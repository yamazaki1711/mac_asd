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9FEA" w14:textId="53D8B610" w:rsidR="00267790" w:rsidRPr="00267790" w:rsidRDefault="00267790" w:rsidP="00267790">
      <w:pPr>
        <w:tabs>
          <w:tab w:val="left" w:pos="5883"/>
        </w:tabs>
        <w:rPr>
          <w:sz w:val="24"/>
          <w:szCs w:val="24"/>
        </w:rPr>
      </w:pPr>
      <w:r w:rsidRPr="00267790">
        <w:rPr>
          <w:sz w:val="24"/>
          <w:szCs w:val="24"/>
        </w:rPr>
        <w:fldChar w:fldCharType="begin"/>
      </w:r>
      <w:r w:rsidRPr="00267790">
        <w:rPr>
          <w:sz w:val="24"/>
          <w:szCs w:val="24"/>
        </w:rPr>
        <w:instrText xml:space="preserve"> DATE \@ "dd.MM.yyyy" </w:instrText>
      </w:r>
      <w:r w:rsidRPr="00267790">
        <w:rPr>
          <w:sz w:val="24"/>
          <w:szCs w:val="24"/>
        </w:rPr>
        <w:fldChar w:fldCharType="separate"/>
      </w:r>
      <w:r w:rsidRPr="00267790">
        <w:rPr>
          <w:noProof/>
          <w:sz w:val="24"/>
          <w:szCs w:val="24"/>
        </w:rPr>
        <w:t>18.12.2025</w:t>
      </w:r>
      <w:r w:rsidRPr="00267790">
        <w:rPr>
          <w:sz w:val="24"/>
          <w:szCs w:val="24"/>
        </w:rPr>
        <w:fldChar w:fldCharType="end"/>
      </w:r>
      <w:r w:rsidRPr="00267790">
        <w:rPr>
          <w:sz w:val="24"/>
          <w:szCs w:val="24"/>
        </w:rPr>
        <w:tab/>
        <w:t xml:space="preserve">           Петропавловск-Камчатский </w:t>
      </w:r>
    </w:p>
    <w:p w14:paraId="2AAE9137" w14:textId="77777777" w:rsidR="00267790" w:rsidRDefault="00267790" w:rsidP="00267790">
      <w:pPr>
        <w:rPr>
          <w:sz w:val="24"/>
          <w:szCs w:val="24"/>
        </w:rPr>
      </w:pPr>
    </w:p>
    <w:p w14:paraId="2337A22D" w14:textId="77777777" w:rsidR="00267790" w:rsidRDefault="00267790" w:rsidP="00267790">
      <w:pPr>
        <w:rPr>
          <w:sz w:val="24"/>
          <w:szCs w:val="24"/>
        </w:rPr>
      </w:pPr>
    </w:p>
    <w:p w14:paraId="03CA5BCF" w14:textId="3BCD72A2" w:rsidR="00267790" w:rsidRDefault="00267790" w:rsidP="00267790">
      <w:pPr>
        <w:jc w:val="center"/>
        <w:rPr>
          <w:sz w:val="24"/>
          <w:szCs w:val="24"/>
        </w:rPr>
      </w:pPr>
      <w:r w:rsidRPr="00267790">
        <w:rPr>
          <w:sz w:val="24"/>
          <w:szCs w:val="24"/>
        </w:rPr>
        <w:t xml:space="preserve">Уважаемый </w:t>
      </w:r>
      <w:proofErr w:type="spellStart"/>
      <w:r w:rsidRPr="00267790">
        <w:rPr>
          <w:sz w:val="24"/>
          <w:szCs w:val="24"/>
        </w:rPr>
        <w:t>Джамисар</w:t>
      </w:r>
      <w:proofErr w:type="spellEnd"/>
      <w:r w:rsidRPr="00267790">
        <w:rPr>
          <w:sz w:val="24"/>
          <w:szCs w:val="24"/>
        </w:rPr>
        <w:t xml:space="preserve"> </w:t>
      </w:r>
      <w:proofErr w:type="spellStart"/>
      <w:r w:rsidRPr="00267790">
        <w:rPr>
          <w:sz w:val="24"/>
          <w:szCs w:val="24"/>
        </w:rPr>
        <w:t>Пулатович</w:t>
      </w:r>
      <w:proofErr w:type="spellEnd"/>
      <w:r w:rsidRPr="00267790">
        <w:rPr>
          <w:sz w:val="24"/>
          <w:szCs w:val="24"/>
        </w:rPr>
        <w:t>,</w:t>
      </w:r>
    </w:p>
    <w:p w14:paraId="53B37D21" w14:textId="77777777" w:rsidR="00267790" w:rsidRPr="00267790" w:rsidRDefault="00267790" w:rsidP="00267790">
      <w:pPr>
        <w:jc w:val="center"/>
        <w:rPr>
          <w:sz w:val="24"/>
          <w:szCs w:val="24"/>
        </w:rPr>
      </w:pPr>
    </w:p>
    <w:p w14:paraId="396C4069" w14:textId="18FA9BD0" w:rsidR="00267790" w:rsidRPr="00267790" w:rsidRDefault="00267790" w:rsidP="00267790">
      <w:pPr>
        <w:rPr>
          <w:sz w:val="24"/>
          <w:szCs w:val="24"/>
        </w:rPr>
      </w:pPr>
      <w:r w:rsidRPr="00267790">
        <w:rPr>
          <w:sz w:val="24"/>
          <w:szCs w:val="24"/>
        </w:rPr>
        <w:t>Благодарим Вас за представленное коммерческое предложение от 17 декабря 2025 года на остекление двух ВИП-домиков</w:t>
      </w:r>
      <w:r w:rsidRPr="00267790">
        <w:rPr>
          <w:sz w:val="24"/>
          <w:szCs w:val="24"/>
        </w:rPr>
        <w:t xml:space="preserve"> на объекте турбаза «медвежий угол»</w:t>
      </w:r>
    </w:p>
    <w:p w14:paraId="73F3D616" w14:textId="47477965" w:rsidR="00267790" w:rsidRPr="00267790" w:rsidRDefault="00267790" w:rsidP="00267790">
      <w:pPr>
        <w:rPr>
          <w:sz w:val="24"/>
          <w:szCs w:val="24"/>
        </w:rPr>
      </w:pPr>
      <w:r w:rsidRPr="00267790">
        <w:rPr>
          <w:sz w:val="24"/>
          <w:szCs w:val="24"/>
        </w:rPr>
        <w:t>Для проведения полноценного технического и ценового сравнения с другими поставщиками, а также для принятия обоснованного решения, просим Вас предоставить дополнительную информацию по Вашему предложению.</w:t>
      </w:r>
    </w:p>
    <w:p w14:paraId="140999E1" w14:textId="77777777" w:rsidR="00267790" w:rsidRPr="00267790" w:rsidRDefault="00267790" w:rsidP="00267790">
      <w:pPr>
        <w:rPr>
          <w:sz w:val="24"/>
          <w:szCs w:val="24"/>
        </w:rPr>
      </w:pPr>
      <w:r w:rsidRPr="00267790">
        <w:rPr>
          <w:sz w:val="24"/>
          <w:szCs w:val="24"/>
        </w:rPr>
        <w:t>В частности, просим уточнить следующие детали:</w:t>
      </w:r>
    </w:p>
    <w:p w14:paraId="56C815DC" w14:textId="1D4F29C8" w:rsidR="00267790" w:rsidRPr="00267790" w:rsidRDefault="00267790" w:rsidP="00267790">
      <w:pPr>
        <w:rPr>
          <w:sz w:val="24"/>
          <w:szCs w:val="24"/>
        </w:rPr>
      </w:pPr>
      <w:r w:rsidRPr="00267790">
        <w:rPr>
          <w:sz w:val="24"/>
          <w:szCs w:val="24"/>
        </w:rPr>
        <w:t>1.  Перечень изделий:</w:t>
      </w:r>
    </w:p>
    <w:p w14:paraId="54FB784E" w14:textId="129D4BD0" w:rsidR="00267790" w:rsidRPr="00267790" w:rsidRDefault="00267790" w:rsidP="00267790">
      <w:pPr>
        <w:pStyle w:val="a9"/>
        <w:numPr>
          <w:ilvl w:val="0"/>
          <w:numId w:val="1"/>
        </w:numPr>
        <w:rPr>
          <w:sz w:val="24"/>
          <w:szCs w:val="24"/>
        </w:rPr>
      </w:pPr>
      <w:r w:rsidRPr="00267790">
        <w:rPr>
          <w:sz w:val="24"/>
          <w:szCs w:val="24"/>
        </w:rPr>
        <w:t>Полный список всех оконных и дверных блоков (не только витражей и дверей), указанных в предложении.</w:t>
      </w:r>
    </w:p>
    <w:p w14:paraId="4E432AF1" w14:textId="64A692E1" w:rsidR="00267790" w:rsidRPr="00267790" w:rsidRDefault="00267790" w:rsidP="00267790">
      <w:pPr>
        <w:pStyle w:val="a9"/>
        <w:numPr>
          <w:ilvl w:val="0"/>
          <w:numId w:val="1"/>
        </w:numPr>
        <w:rPr>
          <w:sz w:val="24"/>
          <w:szCs w:val="24"/>
        </w:rPr>
      </w:pPr>
      <w:r w:rsidRPr="00267790">
        <w:rPr>
          <w:sz w:val="24"/>
          <w:szCs w:val="24"/>
        </w:rPr>
        <w:t>Точное количество каждого типа изделия (например, окно 1200х1500 мм — 4 шт., дверной блок 900х2100 мм — 2 шт.).</w:t>
      </w:r>
    </w:p>
    <w:p w14:paraId="01D33AE4" w14:textId="06CB22F7" w:rsidR="00267790" w:rsidRPr="00267790" w:rsidRDefault="00267790" w:rsidP="00267790">
      <w:pPr>
        <w:pStyle w:val="a9"/>
        <w:numPr>
          <w:ilvl w:val="0"/>
          <w:numId w:val="1"/>
        </w:numPr>
        <w:rPr>
          <w:sz w:val="24"/>
          <w:szCs w:val="24"/>
        </w:rPr>
      </w:pPr>
      <w:r w:rsidRPr="00267790">
        <w:rPr>
          <w:sz w:val="24"/>
          <w:szCs w:val="24"/>
        </w:rPr>
        <w:t>Габаритные размеры (высота и ширина) каждого изделия.</w:t>
      </w:r>
    </w:p>
    <w:p w14:paraId="1927B635" w14:textId="5AC8B40C" w:rsidR="00267790" w:rsidRPr="00267790" w:rsidRDefault="00267790" w:rsidP="00267790">
      <w:pPr>
        <w:rPr>
          <w:sz w:val="24"/>
          <w:szCs w:val="24"/>
        </w:rPr>
      </w:pPr>
      <w:r w:rsidRPr="00267790">
        <w:rPr>
          <w:sz w:val="24"/>
          <w:szCs w:val="24"/>
        </w:rPr>
        <w:t xml:space="preserve">2.  Характеристики профиля </w:t>
      </w:r>
      <w:r w:rsidRPr="00267790">
        <w:rPr>
          <w:sz w:val="24"/>
          <w:szCs w:val="24"/>
          <w:lang w:val="en-US"/>
        </w:rPr>
        <w:t>KPTT</w:t>
      </w:r>
      <w:r w:rsidRPr="00267790">
        <w:rPr>
          <w:sz w:val="24"/>
          <w:szCs w:val="24"/>
        </w:rPr>
        <w:t>-74:</w:t>
      </w:r>
    </w:p>
    <w:p w14:paraId="2385D59D" w14:textId="1301D591" w:rsidR="00267790" w:rsidRPr="00267790" w:rsidRDefault="00267790" w:rsidP="00267790">
      <w:pPr>
        <w:pStyle w:val="a9"/>
        <w:numPr>
          <w:ilvl w:val="0"/>
          <w:numId w:val="2"/>
        </w:numPr>
        <w:rPr>
          <w:sz w:val="24"/>
          <w:szCs w:val="24"/>
        </w:rPr>
      </w:pPr>
      <w:r w:rsidRPr="00267790">
        <w:rPr>
          <w:sz w:val="24"/>
          <w:szCs w:val="24"/>
        </w:rPr>
        <w:t>Толщина стенок профиля (мм).</w:t>
      </w:r>
    </w:p>
    <w:p w14:paraId="6060B103" w14:textId="2B19660B" w:rsidR="00267790" w:rsidRPr="00267790" w:rsidRDefault="00267790" w:rsidP="00267790">
      <w:pPr>
        <w:pStyle w:val="a9"/>
        <w:numPr>
          <w:ilvl w:val="0"/>
          <w:numId w:val="2"/>
        </w:numPr>
        <w:rPr>
          <w:sz w:val="24"/>
          <w:szCs w:val="24"/>
        </w:rPr>
      </w:pPr>
      <w:r w:rsidRPr="00267790">
        <w:rPr>
          <w:sz w:val="24"/>
          <w:szCs w:val="24"/>
        </w:rPr>
        <w:t xml:space="preserve">Класс профиля (например, «теплый» с </w:t>
      </w:r>
      <w:proofErr w:type="spellStart"/>
      <w:r w:rsidRPr="00267790">
        <w:rPr>
          <w:sz w:val="24"/>
          <w:szCs w:val="24"/>
        </w:rPr>
        <w:t>терморазрывом</w:t>
      </w:r>
      <w:proofErr w:type="spellEnd"/>
      <w:r w:rsidRPr="00267790">
        <w:rPr>
          <w:sz w:val="24"/>
          <w:szCs w:val="24"/>
        </w:rPr>
        <w:t xml:space="preserve"> или «холодный» без него).</w:t>
      </w:r>
    </w:p>
    <w:p w14:paraId="7873BD24" w14:textId="0E1C61AA" w:rsidR="00267790" w:rsidRPr="00267790" w:rsidRDefault="00267790" w:rsidP="00267790">
      <w:pPr>
        <w:pStyle w:val="a9"/>
        <w:numPr>
          <w:ilvl w:val="0"/>
          <w:numId w:val="2"/>
        </w:numPr>
        <w:rPr>
          <w:sz w:val="24"/>
          <w:szCs w:val="24"/>
        </w:rPr>
      </w:pPr>
      <w:r w:rsidRPr="00267790">
        <w:rPr>
          <w:sz w:val="24"/>
          <w:szCs w:val="24"/>
        </w:rPr>
        <w:t>Наличие сертификатов соответствия (ГОСТ, ТР ТС и т.д.).</w:t>
      </w:r>
    </w:p>
    <w:p w14:paraId="0B2C145A" w14:textId="4F58CC6A" w:rsidR="00267790" w:rsidRPr="00267790" w:rsidRDefault="00267790" w:rsidP="00267790">
      <w:pPr>
        <w:pStyle w:val="a9"/>
        <w:numPr>
          <w:ilvl w:val="0"/>
          <w:numId w:val="2"/>
        </w:numPr>
        <w:rPr>
          <w:sz w:val="24"/>
          <w:szCs w:val="24"/>
        </w:rPr>
      </w:pPr>
      <w:r w:rsidRPr="00267790">
        <w:rPr>
          <w:sz w:val="24"/>
          <w:szCs w:val="24"/>
        </w:rPr>
        <w:t>Производитель профиля (если это не собственное производство).</w:t>
      </w:r>
    </w:p>
    <w:p w14:paraId="15F66C8D" w14:textId="5F7DE164" w:rsidR="00267790" w:rsidRPr="00267790" w:rsidRDefault="00267790" w:rsidP="00267790">
      <w:pPr>
        <w:rPr>
          <w:sz w:val="24"/>
          <w:szCs w:val="24"/>
        </w:rPr>
      </w:pPr>
      <w:r w:rsidRPr="00267790">
        <w:rPr>
          <w:sz w:val="24"/>
          <w:szCs w:val="24"/>
        </w:rPr>
        <w:t>3.  Характеристики стеклопакетов:</w:t>
      </w:r>
    </w:p>
    <w:p w14:paraId="29AF236F" w14:textId="6B746659" w:rsidR="00267790" w:rsidRPr="00267790" w:rsidRDefault="00267790" w:rsidP="00267790">
      <w:pPr>
        <w:pStyle w:val="a9"/>
        <w:numPr>
          <w:ilvl w:val="0"/>
          <w:numId w:val="3"/>
        </w:numPr>
        <w:rPr>
          <w:sz w:val="24"/>
          <w:szCs w:val="24"/>
        </w:rPr>
      </w:pPr>
      <w:r w:rsidRPr="00267790">
        <w:rPr>
          <w:sz w:val="24"/>
          <w:szCs w:val="24"/>
        </w:rPr>
        <w:t>Камерность (однокамерный, двухкамерный и т.д.).</w:t>
      </w:r>
    </w:p>
    <w:p w14:paraId="3EEF145E" w14:textId="5AA7601A" w:rsidR="00267790" w:rsidRPr="00267790" w:rsidRDefault="00267790" w:rsidP="00267790">
      <w:pPr>
        <w:pStyle w:val="a9"/>
        <w:numPr>
          <w:ilvl w:val="0"/>
          <w:numId w:val="3"/>
        </w:numPr>
        <w:rPr>
          <w:sz w:val="24"/>
          <w:szCs w:val="24"/>
        </w:rPr>
      </w:pPr>
      <w:r w:rsidRPr="00267790">
        <w:rPr>
          <w:sz w:val="24"/>
          <w:szCs w:val="24"/>
        </w:rPr>
        <w:t>Состав стеклопакета (толщина стёкол, тип газа между стеклами — аргон, воздух и т.п.).</w:t>
      </w:r>
    </w:p>
    <w:p w14:paraId="74ED3914" w14:textId="46B6EF67" w:rsidR="00267790" w:rsidRPr="00267790" w:rsidRDefault="00267790" w:rsidP="00267790">
      <w:pPr>
        <w:pStyle w:val="a9"/>
        <w:numPr>
          <w:ilvl w:val="0"/>
          <w:numId w:val="3"/>
        </w:numPr>
        <w:rPr>
          <w:sz w:val="24"/>
          <w:szCs w:val="24"/>
        </w:rPr>
      </w:pPr>
      <w:r w:rsidRPr="00267790">
        <w:rPr>
          <w:sz w:val="24"/>
          <w:szCs w:val="24"/>
        </w:rPr>
        <w:t>Наличие закалённого стекла.</w:t>
      </w:r>
    </w:p>
    <w:p w14:paraId="4BB3B9CA" w14:textId="2A48B8C9" w:rsidR="00267790" w:rsidRPr="00267790" w:rsidRDefault="00267790" w:rsidP="00267790">
      <w:pPr>
        <w:pStyle w:val="a9"/>
        <w:numPr>
          <w:ilvl w:val="0"/>
          <w:numId w:val="3"/>
        </w:numPr>
        <w:rPr>
          <w:sz w:val="24"/>
          <w:szCs w:val="24"/>
        </w:rPr>
      </w:pPr>
      <w:r w:rsidRPr="00267790">
        <w:rPr>
          <w:sz w:val="24"/>
          <w:szCs w:val="24"/>
        </w:rPr>
        <w:t>Наличие энергосберегающего (мультифункционального) стекла, его марка и коэффициент теплопроводности (</w:t>
      </w:r>
      <w:r w:rsidRPr="00267790">
        <w:rPr>
          <w:sz w:val="24"/>
          <w:szCs w:val="24"/>
          <w:lang w:val="en-US"/>
        </w:rPr>
        <w:t>Ug</w:t>
      </w:r>
      <w:r w:rsidRPr="00267790">
        <w:rPr>
          <w:sz w:val="24"/>
          <w:szCs w:val="24"/>
        </w:rPr>
        <w:t>).</w:t>
      </w:r>
    </w:p>
    <w:p w14:paraId="48EB483C" w14:textId="2C38D3DD" w:rsidR="00267790" w:rsidRPr="00267790" w:rsidRDefault="00267790" w:rsidP="00267790">
      <w:pPr>
        <w:pStyle w:val="a9"/>
        <w:numPr>
          <w:ilvl w:val="0"/>
          <w:numId w:val="3"/>
        </w:numPr>
        <w:rPr>
          <w:sz w:val="24"/>
          <w:szCs w:val="24"/>
        </w:rPr>
      </w:pPr>
      <w:r w:rsidRPr="00267790">
        <w:rPr>
          <w:sz w:val="24"/>
          <w:szCs w:val="24"/>
        </w:rPr>
        <w:t>Цвет и покраска профиля (</w:t>
      </w:r>
      <w:r w:rsidRPr="00267790">
        <w:rPr>
          <w:sz w:val="24"/>
          <w:szCs w:val="24"/>
          <w:lang w:val="en-US"/>
        </w:rPr>
        <w:t>RAL</w:t>
      </w:r>
      <w:r w:rsidRPr="00267790">
        <w:rPr>
          <w:sz w:val="24"/>
          <w:szCs w:val="24"/>
        </w:rPr>
        <w:t xml:space="preserve"> 7024, 7025 и т.д.) — подтверждение, что это именно те цвета, что указаны в предложении.</w:t>
      </w:r>
    </w:p>
    <w:p w14:paraId="5B4C941F" w14:textId="5FB29599" w:rsidR="00267790" w:rsidRPr="00267790" w:rsidRDefault="00267790" w:rsidP="00267790">
      <w:pPr>
        <w:rPr>
          <w:sz w:val="24"/>
          <w:szCs w:val="24"/>
        </w:rPr>
      </w:pPr>
      <w:r w:rsidRPr="00267790">
        <w:rPr>
          <w:sz w:val="24"/>
          <w:szCs w:val="24"/>
        </w:rPr>
        <w:t>4.  Дополнительно:</w:t>
      </w:r>
    </w:p>
    <w:p w14:paraId="23DB4846" w14:textId="7B0F405F" w:rsidR="00267790" w:rsidRPr="00267790" w:rsidRDefault="00267790" w:rsidP="00267790">
      <w:pPr>
        <w:pStyle w:val="a9"/>
        <w:numPr>
          <w:ilvl w:val="0"/>
          <w:numId w:val="4"/>
        </w:numPr>
        <w:rPr>
          <w:sz w:val="24"/>
          <w:szCs w:val="24"/>
        </w:rPr>
      </w:pPr>
      <w:r w:rsidRPr="00267790">
        <w:rPr>
          <w:sz w:val="24"/>
          <w:szCs w:val="24"/>
        </w:rPr>
        <w:t>Уточните, включена ли в общую сумму стоимость монтажа.</w:t>
      </w:r>
    </w:p>
    <w:p w14:paraId="2E706532" w14:textId="63C58E12" w:rsidR="00267790" w:rsidRPr="00267790" w:rsidRDefault="00267790" w:rsidP="00267790">
      <w:pPr>
        <w:pStyle w:val="a9"/>
        <w:numPr>
          <w:ilvl w:val="0"/>
          <w:numId w:val="4"/>
        </w:numPr>
        <w:rPr>
          <w:sz w:val="24"/>
          <w:szCs w:val="24"/>
        </w:rPr>
      </w:pPr>
      <w:r w:rsidRPr="00267790">
        <w:rPr>
          <w:sz w:val="24"/>
          <w:szCs w:val="24"/>
        </w:rPr>
        <w:t>Укажите гарантийные обязательства по профилю и стеклопакетам.</w:t>
      </w:r>
    </w:p>
    <w:p w14:paraId="4B8C5EF1" w14:textId="3020828A" w:rsidR="00267790" w:rsidRPr="00267790" w:rsidRDefault="00267790" w:rsidP="00267790">
      <w:pPr>
        <w:rPr>
          <w:b/>
          <w:bCs/>
          <w:sz w:val="24"/>
          <w:szCs w:val="24"/>
        </w:rPr>
      </w:pPr>
      <w:r w:rsidRPr="00267790">
        <w:rPr>
          <w:sz w:val="24"/>
          <w:szCs w:val="24"/>
        </w:rPr>
        <w:lastRenderedPageBreak/>
        <w:t xml:space="preserve">Мы понимаем, что в предложении указано, что «размеры изделий согласовываются при установке», </w:t>
      </w:r>
      <w:r>
        <w:rPr>
          <w:sz w:val="24"/>
          <w:szCs w:val="24"/>
        </w:rPr>
        <w:t>однако</w:t>
      </w:r>
      <w:r w:rsidRPr="00267790">
        <w:rPr>
          <w:sz w:val="24"/>
          <w:szCs w:val="24"/>
        </w:rPr>
        <w:t xml:space="preserve"> для целей сравнения и оценки стоимости нам необходима </w:t>
      </w:r>
      <w:r w:rsidRPr="00267790">
        <w:rPr>
          <w:b/>
          <w:bCs/>
          <w:sz w:val="24"/>
          <w:szCs w:val="24"/>
        </w:rPr>
        <w:t>детализированная спецификация</w:t>
      </w:r>
      <w:r>
        <w:rPr>
          <w:b/>
          <w:bCs/>
          <w:sz w:val="24"/>
          <w:szCs w:val="24"/>
        </w:rPr>
        <w:t xml:space="preserve">. </w:t>
      </w:r>
    </w:p>
    <w:p w14:paraId="47EF9963" w14:textId="77777777" w:rsidR="00267790" w:rsidRPr="00267790" w:rsidRDefault="00267790" w:rsidP="00267790">
      <w:pPr>
        <w:rPr>
          <w:sz w:val="24"/>
          <w:szCs w:val="24"/>
        </w:rPr>
      </w:pPr>
    </w:p>
    <w:p w14:paraId="13DB8072" w14:textId="77777777" w:rsidR="00267790" w:rsidRPr="00267790" w:rsidRDefault="00267790" w:rsidP="00267790">
      <w:pPr>
        <w:rPr>
          <w:sz w:val="24"/>
          <w:szCs w:val="24"/>
        </w:rPr>
      </w:pPr>
    </w:p>
    <w:p w14:paraId="66DB503B" w14:textId="77777777" w:rsidR="00267790" w:rsidRPr="00267790" w:rsidRDefault="00267790" w:rsidP="00267790">
      <w:pPr>
        <w:rPr>
          <w:sz w:val="24"/>
          <w:szCs w:val="24"/>
        </w:rPr>
      </w:pPr>
      <w:r w:rsidRPr="00267790">
        <w:rPr>
          <w:sz w:val="24"/>
          <w:szCs w:val="24"/>
        </w:rPr>
        <w:t>Благодарим за сотрудничество и оперативность.</w:t>
      </w:r>
    </w:p>
    <w:p w14:paraId="06A1D7D4" w14:textId="77777777" w:rsidR="00267790" w:rsidRPr="00267790" w:rsidRDefault="00267790" w:rsidP="00267790">
      <w:pPr>
        <w:rPr>
          <w:sz w:val="24"/>
          <w:szCs w:val="24"/>
        </w:rPr>
      </w:pPr>
    </w:p>
    <w:p w14:paraId="176ED26F" w14:textId="77777777" w:rsidR="00267790" w:rsidRDefault="00267790">
      <w:pPr>
        <w:rPr>
          <w:sz w:val="24"/>
          <w:szCs w:val="24"/>
        </w:rPr>
      </w:pPr>
    </w:p>
    <w:p w14:paraId="66551C36" w14:textId="4155E63F" w:rsidR="00267790" w:rsidRDefault="00267790">
      <w:pPr>
        <w:rPr>
          <w:sz w:val="24"/>
          <w:szCs w:val="24"/>
        </w:rPr>
      </w:pPr>
      <w:r w:rsidRPr="00267790">
        <w:rPr>
          <w:sz w:val="24"/>
          <w:szCs w:val="24"/>
        </w:rPr>
        <w:t>С уважением,</w:t>
      </w:r>
    </w:p>
    <w:p w14:paraId="29C1387A" w14:textId="0E01F2C6" w:rsidR="00267790" w:rsidRDefault="00267790">
      <w:pPr>
        <w:rPr>
          <w:sz w:val="24"/>
          <w:szCs w:val="24"/>
        </w:rPr>
      </w:pPr>
    </w:p>
    <w:p w14:paraId="7BCB4D00" w14:textId="77777777" w:rsidR="00267790" w:rsidRDefault="00267790">
      <w:pPr>
        <w:rPr>
          <w:sz w:val="24"/>
          <w:szCs w:val="24"/>
        </w:rPr>
      </w:pPr>
    </w:p>
    <w:p w14:paraId="7B7C0C7B" w14:textId="09AD1C1F" w:rsidR="00267790" w:rsidRDefault="00267790">
      <w:pPr>
        <w:rPr>
          <w:sz w:val="24"/>
          <w:szCs w:val="24"/>
        </w:rPr>
      </w:pPr>
      <w:r>
        <w:rPr>
          <w:sz w:val="24"/>
          <w:szCs w:val="24"/>
        </w:rPr>
        <w:t>Генеральный директор                                                                    ____________/</w:t>
      </w:r>
      <w:proofErr w:type="spellStart"/>
      <w:r>
        <w:rPr>
          <w:sz w:val="24"/>
          <w:szCs w:val="24"/>
        </w:rPr>
        <w:t>М.А.Безуглов</w:t>
      </w:r>
      <w:proofErr w:type="spellEnd"/>
      <w:r>
        <w:rPr>
          <w:sz w:val="24"/>
          <w:szCs w:val="24"/>
        </w:rPr>
        <w:t>/</w:t>
      </w:r>
    </w:p>
    <w:p w14:paraId="2968C9A7" w14:textId="340CD6AC" w:rsidR="00267790" w:rsidRDefault="00267790" w:rsidP="00267790">
      <w:pPr>
        <w:rPr>
          <w:sz w:val="24"/>
          <w:szCs w:val="24"/>
        </w:rPr>
      </w:pPr>
    </w:p>
    <w:p w14:paraId="075715A0" w14:textId="77777777" w:rsidR="00267790" w:rsidRDefault="00267790" w:rsidP="00267790">
      <w:pPr>
        <w:rPr>
          <w:sz w:val="24"/>
          <w:szCs w:val="24"/>
        </w:rPr>
      </w:pPr>
    </w:p>
    <w:p w14:paraId="20646E5F" w14:textId="77777777" w:rsidR="00267790" w:rsidRDefault="00267790" w:rsidP="00267790">
      <w:pPr>
        <w:rPr>
          <w:sz w:val="24"/>
          <w:szCs w:val="24"/>
        </w:rPr>
      </w:pPr>
    </w:p>
    <w:p w14:paraId="1CC4A736" w14:textId="77777777" w:rsidR="00267790" w:rsidRDefault="00267790" w:rsidP="00267790">
      <w:pPr>
        <w:rPr>
          <w:sz w:val="24"/>
          <w:szCs w:val="24"/>
        </w:rPr>
      </w:pPr>
    </w:p>
    <w:p w14:paraId="661EEC24" w14:textId="77777777" w:rsidR="00267790" w:rsidRDefault="00267790" w:rsidP="00267790">
      <w:pPr>
        <w:rPr>
          <w:sz w:val="24"/>
          <w:szCs w:val="24"/>
        </w:rPr>
      </w:pPr>
    </w:p>
    <w:p w14:paraId="3D203430" w14:textId="77777777" w:rsidR="00267790" w:rsidRDefault="00267790" w:rsidP="00267790">
      <w:pPr>
        <w:rPr>
          <w:sz w:val="24"/>
          <w:szCs w:val="24"/>
        </w:rPr>
      </w:pPr>
    </w:p>
    <w:p w14:paraId="7D6054EF" w14:textId="77777777" w:rsidR="00267790" w:rsidRDefault="00267790" w:rsidP="00267790">
      <w:pPr>
        <w:rPr>
          <w:sz w:val="24"/>
          <w:szCs w:val="24"/>
        </w:rPr>
      </w:pPr>
    </w:p>
    <w:p w14:paraId="741FAE9A" w14:textId="77777777" w:rsidR="00267790" w:rsidRDefault="00267790" w:rsidP="00267790">
      <w:pPr>
        <w:rPr>
          <w:sz w:val="24"/>
          <w:szCs w:val="24"/>
        </w:rPr>
      </w:pPr>
    </w:p>
    <w:p w14:paraId="332DF48E" w14:textId="77777777" w:rsidR="00267790" w:rsidRDefault="00267790" w:rsidP="00267790">
      <w:pPr>
        <w:rPr>
          <w:sz w:val="24"/>
          <w:szCs w:val="24"/>
        </w:rPr>
      </w:pPr>
    </w:p>
    <w:p w14:paraId="2D855096" w14:textId="77777777" w:rsidR="00267790" w:rsidRDefault="00267790" w:rsidP="00267790">
      <w:pPr>
        <w:rPr>
          <w:sz w:val="24"/>
          <w:szCs w:val="24"/>
        </w:rPr>
      </w:pPr>
    </w:p>
    <w:p w14:paraId="0A71589D" w14:textId="77777777" w:rsidR="00267790" w:rsidRDefault="00267790" w:rsidP="00267790">
      <w:pPr>
        <w:rPr>
          <w:sz w:val="24"/>
          <w:szCs w:val="24"/>
        </w:rPr>
      </w:pPr>
    </w:p>
    <w:p w14:paraId="603AA481" w14:textId="77777777" w:rsidR="00267790" w:rsidRDefault="00267790" w:rsidP="00267790">
      <w:pPr>
        <w:rPr>
          <w:sz w:val="24"/>
          <w:szCs w:val="24"/>
        </w:rPr>
      </w:pPr>
    </w:p>
    <w:p w14:paraId="71D104CD" w14:textId="77777777" w:rsidR="00267790" w:rsidRDefault="00267790" w:rsidP="00267790">
      <w:pPr>
        <w:rPr>
          <w:sz w:val="24"/>
          <w:szCs w:val="24"/>
        </w:rPr>
      </w:pPr>
    </w:p>
    <w:p w14:paraId="1F1B4999" w14:textId="77777777" w:rsidR="00267790" w:rsidRDefault="00267790" w:rsidP="00267790">
      <w:pPr>
        <w:rPr>
          <w:sz w:val="24"/>
          <w:szCs w:val="24"/>
        </w:rPr>
      </w:pPr>
    </w:p>
    <w:p w14:paraId="4CDB3538" w14:textId="77777777" w:rsidR="00267790" w:rsidRDefault="00267790" w:rsidP="00267790">
      <w:pPr>
        <w:rPr>
          <w:sz w:val="24"/>
          <w:szCs w:val="24"/>
        </w:rPr>
      </w:pPr>
    </w:p>
    <w:p w14:paraId="5350F354" w14:textId="77777777" w:rsidR="00267790" w:rsidRDefault="00267790" w:rsidP="00267790">
      <w:pPr>
        <w:rPr>
          <w:sz w:val="24"/>
          <w:szCs w:val="24"/>
        </w:rPr>
      </w:pPr>
    </w:p>
    <w:p w14:paraId="38D082FC" w14:textId="77777777" w:rsidR="00267790" w:rsidRDefault="00267790" w:rsidP="00267790">
      <w:pPr>
        <w:rPr>
          <w:sz w:val="24"/>
          <w:szCs w:val="24"/>
        </w:rPr>
      </w:pPr>
    </w:p>
    <w:p w14:paraId="08744E8A" w14:textId="77777777" w:rsidR="00267790" w:rsidRDefault="00267790" w:rsidP="00267790">
      <w:pPr>
        <w:rPr>
          <w:sz w:val="24"/>
          <w:szCs w:val="24"/>
        </w:rPr>
      </w:pPr>
    </w:p>
    <w:p w14:paraId="6B945781" w14:textId="323DD07E" w:rsidR="00267790" w:rsidRPr="00267790" w:rsidRDefault="00267790" w:rsidP="0026779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Исполнитель:   </w:t>
      </w:r>
      <w:proofErr w:type="gramEnd"/>
      <w:r>
        <w:rPr>
          <w:sz w:val="24"/>
          <w:szCs w:val="24"/>
        </w:rPr>
        <w:t xml:space="preserve">                                                         Щербаков Олег Игоревич +7(924)688-4488 </w:t>
      </w:r>
    </w:p>
    <w:sectPr w:rsidR="00267790" w:rsidRPr="00267790" w:rsidSect="00267790">
      <w:headerReference w:type="default" r:id="rId7"/>
      <w:footerReference w:type="even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7BB6A" w14:textId="77777777" w:rsidR="00D62157" w:rsidRDefault="00D62157" w:rsidP="00D73BB8">
      <w:pPr>
        <w:spacing w:after="0" w:line="240" w:lineRule="auto"/>
      </w:pPr>
      <w:r>
        <w:separator/>
      </w:r>
    </w:p>
  </w:endnote>
  <w:endnote w:type="continuationSeparator" w:id="0">
    <w:p w14:paraId="1353CDCA" w14:textId="77777777" w:rsidR="00D62157" w:rsidRDefault="00D62157" w:rsidP="00D73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6393070"/>
      <w:docPartObj>
        <w:docPartGallery w:val="Page Numbers (Bottom of Page)"/>
        <w:docPartUnique/>
      </w:docPartObj>
    </w:sdtPr>
    <w:sdtContent>
      <w:p w14:paraId="70EACFF2" w14:textId="3DA3A9A6" w:rsidR="00267790" w:rsidRDefault="0026779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20D889" w14:textId="77777777" w:rsidR="00267790" w:rsidRDefault="0026779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32C49" w14:textId="77777777" w:rsidR="00D62157" w:rsidRDefault="00D62157" w:rsidP="00D73BB8">
      <w:pPr>
        <w:spacing w:after="0" w:line="240" w:lineRule="auto"/>
      </w:pPr>
      <w:r>
        <w:separator/>
      </w:r>
    </w:p>
  </w:footnote>
  <w:footnote w:type="continuationSeparator" w:id="0">
    <w:p w14:paraId="3CC79EE1" w14:textId="77777777" w:rsidR="00D62157" w:rsidRDefault="00D62157" w:rsidP="00D73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6E4E7" w14:textId="77777777" w:rsidR="00D73BB8" w:rsidRPr="0075374D" w:rsidRDefault="00D73BB8" w:rsidP="00D73BB8">
    <w:pPr>
      <w:jc w:val="center"/>
      <w:rPr>
        <w:sz w:val="16"/>
        <w:szCs w:val="16"/>
      </w:rPr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7CF308E5" wp14:editId="12A9271D">
          <wp:simplePos x="0" y="0"/>
          <wp:positionH relativeFrom="leftMargin">
            <wp:posOffset>470535</wp:posOffset>
          </wp:positionH>
          <wp:positionV relativeFrom="paragraph">
            <wp:posOffset>13335</wp:posOffset>
          </wp:positionV>
          <wp:extent cx="742950" cy="704850"/>
          <wp:effectExtent l="0" t="0" r="0" b="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88" t="13787" r="14522" b="18199"/>
                  <a:stretch/>
                </pic:blipFill>
                <pic:spPr bwMode="auto">
                  <a:xfrm>
                    <a:off x="0" y="0"/>
                    <a:ext cx="7429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4E48FD" wp14:editId="1C5320BA">
              <wp:simplePos x="0" y="0"/>
              <wp:positionH relativeFrom="column">
                <wp:posOffset>-127635</wp:posOffset>
              </wp:positionH>
              <wp:positionV relativeFrom="paragraph">
                <wp:posOffset>594360</wp:posOffset>
              </wp:positionV>
              <wp:extent cx="6038850" cy="0"/>
              <wp:effectExtent l="0" t="0" r="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C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BF5D81"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46.8pt" to="465.4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" strokecolor="#c00000" strokeweight="1.5pt">
              <v:stroke joinstyle="miter"/>
            </v:line>
          </w:pict>
        </mc:Fallback>
      </mc:AlternateContent>
    </w:r>
    <w:r w:rsidRPr="0075374D">
      <w:rPr>
        <w:b/>
        <w:sz w:val="20"/>
        <w:szCs w:val="20"/>
      </w:rPr>
      <w:t>ОБЩЕСТВО С ОГРАНИЧЕННОЙ ОТВЕТСТВЕННОСТЬЮ «КАМЧАТСКАЯ СТРОИТЕЛЬНАЯ КОМПАНИЯ № 1»</w:t>
    </w:r>
    <w:r>
      <w:rPr>
        <w:sz w:val="16"/>
        <w:szCs w:val="16"/>
      </w:rPr>
      <w:br/>
    </w:r>
    <w:r w:rsidRPr="0075374D">
      <w:rPr>
        <w:sz w:val="16"/>
        <w:szCs w:val="16"/>
      </w:rPr>
      <w:t xml:space="preserve">ИНН 4101152543 КПП 410101001 ОГРН 1124101006435 Телефон: +7(924)688-44488 E-mail: info@ksk-1.ru WEB: </w:t>
    </w:r>
    <w:hyperlink r:id="rId2" w:history="1">
      <w:r w:rsidRPr="005E1166">
        <w:rPr>
          <w:rStyle w:val="a3"/>
          <w:color w:val="000000" w:themeColor="text1"/>
          <w:sz w:val="16"/>
          <w:szCs w:val="16"/>
          <w:u w:val="none"/>
        </w:rPr>
        <w:t>https://ksk-1.ru</w:t>
      </w:r>
    </w:hyperlink>
    <w:r>
      <w:rPr>
        <w:sz w:val="16"/>
        <w:szCs w:val="16"/>
      </w:rPr>
      <w:br/>
    </w:r>
    <w:r w:rsidRPr="0075374D">
      <w:rPr>
        <w:sz w:val="16"/>
        <w:szCs w:val="16"/>
      </w:rPr>
      <w:t xml:space="preserve">Юридический адрес: 683004, г. Петропавловск-Камчатский, ул. </w:t>
    </w:r>
    <w:proofErr w:type="spellStart"/>
    <w:r w:rsidRPr="0075374D">
      <w:rPr>
        <w:sz w:val="16"/>
        <w:szCs w:val="16"/>
      </w:rPr>
      <w:t>Рябиковская</w:t>
    </w:r>
    <w:proofErr w:type="spellEnd"/>
    <w:r w:rsidRPr="0075374D">
      <w:rPr>
        <w:sz w:val="16"/>
        <w:szCs w:val="16"/>
      </w:rPr>
      <w:t xml:space="preserve">, Здание </w:t>
    </w:r>
    <w:r>
      <w:rPr>
        <w:sz w:val="16"/>
        <w:szCs w:val="16"/>
      </w:rPr>
      <w:t xml:space="preserve">Управления </w:t>
    </w:r>
    <w:r w:rsidRPr="0075374D">
      <w:rPr>
        <w:sz w:val="16"/>
        <w:szCs w:val="16"/>
      </w:rPr>
      <w:t>308 УВСП</w:t>
    </w:r>
    <w:r>
      <w:rPr>
        <w:sz w:val="16"/>
        <w:szCs w:val="16"/>
      </w:rPr>
      <w:br/>
    </w:r>
    <w:r w:rsidRPr="0075374D">
      <w:rPr>
        <w:sz w:val="16"/>
        <w:szCs w:val="16"/>
      </w:rPr>
      <w:t>Почтовый адрес: 683003, Камчатский край, г. Петропавловск-Камчатский, ул. Беринга, 6-57</w:t>
    </w:r>
  </w:p>
  <w:p w14:paraId="61C86455" w14:textId="77777777" w:rsidR="00D73BB8" w:rsidRDefault="00D73BB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EE6"/>
    <w:multiLevelType w:val="hybridMultilevel"/>
    <w:tmpl w:val="6DA61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5006D"/>
    <w:multiLevelType w:val="hybridMultilevel"/>
    <w:tmpl w:val="21E01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3010F"/>
    <w:multiLevelType w:val="hybridMultilevel"/>
    <w:tmpl w:val="8E0E1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14D63"/>
    <w:multiLevelType w:val="hybridMultilevel"/>
    <w:tmpl w:val="3E746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attachedTemplate r:id="rId1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24"/>
    <w:rsid w:val="00102A90"/>
    <w:rsid w:val="00103D24"/>
    <w:rsid w:val="00267790"/>
    <w:rsid w:val="00442E3B"/>
    <w:rsid w:val="005E1166"/>
    <w:rsid w:val="0075374D"/>
    <w:rsid w:val="00D50AD7"/>
    <w:rsid w:val="00D62157"/>
    <w:rsid w:val="00D73BB8"/>
    <w:rsid w:val="00FC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89710"/>
  <w15:chartTrackingRefBased/>
  <w15:docId w15:val="{39B3A06E-D19F-4DC2-9BE4-DAE55B6A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374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5374D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73B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73BB8"/>
  </w:style>
  <w:style w:type="paragraph" w:styleId="a7">
    <w:name w:val="footer"/>
    <w:basedOn w:val="a"/>
    <w:link w:val="a8"/>
    <w:uiPriority w:val="99"/>
    <w:unhideWhenUsed/>
    <w:rsid w:val="00D73B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73BB8"/>
  </w:style>
  <w:style w:type="paragraph" w:styleId="a9">
    <w:name w:val="List Paragraph"/>
    <w:basedOn w:val="a"/>
    <w:uiPriority w:val="34"/>
    <w:qFormat/>
    <w:rsid w:val="002677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ksk-1.ru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4;&#1083;&#1077;&#1075;%20&#1065;&#1077;&#1088;&#1073;&#1072;&#1082;&#1086;&#1074;\Documents\&#1053;&#1072;&#1089;&#1090;&#1088;&#1072;&#1080;&#1074;&#1072;&#1077;&#1084;&#1099;&#1077;%20&#1096;&#1072;&#1073;&#1083;&#1086;&#1085;&#1099;%20Office\&#1041;&#1083;&#1072;&#1085;&#1082;%20&#1054;&#1054;&#1054;%20&#1050;&#1057;&#1050;-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Бланк ООО КСК-1.dotx</Template>
  <TotalTime>18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Щербаков</dc:creator>
  <cp:keywords/>
  <dc:description/>
  <cp:lastModifiedBy>Oleg Shcherbakov</cp:lastModifiedBy>
  <cp:revision>2</cp:revision>
  <dcterms:created xsi:type="dcterms:W3CDTF">2025-11-30T22:53:00Z</dcterms:created>
  <dcterms:modified xsi:type="dcterms:W3CDTF">2025-12-18T00:29:00Z</dcterms:modified>
</cp:coreProperties>
</file>