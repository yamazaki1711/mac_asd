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22309" w:type="dxa"/>
        <w:tblInd w:w="-51" w:type="dxa"/>
        <w:tblBorders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1E0" w:firstRow="1" w:lastRow="1" w:firstColumn="1" w:lastColumn="1" w:noHBand="0" w:noVBand="0"/>
      </w:tblPr>
      <w:tblGrid>
        <w:gridCol w:w="51"/>
        <w:gridCol w:w="1207"/>
        <w:gridCol w:w="6618"/>
        <w:gridCol w:w="4110"/>
        <w:gridCol w:w="1701"/>
        <w:gridCol w:w="2552"/>
        <w:gridCol w:w="1276"/>
        <w:gridCol w:w="1417"/>
        <w:gridCol w:w="1418"/>
        <w:gridCol w:w="1959"/>
      </w:tblGrid>
      <w:tr w:rsidR="00ED01DC" w:rsidRPr="00F47BCF" w14:paraId="6624D383" w14:textId="77777777" w:rsidTr="00AF3D1B">
        <w:trPr>
          <w:gridBefore w:val="1"/>
          <w:wBefore w:w="51" w:type="dxa"/>
          <w:trHeight w:hRule="exact" w:val="1758"/>
          <w:tblHeader/>
        </w:trPr>
        <w:tc>
          <w:tcPr>
            <w:tcW w:w="1207" w:type="dxa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378B946C" w14:textId="77777777" w:rsidR="004F41D2" w:rsidRPr="00B91642" w:rsidRDefault="004F41D2" w:rsidP="00F86BBE">
            <w:pPr>
              <w:keepLines/>
              <w:ind w:left="-5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91642">
              <w:rPr>
                <w:rFonts w:ascii="Times New Roman" w:hAnsi="Times New Roman"/>
                <w:sz w:val="28"/>
                <w:szCs w:val="28"/>
              </w:rPr>
              <w:t>Позиция</w:t>
            </w:r>
          </w:p>
        </w:tc>
        <w:tc>
          <w:tcPr>
            <w:tcW w:w="6618" w:type="dxa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00C9BF97" w14:textId="77777777" w:rsidR="004F41D2" w:rsidRPr="00B91642" w:rsidRDefault="004F41D2" w:rsidP="00EB0177">
            <w:pPr>
              <w:keepLines/>
              <w:ind w:left="175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91642">
              <w:rPr>
                <w:rFonts w:ascii="Times New Roman" w:hAnsi="Times New Roman"/>
                <w:sz w:val="28"/>
                <w:szCs w:val="28"/>
              </w:rPr>
              <w:t>Наименование и техническая характеристика</w:t>
            </w:r>
          </w:p>
        </w:tc>
        <w:tc>
          <w:tcPr>
            <w:tcW w:w="4110" w:type="dxa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6C7BADA" w14:textId="77777777" w:rsidR="004F41D2" w:rsidRPr="00B91642" w:rsidRDefault="004F41D2" w:rsidP="00EB0177">
            <w:pPr>
              <w:keepLines/>
              <w:ind w:left="184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91642">
              <w:rPr>
                <w:rFonts w:ascii="Times New Roman" w:hAnsi="Times New Roman"/>
                <w:sz w:val="28"/>
                <w:szCs w:val="28"/>
              </w:rPr>
              <w:t>Тип, марка,</w:t>
            </w:r>
          </w:p>
          <w:p w14:paraId="47582379" w14:textId="77777777" w:rsidR="004022C3" w:rsidRPr="00B91642" w:rsidRDefault="004022C3" w:rsidP="00EB0177">
            <w:pPr>
              <w:keepLines/>
              <w:ind w:left="184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91642">
              <w:rPr>
                <w:rFonts w:ascii="Times New Roman" w:hAnsi="Times New Roman"/>
                <w:sz w:val="28"/>
                <w:szCs w:val="28"/>
              </w:rPr>
              <w:t>о</w:t>
            </w:r>
            <w:r w:rsidR="004F41D2" w:rsidRPr="00B91642">
              <w:rPr>
                <w:rFonts w:ascii="Times New Roman" w:hAnsi="Times New Roman"/>
                <w:sz w:val="28"/>
                <w:szCs w:val="28"/>
              </w:rPr>
              <w:t>бозначение</w:t>
            </w:r>
          </w:p>
          <w:p w14:paraId="1B55BBF1" w14:textId="77777777" w:rsidR="004F41D2" w:rsidRPr="00B91642" w:rsidRDefault="004F41D2" w:rsidP="00EB0177">
            <w:pPr>
              <w:keepLines/>
              <w:ind w:left="184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91642">
              <w:rPr>
                <w:rFonts w:ascii="Times New Roman" w:hAnsi="Times New Roman"/>
                <w:sz w:val="28"/>
                <w:szCs w:val="28"/>
              </w:rPr>
              <w:t>документа,</w:t>
            </w:r>
          </w:p>
          <w:p w14:paraId="4317BE01" w14:textId="77777777" w:rsidR="004F41D2" w:rsidRPr="00B91642" w:rsidRDefault="004F41D2" w:rsidP="00EB0177">
            <w:pPr>
              <w:keepLines/>
              <w:ind w:left="184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91642">
              <w:rPr>
                <w:rFonts w:ascii="Times New Roman" w:hAnsi="Times New Roman"/>
                <w:sz w:val="28"/>
                <w:szCs w:val="28"/>
              </w:rPr>
              <w:t>опросного листа</w:t>
            </w:r>
          </w:p>
        </w:tc>
        <w:tc>
          <w:tcPr>
            <w:tcW w:w="1701" w:type="dxa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00E101B6" w14:textId="77777777" w:rsidR="004022C3" w:rsidRPr="00B91642" w:rsidRDefault="004F41D2" w:rsidP="00EB0177">
            <w:pPr>
              <w:keepLines/>
              <w:ind w:left="115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91642">
              <w:rPr>
                <w:rFonts w:ascii="Times New Roman" w:hAnsi="Times New Roman"/>
                <w:sz w:val="28"/>
                <w:szCs w:val="28"/>
              </w:rPr>
              <w:t>Код</w:t>
            </w:r>
            <w:r w:rsidR="004022C3" w:rsidRPr="00B91642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B91642">
              <w:rPr>
                <w:rFonts w:ascii="Times New Roman" w:hAnsi="Times New Roman"/>
                <w:sz w:val="28"/>
                <w:szCs w:val="28"/>
              </w:rPr>
              <w:t>оборудова</w:t>
            </w:r>
            <w:r w:rsidR="004022C3" w:rsidRPr="00B91642">
              <w:rPr>
                <w:rFonts w:ascii="Times New Roman" w:hAnsi="Times New Roman"/>
                <w:sz w:val="28"/>
                <w:szCs w:val="28"/>
              </w:rPr>
              <w:t>ния,</w:t>
            </w:r>
          </w:p>
          <w:p w14:paraId="530B5252" w14:textId="77777777" w:rsidR="004022C3" w:rsidRPr="00B91642" w:rsidRDefault="004F41D2" w:rsidP="00EB0177">
            <w:pPr>
              <w:keepLines/>
              <w:ind w:left="115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91642">
              <w:rPr>
                <w:rFonts w:ascii="Times New Roman" w:hAnsi="Times New Roman"/>
                <w:sz w:val="28"/>
                <w:szCs w:val="28"/>
              </w:rPr>
              <w:t>изде</w:t>
            </w:r>
            <w:r w:rsidR="004022C3" w:rsidRPr="00B91642">
              <w:rPr>
                <w:rFonts w:ascii="Times New Roman" w:hAnsi="Times New Roman"/>
                <w:sz w:val="28"/>
                <w:szCs w:val="28"/>
              </w:rPr>
              <w:t>лия,</w:t>
            </w:r>
          </w:p>
          <w:p w14:paraId="7461FE43" w14:textId="77777777" w:rsidR="004F41D2" w:rsidRPr="00B91642" w:rsidRDefault="004F41D2" w:rsidP="00EB0177">
            <w:pPr>
              <w:keepLines/>
              <w:ind w:left="115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91642">
              <w:rPr>
                <w:rFonts w:ascii="Times New Roman" w:hAnsi="Times New Roman"/>
                <w:sz w:val="28"/>
                <w:szCs w:val="28"/>
              </w:rPr>
              <w:t>материала</w:t>
            </w:r>
          </w:p>
        </w:tc>
        <w:tc>
          <w:tcPr>
            <w:tcW w:w="2552" w:type="dxa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6E6439E9" w14:textId="77777777" w:rsidR="004F41D2" w:rsidRPr="00B91642" w:rsidRDefault="004F41D2" w:rsidP="00EB0177">
            <w:pPr>
              <w:keepLines/>
              <w:ind w:left="153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91642">
              <w:rPr>
                <w:rFonts w:ascii="Times New Roman" w:hAnsi="Times New Roman"/>
                <w:sz w:val="28"/>
                <w:szCs w:val="28"/>
              </w:rPr>
              <w:t>Завод-изготовитель</w:t>
            </w:r>
          </w:p>
        </w:tc>
        <w:tc>
          <w:tcPr>
            <w:tcW w:w="1276" w:type="dxa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160E9D4D" w14:textId="77777777" w:rsidR="004F41D2" w:rsidRPr="00B91642" w:rsidRDefault="004F41D2" w:rsidP="00EB0177">
            <w:pPr>
              <w:keepLines/>
              <w:ind w:left="97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91642">
              <w:rPr>
                <w:rFonts w:ascii="Times New Roman" w:hAnsi="Times New Roman"/>
                <w:sz w:val="28"/>
                <w:szCs w:val="28"/>
              </w:rPr>
              <w:t>Единица измерения</w:t>
            </w:r>
          </w:p>
        </w:tc>
        <w:tc>
          <w:tcPr>
            <w:tcW w:w="1417" w:type="dxa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49B55DFA" w14:textId="77777777" w:rsidR="004F41D2" w:rsidRPr="00B91642" w:rsidRDefault="004F41D2" w:rsidP="00EB0177">
            <w:pPr>
              <w:keepLines/>
              <w:ind w:left="153"/>
              <w:jc w:val="center"/>
              <w:rPr>
                <w:rFonts w:ascii="Times New Roman" w:hAnsi="Times New Roman" w:cs="Arial"/>
                <w:sz w:val="28"/>
                <w:szCs w:val="28"/>
              </w:rPr>
            </w:pPr>
            <w:r w:rsidRPr="00B91642">
              <w:rPr>
                <w:rFonts w:ascii="Times New Roman" w:hAnsi="Times New Roman" w:cs="Arial"/>
                <w:sz w:val="28"/>
                <w:szCs w:val="28"/>
              </w:rPr>
              <w:t>Количество</w:t>
            </w:r>
          </w:p>
        </w:tc>
        <w:tc>
          <w:tcPr>
            <w:tcW w:w="1418" w:type="dxa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4DE312D7" w14:textId="77777777" w:rsidR="004F41D2" w:rsidRPr="00B91642" w:rsidRDefault="004F41D2" w:rsidP="00EB0177">
            <w:pPr>
              <w:keepLines/>
              <w:ind w:left="9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91642">
              <w:rPr>
                <w:rFonts w:ascii="Times New Roman" w:hAnsi="Times New Roman" w:cs="Arial"/>
                <w:sz w:val="28"/>
                <w:szCs w:val="28"/>
              </w:rPr>
              <w:t>Масса единицы, кг</w:t>
            </w:r>
          </w:p>
        </w:tc>
        <w:tc>
          <w:tcPr>
            <w:tcW w:w="1959" w:type="dxa"/>
            <w:tcBorders>
              <w:top w:val="nil"/>
              <w:left w:val="single" w:sz="18" w:space="0" w:color="auto"/>
              <w:bottom w:val="single" w:sz="18" w:space="0" w:color="auto"/>
              <w:right w:val="nil"/>
            </w:tcBorders>
            <w:vAlign w:val="center"/>
          </w:tcPr>
          <w:p w14:paraId="1B56A5D6" w14:textId="77777777" w:rsidR="004F41D2" w:rsidRPr="00B91642" w:rsidRDefault="004F41D2" w:rsidP="00EB0177">
            <w:pPr>
              <w:keepLines/>
              <w:ind w:left="10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91642">
              <w:rPr>
                <w:rFonts w:ascii="Times New Roman" w:hAnsi="Times New Roman" w:cs="Arial"/>
                <w:sz w:val="28"/>
                <w:szCs w:val="28"/>
              </w:rPr>
              <w:t>Примечание</w:t>
            </w:r>
          </w:p>
        </w:tc>
      </w:tr>
      <w:tr w:rsidR="00ED01DC" w:rsidRPr="00F47BCF" w14:paraId="33562148" w14:textId="77777777" w:rsidTr="00AF3D1B">
        <w:trPr>
          <w:gridBefore w:val="1"/>
          <w:wBefore w:w="51" w:type="dxa"/>
          <w:trHeight w:hRule="exact" w:val="20"/>
        </w:trPr>
        <w:tc>
          <w:tcPr>
            <w:tcW w:w="1207" w:type="dxa"/>
            <w:tcBorders>
              <w:top w:val="single" w:sz="18" w:space="0" w:color="auto"/>
              <w:bottom w:val="single" w:sz="4" w:space="0" w:color="auto"/>
            </w:tcBorders>
            <w:vAlign w:val="center"/>
          </w:tcPr>
          <w:p w14:paraId="2DD34173" w14:textId="77777777" w:rsidR="00FC1E4D" w:rsidRPr="00F47BCF" w:rsidRDefault="00FC1E4D" w:rsidP="00F47BCF">
            <w:pPr>
              <w:keepLines/>
              <w:ind w:left="119"/>
              <w:rPr>
                <w:i/>
                <w:sz w:val="28"/>
                <w:szCs w:val="28"/>
              </w:rPr>
            </w:pPr>
          </w:p>
        </w:tc>
        <w:tc>
          <w:tcPr>
            <w:tcW w:w="6618" w:type="dxa"/>
            <w:tcBorders>
              <w:top w:val="single" w:sz="18" w:space="0" w:color="auto"/>
              <w:bottom w:val="single" w:sz="4" w:space="0" w:color="auto"/>
            </w:tcBorders>
            <w:vAlign w:val="center"/>
          </w:tcPr>
          <w:p w14:paraId="1C82B218" w14:textId="77777777" w:rsidR="00FC1E4D" w:rsidRPr="00F47BCF" w:rsidRDefault="00FC1E4D" w:rsidP="00F47BCF">
            <w:pPr>
              <w:keepLines/>
              <w:ind w:left="175"/>
              <w:rPr>
                <w:i/>
                <w:sz w:val="28"/>
                <w:szCs w:val="28"/>
              </w:rPr>
            </w:pPr>
          </w:p>
        </w:tc>
        <w:tc>
          <w:tcPr>
            <w:tcW w:w="4110" w:type="dxa"/>
            <w:tcBorders>
              <w:top w:val="single" w:sz="18" w:space="0" w:color="auto"/>
              <w:bottom w:val="single" w:sz="4" w:space="0" w:color="auto"/>
            </w:tcBorders>
            <w:vAlign w:val="center"/>
          </w:tcPr>
          <w:p w14:paraId="5CF709F9" w14:textId="77777777" w:rsidR="00FC1E4D" w:rsidRPr="00F47BCF" w:rsidRDefault="00FC1E4D" w:rsidP="00F47BCF">
            <w:pPr>
              <w:keepLines/>
              <w:ind w:left="184"/>
              <w:rPr>
                <w:i/>
                <w:sz w:val="28"/>
                <w:szCs w:val="28"/>
                <w:lang w:val="en-US"/>
              </w:rPr>
            </w:pPr>
          </w:p>
        </w:tc>
        <w:tc>
          <w:tcPr>
            <w:tcW w:w="1701" w:type="dxa"/>
            <w:tcBorders>
              <w:top w:val="single" w:sz="18" w:space="0" w:color="auto"/>
              <w:bottom w:val="single" w:sz="4" w:space="0" w:color="auto"/>
            </w:tcBorders>
            <w:vAlign w:val="center"/>
          </w:tcPr>
          <w:p w14:paraId="0C468BB3" w14:textId="77777777" w:rsidR="00FC1E4D" w:rsidRPr="00F47BCF" w:rsidRDefault="00FC1E4D" w:rsidP="00F47BCF">
            <w:pPr>
              <w:keepLines/>
              <w:ind w:left="115"/>
              <w:rPr>
                <w:i/>
                <w:sz w:val="28"/>
                <w:szCs w:val="28"/>
                <w:lang w:val="en-US"/>
              </w:rPr>
            </w:pPr>
          </w:p>
        </w:tc>
        <w:tc>
          <w:tcPr>
            <w:tcW w:w="2552" w:type="dxa"/>
            <w:tcBorders>
              <w:top w:val="single" w:sz="18" w:space="0" w:color="auto"/>
              <w:bottom w:val="single" w:sz="4" w:space="0" w:color="auto"/>
            </w:tcBorders>
            <w:vAlign w:val="center"/>
          </w:tcPr>
          <w:p w14:paraId="0969F745" w14:textId="77777777" w:rsidR="00FC1E4D" w:rsidRPr="00F47BCF" w:rsidRDefault="00FC1E4D" w:rsidP="00F47BCF">
            <w:pPr>
              <w:keepLines/>
              <w:ind w:left="153"/>
              <w:rPr>
                <w:i/>
                <w:sz w:val="28"/>
                <w:szCs w:val="28"/>
                <w:lang w:val="en-US"/>
              </w:rPr>
            </w:pPr>
          </w:p>
        </w:tc>
        <w:tc>
          <w:tcPr>
            <w:tcW w:w="1276" w:type="dxa"/>
            <w:tcBorders>
              <w:top w:val="single" w:sz="18" w:space="0" w:color="auto"/>
              <w:bottom w:val="single" w:sz="4" w:space="0" w:color="auto"/>
            </w:tcBorders>
            <w:vAlign w:val="center"/>
          </w:tcPr>
          <w:p w14:paraId="413FD01B" w14:textId="77777777" w:rsidR="00FC1E4D" w:rsidRPr="00F47BCF" w:rsidRDefault="00FC1E4D" w:rsidP="00F47BCF">
            <w:pPr>
              <w:keepLines/>
              <w:ind w:left="97"/>
              <w:rPr>
                <w:i/>
                <w:sz w:val="28"/>
                <w:szCs w:val="28"/>
                <w:lang w:val="en-US"/>
              </w:rPr>
            </w:pPr>
          </w:p>
        </w:tc>
        <w:tc>
          <w:tcPr>
            <w:tcW w:w="1417" w:type="dxa"/>
            <w:tcBorders>
              <w:top w:val="single" w:sz="18" w:space="0" w:color="auto"/>
              <w:bottom w:val="single" w:sz="4" w:space="0" w:color="auto"/>
            </w:tcBorders>
            <w:vAlign w:val="center"/>
          </w:tcPr>
          <w:p w14:paraId="481F84EF" w14:textId="77777777" w:rsidR="00FC1E4D" w:rsidRPr="00F47BCF" w:rsidRDefault="00FC1E4D" w:rsidP="00F47BCF">
            <w:pPr>
              <w:keepLines/>
              <w:ind w:left="153"/>
              <w:rPr>
                <w:i/>
                <w:sz w:val="28"/>
                <w:szCs w:val="28"/>
                <w:lang w:val="en-US"/>
              </w:rPr>
            </w:pPr>
          </w:p>
        </w:tc>
        <w:tc>
          <w:tcPr>
            <w:tcW w:w="1418" w:type="dxa"/>
            <w:tcBorders>
              <w:top w:val="single" w:sz="18" w:space="0" w:color="auto"/>
              <w:bottom w:val="single" w:sz="4" w:space="0" w:color="auto"/>
            </w:tcBorders>
            <w:vAlign w:val="center"/>
          </w:tcPr>
          <w:p w14:paraId="7C3B9897" w14:textId="77777777" w:rsidR="00FC1E4D" w:rsidRPr="00F47BCF" w:rsidRDefault="00FC1E4D" w:rsidP="00F47BCF">
            <w:pPr>
              <w:keepLines/>
              <w:ind w:left="90"/>
              <w:rPr>
                <w:i/>
                <w:sz w:val="28"/>
                <w:szCs w:val="28"/>
                <w:lang w:val="en-US"/>
              </w:rPr>
            </w:pPr>
          </w:p>
        </w:tc>
        <w:tc>
          <w:tcPr>
            <w:tcW w:w="1959" w:type="dxa"/>
            <w:tcBorders>
              <w:top w:val="single" w:sz="18" w:space="0" w:color="auto"/>
              <w:bottom w:val="single" w:sz="4" w:space="0" w:color="auto"/>
              <w:right w:val="nil"/>
            </w:tcBorders>
            <w:vAlign w:val="center"/>
          </w:tcPr>
          <w:p w14:paraId="1559DBE8" w14:textId="77777777" w:rsidR="00FC1E4D" w:rsidRPr="00F47BCF" w:rsidRDefault="00FC1E4D" w:rsidP="00F47BCF">
            <w:pPr>
              <w:keepLines/>
              <w:ind w:left="100"/>
              <w:rPr>
                <w:i/>
                <w:sz w:val="28"/>
                <w:szCs w:val="28"/>
                <w:lang w:val="en-US"/>
              </w:rPr>
            </w:pPr>
          </w:p>
        </w:tc>
      </w:tr>
      <w:tr w:rsidR="00ED01DC" w:rsidRPr="006E19D4" w14:paraId="6FB0CAE3" w14:textId="77777777" w:rsidTr="00AF3D1B">
        <w:trPr>
          <w:gridBefore w:val="1"/>
          <w:wBefore w:w="51" w:type="dxa"/>
          <w:trHeight w:val="454"/>
        </w:trPr>
        <w:tc>
          <w:tcPr>
            <w:tcW w:w="120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A47A45F" w14:textId="77777777" w:rsidR="00D46E3C" w:rsidRPr="00DD4042" w:rsidRDefault="00D46E3C" w:rsidP="007E6AB2">
            <w:pPr>
              <w:keepLines/>
              <w:spacing w:before="80" w:after="40"/>
              <w:ind w:left="119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61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979827C" w14:textId="587438FC" w:rsidR="00D46E3C" w:rsidRPr="00AF3D1B" w:rsidRDefault="00AF3D1B" w:rsidP="00AF3D1B">
            <w:pPr>
              <w:keepLines/>
              <w:spacing w:before="80" w:after="4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AF3D1B">
              <w:rPr>
                <w:rFonts w:ascii="Times New Roman" w:hAnsi="Times New Roman"/>
                <w:b/>
                <w:bCs/>
                <w:sz w:val="28"/>
                <w:szCs w:val="28"/>
              </w:rPr>
              <w:t>Материалы дооборудования смесительного узла приточных установок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58FD52B" w14:textId="77777777" w:rsidR="00D46E3C" w:rsidRPr="00DD4042" w:rsidRDefault="00D46E3C" w:rsidP="007E6AB2">
            <w:pPr>
              <w:keepLines/>
              <w:spacing w:before="80" w:after="40"/>
              <w:ind w:left="184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9F1B1DB" w14:textId="77777777" w:rsidR="00D46E3C" w:rsidRPr="00DD4042" w:rsidRDefault="00D46E3C" w:rsidP="00090B77">
            <w:pPr>
              <w:keepLines/>
              <w:spacing w:before="80" w:after="40"/>
              <w:ind w:left="115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840F33B" w14:textId="77777777" w:rsidR="00D46E3C" w:rsidRPr="00DD4042" w:rsidRDefault="00D46E3C" w:rsidP="007E6AB2">
            <w:pPr>
              <w:keepLines/>
              <w:spacing w:before="80" w:after="40"/>
              <w:ind w:left="153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EBFDBA7" w14:textId="77777777" w:rsidR="00D46E3C" w:rsidRPr="00DD4042" w:rsidRDefault="00D46E3C" w:rsidP="007E6AB2">
            <w:pPr>
              <w:keepLines/>
              <w:spacing w:before="80" w:after="40"/>
              <w:ind w:left="97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15A5881" w14:textId="77777777" w:rsidR="00D46E3C" w:rsidRPr="00DD4042" w:rsidRDefault="00D46E3C" w:rsidP="007E6AB2">
            <w:pPr>
              <w:keepLines/>
              <w:spacing w:before="80" w:after="40"/>
              <w:ind w:left="153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202279A" w14:textId="77777777" w:rsidR="00D46E3C" w:rsidRPr="00DD4042" w:rsidRDefault="00D46E3C" w:rsidP="00B84061">
            <w:pPr>
              <w:keepLines/>
              <w:spacing w:before="80" w:after="40"/>
              <w:ind w:left="9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959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nil"/>
            </w:tcBorders>
            <w:vAlign w:val="center"/>
          </w:tcPr>
          <w:p w14:paraId="07B61784" w14:textId="77777777" w:rsidR="00D46E3C" w:rsidRPr="00DD4042" w:rsidRDefault="00D46E3C" w:rsidP="007E6AB2">
            <w:pPr>
              <w:keepLines/>
              <w:spacing w:before="80" w:after="40"/>
              <w:ind w:left="100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C62D50" w:rsidRPr="003C3E74" w14:paraId="3131C9EF" w14:textId="77777777" w:rsidTr="00AF3D1B">
        <w:trPr>
          <w:gridBefore w:val="1"/>
          <w:wBefore w:w="51" w:type="dxa"/>
          <w:trHeight w:val="454"/>
        </w:trPr>
        <w:tc>
          <w:tcPr>
            <w:tcW w:w="120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C645F8C" w14:textId="77777777" w:rsidR="00C62D50" w:rsidRPr="009B2546" w:rsidRDefault="00C62D50" w:rsidP="006635BF">
            <w:pPr>
              <w:keepLines/>
              <w:spacing w:before="80" w:after="40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661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1B26C14" w14:textId="3B7B02F1" w:rsidR="00C62D50" w:rsidRPr="00AF3D1B" w:rsidRDefault="00C62D50" w:rsidP="00A9632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iCs/>
                <w:color w:val="000000"/>
                <w:u w:val="single"/>
              </w:rPr>
            </w:pPr>
          </w:p>
        </w:tc>
        <w:tc>
          <w:tcPr>
            <w:tcW w:w="411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4E91C9A" w14:textId="77777777" w:rsidR="00C62D50" w:rsidRPr="00AF3D1B" w:rsidRDefault="00C62D50" w:rsidP="002271BE">
            <w:pPr>
              <w:keepLines/>
              <w:spacing w:before="80" w:after="40"/>
              <w:ind w:right="-28"/>
              <w:jc w:val="center"/>
              <w:rPr>
                <w:rFonts w:ascii="Times New Roman" w:hAnsi="Times New Roman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DFAF18C" w14:textId="77777777" w:rsidR="00C62D50" w:rsidRPr="009B2546" w:rsidRDefault="00C62D50" w:rsidP="006635BF">
            <w:pPr>
              <w:keepLines/>
              <w:spacing w:before="80" w:after="40"/>
              <w:rPr>
                <w:rFonts w:ascii="Times New Roman" w:hAnsi="Times New Roman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F116B24" w14:textId="77777777" w:rsidR="00C62D50" w:rsidRPr="009B2546" w:rsidRDefault="00C62D50" w:rsidP="0037623E">
            <w:pPr>
              <w:keepLines/>
              <w:spacing w:before="80" w:after="40"/>
              <w:ind w:right="-28"/>
              <w:jc w:val="center"/>
              <w:rPr>
                <w:rFonts w:ascii="Times New Roman" w:hAnsi="Times New Roma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A481167" w14:textId="77777777" w:rsidR="00C62D50" w:rsidRPr="009B2546" w:rsidRDefault="00C62D50" w:rsidP="006635BF">
            <w:pPr>
              <w:keepLines/>
              <w:spacing w:before="80" w:after="4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9D087A4" w14:textId="77777777" w:rsidR="00C62D50" w:rsidRPr="00AF3D1B" w:rsidRDefault="00C62D50" w:rsidP="006635BF">
            <w:pPr>
              <w:keepLines/>
              <w:spacing w:before="80" w:after="40"/>
              <w:ind w:left="-28" w:right="-28"/>
              <w:jc w:val="center"/>
              <w:rPr>
                <w:rFonts w:ascii="Times New Roman" w:hAnsi="Times New Roman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FF075A5" w14:textId="77777777" w:rsidR="00C62D50" w:rsidRPr="009B2546" w:rsidRDefault="00C62D50" w:rsidP="006635BF">
            <w:pPr>
              <w:keepLines/>
              <w:spacing w:before="80" w:after="40"/>
              <w:ind w:left="90"/>
              <w:jc w:val="center"/>
              <w:rPr>
                <w:rFonts w:ascii="Times New Roman" w:hAnsi="Times New Roman"/>
                <w:color w:val="FF0000"/>
              </w:rPr>
            </w:pPr>
          </w:p>
        </w:tc>
        <w:tc>
          <w:tcPr>
            <w:tcW w:w="1959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nil"/>
            </w:tcBorders>
            <w:vAlign w:val="center"/>
          </w:tcPr>
          <w:p w14:paraId="26DE1754" w14:textId="77777777" w:rsidR="00C62D50" w:rsidRPr="009B2546" w:rsidRDefault="00C62D50" w:rsidP="006635BF">
            <w:pPr>
              <w:keepLines/>
              <w:spacing w:before="80" w:after="40"/>
              <w:ind w:left="100"/>
              <w:rPr>
                <w:rFonts w:ascii="Times New Roman" w:hAnsi="Times New Roman"/>
                <w:color w:val="FF0000"/>
              </w:rPr>
            </w:pPr>
          </w:p>
        </w:tc>
      </w:tr>
      <w:tr w:rsidR="00AF3D1B" w:rsidRPr="00AA5553" w14:paraId="30C61AB1" w14:textId="77777777" w:rsidTr="00AF3D1B">
        <w:trPr>
          <w:trHeight w:val="454"/>
        </w:trPr>
        <w:tc>
          <w:tcPr>
            <w:tcW w:w="1258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2A28EF9" w14:textId="77777777" w:rsidR="00AF3D1B" w:rsidRPr="00AA5553" w:rsidRDefault="00AF3D1B" w:rsidP="00D3679C">
            <w:pPr>
              <w:keepLines/>
              <w:spacing w:before="80" w:after="4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661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153BDE6" w14:textId="099CCA76" w:rsidR="00AF3D1B" w:rsidRPr="00AA5553" w:rsidRDefault="00A42ACE" w:rsidP="00AF3D1B">
            <w:pPr>
              <w:numPr>
                <w:ilvl w:val="0"/>
                <w:numId w:val="24"/>
              </w:numPr>
              <w:ind w:left="927" w:right="114"/>
              <w:rPr>
                <w:rFonts w:ascii="Times New Roman" w:hAnsi="Times New Roman"/>
                <w:b/>
                <w:color w:val="000000"/>
                <w:sz w:val="28"/>
                <w:szCs w:val="28"/>
                <w:u w:val="single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  <w:u w:val="single"/>
              </w:rPr>
              <w:t>П</w:t>
            </w:r>
            <w:r w:rsidR="00AF3D1B" w:rsidRPr="00AA5553">
              <w:rPr>
                <w:rFonts w:ascii="Times New Roman" w:hAnsi="Times New Roman"/>
                <w:b/>
                <w:color w:val="000000"/>
                <w:sz w:val="28"/>
                <w:szCs w:val="28"/>
                <w:u w:val="single"/>
              </w:rPr>
              <w:t>1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4A8F96B" w14:textId="77777777" w:rsidR="00AF3D1B" w:rsidRPr="00AA5553" w:rsidRDefault="00AF3D1B" w:rsidP="00D3679C">
            <w:pPr>
              <w:keepLines/>
              <w:spacing w:before="80" w:after="40"/>
              <w:ind w:left="119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175680C" w14:textId="77777777" w:rsidR="00AF3D1B" w:rsidRPr="00AA5553" w:rsidRDefault="00AF3D1B" w:rsidP="00D3679C">
            <w:pPr>
              <w:keepLines/>
              <w:spacing w:before="80" w:after="40"/>
              <w:ind w:left="119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0255699" w14:textId="77777777" w:rsidR="00AF3D1B" w:rsidRPr="00AA5553" w:rsidRDefault="00AF3D1B" w:rsidP="00D3679C">
            <w:pPr>
              <w:keepLines/>
              <w:spacing w:before="80" w:after="40"/>
              <w:ind w:left="153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377F4F0" w14:textId="77777777" w:rsidR="00AF3D1B" w:rsidRPr="00AA5553" w:rsidRDefault="00AF3D1B" w:rsidP="00D3679C">
            <w:pPr>
              <w:keepLines/>
              <w:spacing w:before="80" w:after="40"/>
              <w:ind w:left="97"/>
              <w:jc w:val="center"/>
              <w:rPr>
                <w:rFonts w:ascii="Times New Roman" w:hAnsi="Times New Roman"/>
                <w:color w:val="000000"/>
                <w:sz w:val="28"/>
                <w:szCs w:val="28"/>
                <w:highlight w:val="yellow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BFC6E5C" w14:textId="77777777" w:rsidR="00AF3D1B" w:rsidRPr="00AA5553" w:rsidRDefault="00AF3D1B" w:rsidP="00D3679C">
            <w:pPr>
              <w:keepLines/>
              <w:spacing w:before="80" w:after="40"/>
              <w:ind w:left="153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E228ABA" w14:textId="77777777" w:rsidR="00AF3D1B" w:rsidRPr="00AA5553" w:rsidRDefault="00AF3D1B" w:rsidP="00D3679C">
            <w:pPr>
              <w:keepLines/>
              <w:spacing w:before="80" w:after="40"/>
              <w:ind w:left="90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  <w:tc>
          <w:tcPr>
            <w:tcW w:w="1959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E30CA19" w14:textId="77777777" w:rsidR="00AF3D1B" w:rsidRPr="00AA5553" w:rsidRDefault="00AF3D1B" w:rsidP="00D3679C">
            <w:pPr>
              <w:keepLines/>
              <w:spacing w:before="80" w:after="40"/>
              <w:ind w:left="100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</w:tr>
      <w:tr w:rsidR="00AF3D1B" w:rsidRPr="00AA5553" w14:paraId="0C0C7C38" w14:textId="77777777" w:rsidTr="00AF3D1B">
        <w:trPr>
          <w:trHeight w:val="454"/>
        </w:trPr>
        <w:tc>
          <w:tcPr>
            <w:tcW w:w="1258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AFACAA6" w14:textId="77777777" w:rsidR="00AF3D1B" w:rsidRPr="00AA5553" w:rsidRDefault="00AF3D1B" w:rsidP="00D3679C">
            <w:pPr>
              <w:keepLines/>
              <w:spacing w:before="80" w:after="4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AA5553"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661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23D0DAF" w14:textId="77777777" w:rsidR="00AF3D1B" w:rsidRPr="00AA5553" w:rsidRDefault="00AF3D1B" w:rsidP="00AF3D1B">
            <w:pPr>
              <w:numPr>
                <w:ilvl w:val="0"/>
                <w:numId w:val="25"/>
              </w:numPr>
              <w:autoSpaceDE w:val="0"/>
              <w:autoSpaceDN w:val="0"/>
              <w:adjustRightInd w:val="0"/>
              <w:rPr>
                <w:rFonts w:ascii="Times New Roman" w:hAnsi="Times New Roman"/>
                <w:b/>
                <w:color w:val="000000"/>
                <w:sz w:val="28"/>
                <w:szCs w:val="28"/>
                <w:u w:val="single"/>
              </w:rPr>
            </w:pPr>
            <w:r w:rsidRPr="00AA5553">
              <w:rPr>
                <w:rFonts w:ascii="Times New Roman" w:hAnsi="Times New Roman"/>
                <w:sz w:val="28"/>
                <w:szCs w:val="21"/>
              </w:rPr>
              <w:t xml:space="preserve">Ручной балансировочный клапан STP </w:t>
            </w:r>
            <w:proofErr w:type="spellStart"/>
            <w:r w:rsidRPr="00AA5553">
              <w:rPr>
                <w:rFonts w:ascii="Times New Roman" w:hAnsi="Times New Roman"/>
                <w:sz w:val="28"/>
                <w:szCs w:val="21"/>
              </w:rPr>
              <w:t>Ду</w:t>
            </w:r>
            <w:proofErr w:type="spellEnd"/>
            <w:r w:rsidRPr="00AA5553">
              <w:rPr>
                <w:rFonts w:ascii="Times New Roman" w:hAnsi="Times New Roman"/>
                <w:sz w:val="28"/>
                <w:szCs w:val="21"/>
              </w:rPr>
              <w:t xml:space="preserve"> 25, ВР 1"</w:t>
            </w:r>
            <w:r>
              <w:rPr>
                <w:rFonts w:ascii="Times New Roman" w:hAnsi="Times New Roman"/>
                <w:sz w:val="28"/>
                <w:szCs w:val="21"/>
              </w:rPr>
              <w:t xml:space="preserve"> </w:t>
            </w:r>
            <w:r w:rsidRPr="00AA5553">
              <w:rPr>
                <w:rFonts w:ascii="Times New Roman" w:hAnsi="Times New Roman"/>
                <w:sz w:val="28"/>
                <w:szCs w:val="21"/>
              </w:rPr>
              <w:t>SANEXT (6503-1)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B42C213" w14:textId="77777777" w:rsidR="00AF3D1B" w:rsidRPr="00AA5553" w:rsidRDefault="00AF3D1B" w:rsidP="00D3679C">
            <w:pPr>
              <w:keepLines/>
              <w:spacing w:before="80" w:after="40"/>
              <w:ind w:left="119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B1C2208" w14:textId="77777777" w:rsidR="00AF3D1B" w:rsidRPr="00AA5553" w:rsidRDefault="00AF3D1B" w:rsidP="00D3679C">
            <w:pPr>
              <w:keepLines/>
              <w:spacing w:before="80" w:after="40"/>
              <w:ind w:left="119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1523930" w14:textId="77777777" w:rsidR="00AF3D1B" w:rsidRPr="00AA5553" w:rsidRDefault="00AF3D1B" w:rsidP="00D3679C">
            <w:pPr>
              <w:keepLines/>
              <w:spacing w:before="80" w:after="40"/>
              <w:ind w:left="153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A68CDB0" w14:textId="77777777" w:rsidR="00AF3D1B" w:rsidRPr="00AA5553" w:rsidRDefault="00AF3D1B" w:rsidP="00D3679C">
            <w:pPr>
              <w:keepLines/>
              <w:spacing w:before="80" w:after="40"/>
              <w:ind w:left="97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AA5553">
              <w:rPr>
                <w:rFonts w:ascii="Times New Roman" w:hAnsi="Times New Roman"/>
                <w:color w:val="000000"/>
                <w:sz w:val="28"/>
                <w:szCs w:val="28"/>
              </w:rPr>
              <w:t>шт.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1A7BE52" w14:textId="77777777" w:rsidR="00AF3D1B" w:rsidRPr="00AA5553" w:rsidRDefault="00AF3D1B" w:rsidP="00D3679C">
            <w:pPr>
              <w:keepLines/>
              <w:spacing w:before="80" w:after="40"/>
              <w:ind w:left="153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AA5553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B3CFA0D" w14:textId="77777777" w:rsidR="00AF3D1B" w:rsidRPr="00AA5553" w:rsidRDefault="00AF3D1B" w:rsidP="00D3679C">
            <w:pPr>
              <w:keepLines/>
              <w:spacing w:before="80" w:after="40"/>
              <w:ind w:left="90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  <w:tc>
          <w:tcPr>
            <w:tcW w:w="1959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D518949" w14:textId="77777777" w:rsidR="00AF3D1B" w:rsidRPr="00AA5553" w:rsidRDefault="00AF3D1B" w:rsidP="00D3679C">
            <w:pPr>
              <w:keepLines/>
              <w:spacing w:before="80" w:after="40"/>
              <w:ind w:left="100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</w:tr>
      <w:tr w:rsidR="00AF3D1B" w:rsidRPr="00AA5553" w14:paraId="173A1FEA" w14:textId="77777777" w:rsidTr="00AF3D1B">
        <w:trPr>
          <w:trHeight w:val="454"/>
        </w:trPr>
        <w:tc>
          <w:tcPr>
            <w:tcW w:w="1258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6061F23" w14:textId="77777777" w:rsidR="00AF3D1B" w:rsidRPr="00AA5553" w:rsidRDefault="00AF3D1B" w:rsidP="00D3679C">
            <w:pPr>
              <w:keepLines/>
              <w:spacing w:before="80" w:after="4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AA5553"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661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3E5590B" w14:textId="77777777" w:rsidR="00AF3D1B" w:rsidRPr="00AA5553" w:rsidRDefault="00AF3D1B" w:rsidP="00AF3D1B">
            <w:pPr>
              <w:numPr>
                <w:ilvl w:val="0"/>
                <w:numId w:val="25"/>
              </w:numPr>
              <w:autoSpaceDE w:val="0"/>
              <w:autoSpaceDN w:val="0"/>
              <w:adjustRightInd w:val="0"/>
              <w:rPr>
                <w:rFonts w:ascii="Times New Roman" w:hAnsi="Times New Roman"/>
                <w:sz w:val="28"/>
                <w:szCs w:val="21"/>
              </w:rPr>
            </w:pPr>
            <w:r w:rsidRPr="00AA5553">
              <w:rPr>
                <w:rFonts w:ascii="Times New Roman" w:hAnsi="Times New Roman"/>
                <w:sz w:val="28"/>
                <w:szCs w:val="21"/>
              </w:rPr>
              <w:t xml:space="preserve">Автоматический балансировочный клапан DPV </w:t>
            </w:r>
            <w:proofErr w:type="spellStart"/>
            <w:r w:rsidRPr="00AA5553">
              <w:rPr>
                <w:rFonts w:ascii="Times New Roman" w:hAnsi="Times New Roman"/>
                <w:sz w:val="28"/>
                <w:szCs w:val="21"/>
              </w:rPr>
              <w:t>Ду</w:t>
            </w:r>
            <w:proofErr w:type="spellEnd"/>
            <w:r w:rsidRPr="00AA5553">
              <w:rPr>
                <w:rFonts w:ascii="Times New Roman" w:hAnsi="Times New Roman"/>
                <w:sz w:val="28"/>
                <w:szCs w:val="21"/>
              </w:rPr>
              <w:t xml:space="preserve"> 25, ВР1" SANEXT (6103)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095DC8D" w14:textId="77777777" w:rsidR="00AF3D1B" w:rsidRPr="00AA5553" w:rsidRDefault="00AF3D1B" w:rsidP="00D3679C">
            <w:pPr>
              <w:keepLines/>
              <w:spacing w:before="80" w:after="40"/>
              <w:ind w:left="119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03AFA19" w14:textId="77777777" w:rsidR="00AF3D1B" w:rsidRPr="00AA5553" w:rsidRDefault="00AF3D1B" w:rsidP="00D3679C">
            <w:pPr>
              <w:keepLines/>
              <w:spacing w:before="80" w:after="40"/>
              <w:ind w:left="119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19941A4" w14:textId="77777777" w:rsidR="00AF3D1B" w:rsidRPr="00AA5553" w:rsidRDefault="00AF3D1B" w:rsidP="00D3679C">
            <w:pPr>
              <w:keepLines/>
              <w:spacing w:before="80" w:after="40"/>
              <w:ind w:left="153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F77D8AA" w14:textId="77777777" w:rsidR="00AF3D1B" w:rsidRPr="00AA5553" w:rsidRDefault="00AF3D1B" w:rsidP="00D3679C">
            <w:pPr>
              <w:jc w:val="center"/>
            </w:pPr>
            <w:r w:rsidRPr="00AA5553">
              <w:rPr>
                <w:rFonts w:ascii="Times New Roman" w:hAnsi="Times New Roman"/>
                <w:color w:val="000000"/>
                <w:sz w:val="28"/>
                <w:szCs w:val="28"/>
              </w:rPr>
              <w:t>шт.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3BFD26A" w14:textId="77777777" w:rsidR="00AF3D1B" w:rsidRPr="00AA5553" w:rsidRDefault="00AF3D1B" w:rsidP="00D3679C">
            <w:pPr>
              <w:keepLines/>
              <w:spacing w:before="80" w:after="40"/>
              <w:ind w:left="153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AA5553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0F8127D" w14:textId="77777777" w:rsidR="00AF3D1B" w:rsidRPr="00AA5553" w:rsidRDefault="00AF3D1B" w:rsidP="00D3679C">
            <w:pPr>
              <w:keepLines/>
              <w:spacing w:before="80" w:after="40"/>
              <w:ind w:left="90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  <w:tc>
          <w:tcPr>
            <w:tcW w:w="1959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7EA0120" w14:textId="77777777" w:rsidR="00AF3D1B" w:rsidRPr="00AA5553" w:rsidRDefault="00AF3D1B" w:rsidP="00D3679C">
            <w:pPr>
              <w:keepLines/>
              <w:spacing w:before="80" w:after="40"/>
              <w:ind w:left="100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</w:tr>
      <w:tr w:rsidR="00AF3D1B" w:rsidRPr="00AA5553" w14:paraId="48796447" w14:textId="77777777" w:rsidTr="00AF3D1B">
        <w:trPr>
          <w:trHeight w:val="454"/>
        </w:trPr>
        <w:tc>
          <w:tcPr>
            <w:tcW w:w="1258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BE70E14" w14:textId="77777777" w:rsidR="00AF3D1B" w:rsidRPr="00AA5553" w:rsidRDefault="00AF3D1B" w:rsidP="00D3679C">
            <w:pPr>
              <w:keepLines/>
              <w:spacing w:before="80" w:after="4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AA5553"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661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A13E656" w14:textId="77777777" w:rsidR="00AF3D1B" w:rsidRPr="00AA5553" w:rsidRDefault="00AF3D1B" w:rsidP="00AF3D1B">
            <w:pPr>
              <w:numPr>
                <w:ilvl w:val="0"/>
                <w:numId w:val="25"/>
              </w:numPr>
              <w:autoSpaceDE w:val="0"/>
              <w:autoSpaceDN w:val="0"/>
              <w:adjustRightInd w:val="0"/>
              <w:rPr>
                <w:rFonts w:ascii="Times New Roman" w:hAnsi="Times New Roman"/>
                <w:sz w:val="28"/>
                <w:szCs w:val="21"/>
              </w:rPr>
            </w:pPr>
            <w:proofErr w:type="spellStart"/>
            <w:r w:rsidRPr="00AA5553">
              <w:rPr>
                <w:rFonts w:ascii="Times New Roman" w:hAnsi="Times New Roman"/>
                <w:sz w:val="28"/>
                <w:szCs w:val="21"/>
              </w:rPr>
              <w:t>Термоманометр</w:t>
            </w:r>
            <w:proofErr w:type="spellEnd"/>
            <w:r w:rsidRPr="00AA5553">
              <w:rPr>
                <w:rFonts w:ascii="Times New Roman" w:hAnsi="Times New Roman"/>
                <w:sz w:val="28"/>
                <w:szCs w:val="21"/>
              </w:rPr>
              <w:t xml:space="preserve"> радиальный</w:t>
            </w:r>
            <w:r>
              <w:rPr>
                <w:rFonts w:ascii="Times New Roman" w:hAnsi="Times New Roman"/>
                <w:sz w:val="28"/>
                <w:szCs w:val="21"/>
              </w:rPr>
              <w:t xml:space="preserve"> </w:t>
            </w:r>
            <w:r w:rsidRPr="00AA5553">
              <w:rPr>
                <w:rFonts w:ascii="Times New Roman" w:hAnsi="Times New Roman"/>
                <w:sz w:val="28"/>
                <w:szCs w:val="21"/>
              </w:rPr>
              <w:t xml:space="preserve">ТМТБ-31Т.1(0-120С)(0-1MPa)G1/2" </w:t>
            </w:r>
            <w:proofErr w:type="spellStart"/>
            <w:r w:rsidRPr="00AA5553">
              <w:rPr>
                <w:rFonts w:ascii="Times New Roman" w:hAnsi="Times New Roman"/>
                <w:sz w:val="28"/>
                <w:szCs w:val="21"/>
              </w:rPr>
              <w:t>кл</w:t>
            </w:r>
            <w:proofErr w:type="spellEnd"/>
            <w:r w:rsidRPr="00AA5553">
              <w:rPr>
                <w:rFonts w:ascii="Times New Roman" w:hAnsi="Times New Roman"/>
                <w:sz w:val="28"/>
                <w:szCs w:val="21"/>
              </w:rPr>
              <w:t>. точности 2,5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8785F9D" w14:textId="77777777" w:rsidR="00AF3D1B" w:rsidRPr="00AA5553" w:rsidRDefault="00AF3D1B" w:rsidP="00D3679C">
            <w:pPr>
              <w:keepLines/>
              <w:spacing w:before="80" w:after="40"/>
              <w:ind w:left="119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CF8D2DD" w14:textId="77777777" w:rsidR="00AF3D1B" w:rsidRPr="00AA5553" w:rsidRDefault="00AF3D1B" w:rsidP="00D3679C">
            <w:pPr>
              <w:keepLines/>
              <w:spacing w:before="80" w:after="40"/>
              <w:ind w:left="119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0BE5768" w14:textId="77777777" w:rsidR="00AF3D1B" w:rsidRPr="00AA5553" w:rsidRDefault="00AF3D1B" w:rsidP="00D3679C">
            <w:pPr>
              <w:keepLines/>
              <w:spacing w:before="80" w:after="40"/>
              <w:ind w:left="153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12BF292" w14:textId="77777777" w:rsidR="00AF3D1B" w:rsidRPr="00AA5553" w:rsidRDefault="00AF3D1B" w:rsidP="00D3679C">
            <w:pPr>
              <w:jc w:val="center"/>
            </w:pPr>
            <w:r w:rsidRPr="00AA5553">
              <w:rPr>
                <w:rFonts w:ascii="Times New Roman" w:hAnsi="Times New Roman"/>
                <w:color w:val="000000"/>
                <w:sz w:val="28"/>
                <w:szCs w:val="28"/>
              </w:rPr>
              <w:t>шт.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E0590F3" w14:textId="77777777" w:rsidR="00AF3D1B" w:rsidRPr="00AA5553" w:rsidRDefault="00AF3D1B" w:rsidP="00D3679C">
            <w:pPr>
              <w:keepLines/>
              <w:spacing w:before="80" w:after="40"/>
              <w:ind w:left="153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AA5553"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6968B50" w14:textId="77777777" w:rsidR="00AF3D1B" w:rsidRPr="00AA5553" w:rsidRDefault="00AF3D1B" w:rsidP="00D3679C">
            <w:pPr>
              <w:keepLines/>
              <w:spacing w:before="80" w:after="40"/>
              <w:ind w:left="90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  <w:tc>
          <w:tcPr>
            <w:tcW w:w="1959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86B53C3" w14:textId="77777777" w:rsidR="00AF3D1B" w:rsidRPr="00AA5553" w:rsidRDefault="00AF3D1B" w:rsidP="00D3679C">
            <w:pPr>
              <w:keepLines/>
              <w:spacing w:before="80" w:after="40"/>
              <w:ind w:left="100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</w:tr>
      <w:tr w:rsidR="00AF3D1B" w:rsidRPr="00AA5553" w14:paraId="39ADB152" w14:textId="77777777" w:rsidTr="00AF3D1B">
        <w:trPr>
          <w:trHeight w:val="454"/>
        </w:trPr>
        <w:tc>
          <w:tcPr>
            <w:tcW w:w="1258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408C065" w14:textId="77777777" w:rsidR="00AF3D1B" w:rsidRPr="00AA5553" w:rsidRDefault="00AF3D1B" w:rsidP="00D3679C">
            <w:pPr>
              <w:keepLines/>
              <w:spacing w:before="80" w:after="4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AA5553">
              <w:rPr>
                <w:rFonts w:ascii="Times New Roman" w:hAnsi="Times New Roman"/>
                <w:sz w:val="28"/>
                <w:szCs w:val="28"/>
              </w:rPr>
              <w:t>5</w:t>
            </w:r>
          </w:p>
        </w:tc>
        <w:tc>
          <w:tcPr>
            <w:tcW w:w="661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EC9E346" w14:textId="77777777" w:rsidR="00AF3D1B" w:rsidRPr="00AA5553" w:rsidRDefault="00AF3D1B" w:rsidP="00AF3D1B">
            <w:pPr>
              <w:numPr>
                <w:ilvl w:val="0"/>
                <w:numId w:val="25"/>
              </w:numPr>
              <w:autoSpaceDE w:val="0"/>
              <w:autoSpaceDN w:val="0"/>
              <w:adjustRightInd w:val="0"/>
              <w:rPr>
                <w:rFonts w:ascii="Times New Roman" w:hAnsi="Times New Roman"/>
                <w:sz w:val="28"/>
                <w:szCs w:val="21"/>
              </w:rPr>
            </w:pPr>
            <w:r w:rsidRPr="00AA5553">
              <w:rPr>
                <w:rFonts w:ascii="Times New Roman" w:hAnsi="Times New Roman"/>
                <w:sz w:val="28"/>
                <w:szCs w:val="21"/>
              </w:rPr>
              <w:t>Реле давления KPI 35R 1/2"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2209C37" w14:textId="77777777" w:rsidR="00AF3D1B" w:rsidRPr="00AA5553" w:rsidRDefault="00AF3D1B" w:rsidP="00D3679C">
            <w:pPr>
              <w:keepLines/>
              <w:spacing w:before="80" w:after="40"/>
              <w:ind w:left="119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815D520" w14:textId="77777777" w:rsidR="00AF3D1B" w:rsidRPr="00AA5553" w:rsidRDefault="00AF3D1B" w:rsidP="00D3679C">
            <w:pPr>
              <w:keepLines/>
              <w:spacing w:before="80" w:after="40"/>
              <w:ind w:left="119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89E233D" w14:textId="77777777" w:rsidR="00AF3D1B" w:rsidRPr="00AA5553" w:rsidRDefault="00AF3D1B" w:rsidP="00D3679C">
            <w:pPr>
              <w:keepLines/>
              <w:spacing w:before="80" w:after="40"/>
              <w:ind w:left="153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5BAA33D" w14:textId="77777777" w:rsidR="00AF3D1B" w:rsidRPr="00AA5553" w:rsidRDefault="00AF3D1B" w:rsidP="00D3679C">
            <w:pPr>
              <w:jc w:val="center"/>
            </w:pPr>
            <w:r w:rsidRPr="00AA5553">
              <w:rPr>
                <w:rFonts w:ascii="Times New Roman" w:hAnsi="Times New Roman"/>
                <w:color w:val="000000"/>
                <w:sz w:val="28"/>
                <w:szCs w:val="28"/>
              </w:rPr>
              <w:t>шт.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4155152" w14:textId="77777777" w:rsidR="00AF3D1B" w:rsidRPr="00AA5553" w:rsidRDefault="00AF3D1B" w:rsidP="00D3679C">
            <w:pPr>
              <w:keepLines/>
              <w:spacing w:before="80" w:after="40"/>
              <w:ind w:left="153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AA5553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0DDA1C9" w14:textId="77777777" w:rsidR="00AF3D1B" w:rsidRPr="00AA5553" w:rsidRDefault="00AF3D1B" w:rsidP="00D3679C">
            <w:pPr>
              <w:keepLines/>
              <w:spacing w:before="80" w:after="40"/>
              <w:ind w:left="90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  <w:tc>
          <w:tcPr>
            <w:tcW w:w="1959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194848C" w14:textId="77777777" w:rsidR="00AF3D1B" w:rsidRPr="00AA5553" w:rsidRDefault="00AF3D1B" w:rsidP="00D3679C">
            <w:pPr>
              <w:keepLines/>
              <w:spacing w:before="80" w:after="40"/>
              <w:ind w:left="100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</w:tr>
      <w:tr w:rsidR="00AF3D1B" w:rsidRPr="00AA5553" w14:paraId="693E02CF" w14:textId="77777777" w:rsidTr="00AF3D1B">
        <w:trPr>
          <w:trHeight w:val="454"/>
        </w:trPr>
        <w:tc>
          <w:tcPr>
            <w:tcW w:w="1258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778750D" w14:textId="77777777" w:rsidR="00AF3D1B" w:rsidRPr="00AA5553" w:rsidRDefault="00AF3D1B" w:rsidP="00D3679C">
            <w:pPr>
              <w:keepLines/>
              <w:spacing w:before="80" w:after="4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AA5553">
              <w:rPr>
                <w:rFonts w:ascii="Times New Roman" w:hAnsi="Times New Roman"/>
                <w:sz w:val="28"/>
                <w:szCs w:val="28"/>
              </w:rPr>
              <w:t>6</w:t>
            </w:r>
          </w:p>
        </w:tc>
        <w:tc>
          <w:tcPr>
            <w:tcW w:w="661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32F45FE" w14:textId="77777777" w:rsidR="00AF3D1B" w:rsidRPr="00AA5553" w:rsidRDefault="00AF3D1B" w:rsidP="00AF3D1B">
            <w:pPr>
              <w:numPr>
                <w:ilvl w:val="0"/>
                <w:numId w:val="25"/>
              </w:numPr>
              <w:autoSpaceDE w:val="0"/>
              <w:autoSpaceDN w:val="0"/>
              <w:adjustRightInd w:val="0"/>
              <w:rPr>
                <w:rFonts w:ascii="Times New Roman" w:hAnsi="Times New Roman"/>
                <w:sz w:val="28"/>
                <w:szCs w:val="21"/>
              </w:rPr>
            </w:pPr>
            <w:r w:rsidRPr="00AA5553">
              <w:rPr>
                <w:rFonts w:ascii="Times New Roman" w:hAnsi="Times New Roman"/>
                <w:sz w:val="28"/>
                <w:szCs w:val="21"/>
              </w:rPr>
              <w:t xml:space="preserve">Манометр радиальный ТМ-510Т.00(0-1MPa)G1/2" </w:t>
            </w:r>
            <w:proofErr w:type="spellStart"/>
            <w:r w:rsidRPr="00AA5553">
              <w:rPr>
                <w:rFonts w:ascii="Times New Roman" w:hAnsi="Times New Roman"/>
                <w:sz w:val="28"/>
                <w:szCs w:val="21"/>
              </w:rPr>
              <w:t>кл</w:t>
            </w:r>
            <w:proofErr w:type="spellEnd"/>
            <w:r w:rsidRPr="00AA5553">
              <w:rPr>
                <w:rFonts w:ascii="Times New Roman" w:hAnsi="Times New Roman"/>
                <w:sz w:val="28"/>
                <w:szCs w:val="21"/>
              </w:rPr>
              <w:t>.</w:t>
            </w:r>
            <w:r>
              <w:rPr>
                <w:rFonts w:ascii="Times New Roman" w:hAnsi="Times New Roman"/>
                <w:sz w:val="28"/>
                <w:szCs w:val="21"/>
              </w:rPr>
              <w:t xml:space="preserve"> </w:t>
            </w:r>
            <w:r w:rsidRPr="00AA5553">
              <w:rPr>
                <w:rFonts w:ascii="Times New Roman" w:hAnsi="Times New Roman"/>
                <w:sz w:val="28"/>
                <w:szCs w:val="21"/>
              </w:rPr>
              <w:t>точности 1,5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79D0C0D" w14:textId="77777777" w:rsidR="00AF3D1B" w:rsidRPr="00AA5553" w:rsidRDefault="00AF3D1B" w:rsidP="00D3679C">
            <w:pPr>
              <w:keepLines/>
              <w:spacing w:before="80" w:after="40"/>
              <w:ind w:left="119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EE3FBFB" w14:textId="77777777" w:rsidR="00AF3D1B" w:rsidRPr="00AA5553" w:rsidRDefault="00AF3D1B" w:rsidP="00D3679C">
            <w:pPr>
              <w:keepLines/>
              <w:spacing w:before="80" w:after="40"/>
              <w:ind w:left="119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B469AEE" w14:textId="77777777" w:rsidR="00AF3D1B" w:rsidRPr="00AA5553" w:rsidRDefault="00AF3D1B" w:rsidP="00D3679C">
            <w:pPr>
              <w:keepLines/>
              <w:spacing w:before="80" w:after="40"/>
              <w:ind w:left="153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EB298FD" w14:textId="77777777" w:rsidR="00AF3D1B" w:rsidRPr="00AA5553" w:rsidRDefault="00AF3D1B" w:rsidP="00D3679C">
            <w:pPr>
              <w:jc w:val="center"/>
            </w:pPr>
            <w:r w:rsidRPr="00AA5553">
              <w:rPr>
                <w:rFonts w:ascii="Times New Roman" w:hAnsi="Times New Roman"/>
                <w:color w:val="000000"/>
                <w:sz w:val="28"/>
                <w:szCs w:val="28"/>
              </w:rPr>
              <w:t>шт.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4A41DEC" w14:textId="77777777" w:rsidR="00AF3D1B" w:rsidRPr="00AA5553" w:rsidRDefault="00AF3D1B" w:rsidP="00D3679C">
            <w:pPr>
              <w:keepLines/>
              <w:spacing w:before="80" w:after="40"/>
              <w:ind w:left="153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AA5553"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71C8B73" w14:textId="77777777" w:rsidR="00AF3D1B" w:rsidRPr="00AA5553" w:rsidRDefault="00AF3D1B" w:rsidP="00D3679C">
            <w:pPr>
              <w:keepLines/>
              <w:spacing w:before="80" w:after="40"/>
              <w:ind w:left="90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  <w:tc>
          <w:tcPr>
            <w:tcW w:w="1959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D1E94C5" w14:textId="77777777" w:rsidR="00AF3D1B" w:rsidRPr="00AA5553" w:rsidRDefault="00AF3D1B" w:rsidP="00D3679C">
            <w:pPr>
              <w:keepLines/>
              <w:spacing w:before="80" w:after="40"/>
              <w:ind w:left="100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</w:tr>
      <w:tr w:rsidR="00AF3D1B" w:rsidRPr="00AA5553" w14:paraId="443B4AD2" w14:textId="77777777" w:rsidTr="00AF3D1B">
        <w:trPr>
          <w:trHeight w:val="454"/>
        </w:trPr>
        <w:tc>
          <w:tcPr>
            <w:tcW w:w="1258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AFEB6B7" w14:textId="77777777" w:rsidR="00AF3D1B" w:rsidRPr="00AA5553" w:rsidRDefault="00AF3D1B" w:rsidP="00D3679C">
            <w:pPr>
              <w:keepLines/>
              <w:spacing w:before="80" w:after="4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AA5553">
              <w:rPr>
                <w:rFonts w:ascii="Times New Roman" w:hAnsi="Times New Roman"/>
                <w:sz w:val="28"/>
                <w:szCs w:val="28"/>
              </w:rPr>
              <w:t>7</w:t>
            </w:r>
          </w:p>
        </w:tc>
        <w:tc>
          <w:tcPr>
            <w:tcW w:w="661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8B43317" w14:textId="77777777" w:rsidR="00AF3D1B" w:rsidRPr="00AA5553" w:rsidRDefault="00AF3D1B" w:rsidP="00AF3D1B">
            <w:pPr>
              <w:numPr>
                <w:ilvl w:val="0"/>
                <w:numId w:val="25"/>
              </w:numPr>
              <w:autoSpaceDE w:val="0"/>
              <w:autoSpaceDN w:val="0"/>
              <w:adjustRightInd w:val="0"/>
              <w:rPr>
                <w:rFonts w:ascii="Times New Roman" w:hAnsi="Times New Roman"/>
                <w:sz w:val="28"/>
                <w:szCs w:val="21"/>
              </w:rPr>
            </w:pPr>
            <w:r w:rsidRPr="00AA5553">
              <w:rPr>
                <w:rFonts w:ascii="Times New Roman" w:hAnsi="Times New Roman"/>
                <w:sz w:val="28"/>
                <w:szCs w:val="21"/>
              </w:rPr>
              <w:t xml:space="preserve">Кран шаровой ВВ </w:t>
            </w:r>
            <w:proofErr w:type="spellStart"/>
            <w:r w:rsidRPr="00AA5553">
              <w:rPr>
                <w:rFonts w:ascii="Times New Roman" w:hAnsi="Times New Roman"/>
                <w:sz w:val="28"/>
                <w:szCs w:val="21"/>
              </w:rPr>
              <w:t>полнопроходной</w:t>
            </w:r>
            <w:proofErr w:type="spellEnd"/>
            <w:r w:rsidRPr="00AA5553">
              <w:rPr>
                <w:rFonts w:ascii="Times New Roman" w:hAnsi="Times New Roman"/>
                <w:sz w:val="28"/>
                <w:szCs w:val="21"/>
              </w:rPr>
              <w:t xml:space="preserve"> 1"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418E46D" w14:textId="77777777" w:rsidR="00AF3D1B" w:rsidRPr="00AA5553" w:rsidRDefault="00AF3D1B" w:rsidP="00D3679C">
            <w:pPr>
              <w:keepLines/>
              <w:spacing w:before="80" w:after="40"/>
              <w:ind w:left="119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A001918" w14:textId="77777777" w:rsidR="00AF3D1B" w:rsidRPr="00AA5553" w:rsidRDefault="00AF3D1B" w:rsidP="00D3679C">
            <w:pPr>
              <w:keepLines/>
              <w:spacing w:before="80" w:after="40"/>
              <w:ind w:left="119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0CF6BFC" w14:textId="77777777" w:rsidR="00AF3D1B" w:rsidRPr="00AA5553" w:rsidRDefault="00AF3D1B" w:rsidP="00D3679C">
            <w:pPr>
              <w:keepLines/>
              <w:spacing w:before="80" w:after="40"/>
              <w:ind w:left="153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06E7A37" w14:textId="77777777" w:rsidR="00AF3D1B" w:rsidRPr="00AA5553" w:rsidRDefault="00AF3D1B" w:rsidP="00D3679C">
            <w:pPr>
              <w:jc w:val="center"/>
            </w:pPr>
            <w:r w:rsidRPr="00AA5553">
              <w:rPr>
                <w:rFonts w:ascii="Times New Roman" w:hAnsi="Times New Roman"/>
                <w:color w:val="000000"/>
                <w:sz w:val="28"/>
                <w:szCs w:val="28"/>
              </w:rPr>
              <w:t>шт.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9535762" w14:textId="77777777" w:rsidR="00AF3D1B" w:rsidRPr="00AA5553" w:rsidRDefault="00AF3D1B" w:rsidP="00D3679C">
            <w:pPr>
              <w:keepLines/>
              <w:spacing w:before="80" w:after="40"/>
              <w:ind w:left="153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AA5553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D4C4EC7" w14:textId="77777777" w:rsidR="00AF3D1B" w:rsidRPr="00AA5553" w:rsidRDefault="00AF3D1B" w:rsidP="00D3679C">
            <w:pPr>
              <w:keepLines/>
              <w:spacing w:before="80" w:after="40"/>
              <w:ind w:left="90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  <w:tc>
          <w:tcPr>
            <w:tcW w:w="1959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376EBA7" w14:textId="77777777" w:rsidR="00AF3D1B" w:rsidRPr="00AA5553" w:rsidRDefault="00AF3D1B" w:rsidP="00D3679C">
            <w:pPr>
              <w:keepLines/>
              <w:spacing w:before="80" w:after="40"/>
              <w:ind w:left="100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</w:tr>
      <w:tr w:rsidR="00AF3D1B" w:rsidRPr="00AA5553" w14:paraId="629F64BB" w14:textId="77777777" w:rsidTr="00AF3D1B">
        <w:trPr>
          <w:trHeight w:val="454"/>
        </w:trPr>
        <w:tc>
          <w:tcPr>
            <w:tcW w:w="1258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1B23C5F" w14:textId="77777777" w:rsidR="00AF3D1B" w:rsidRPr="00AA5553" w:rsidRDefault="00AF3D1B" w:rsidP="00D3679C">
            <w:pPr>
              <w:keepLines/>
              <w:spacing w:before="80" w:after="4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AA5553">
              <w:rPr>
                <w:rFonts w:ascii="Times New Roman" w:hAnsi="Times New Roman"/>
                <w:sz w:val="28"/>
                <w:szCs w:val="28"/>
              </w:rPr>
              <w:t>8</w:t>
            </w:r>
          </w:p>
        </w:tc>
        <w:tc>
          <w:tcPr>
            <w:tcW w:w="661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DC2D970" w14:textId="77777777" w:rsidR="00AF3D1B" w:rsidRPr="00AA5553" w:rsidRDefault="00AF3D1B" w:rsidP="00AF3D1B">
            <w:pPr>
              <w:numPr>
                <w:ilvl w:val="0"/>
                <w:numId w:val="25"/>
              </w:numPr>
              <w:autoSpaceDE w:val="0"/>
              <w:autoSpaceDN w:val="0"/>
              <w:adjustRightInd w:val="0"/>
              <w:rPr>
                <w:rFonts w:ascii="Times New Roman" w:hAnsi="Times New Roman"/>
                <w:sz w:val="28"/>
                <w:szCs w:val="21"/>
              </w:rPr>
            </w:pPr>
            <w:r w:rsidRPr="00AA5553">
              <w:rPr>
                <w:rFonts w:ascii="Times New Roman" w:hAnsi="Times New Roman"/>
                <w:sz w:val="28"/>
                <w:szCs w:val="21"/>
              </w:rPr>
              <w:t>Тройник 1"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71C57C1" w14:textId="77777777" w:rsidR="00AF3D1B" w:rsidRPr="00AA5553" w:rsidRDefault="00AF3D1B" w:rsidP="00D3679C">
            <w:pPr>
              <w:keepLines/>
              <w:spacing w:before="80" w:after="40"/>
              <w:ind w:left="119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55F7E8C" w14:textId="77777777" w:rsidR="00AF3D1B" w:rsidRPr="00AA5553" w:rsidRDefault="00AF3D1B" w:rsidP="00D3679C">
            <w:pPr>
              <w:keepLines/>
              <w:spacing w:before="80" w:after="40"/>
              <w:ind w:left="119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B86AF3A" w14:textId="77777777" w:rsidR="00AF3D1B" w:rsidRPr="00AA5553" w:rsidRDefault="00AF3D1B" w:rsidP="00D3679C">
            <w:pPr>
              <w:keepLines/>
              <w:spacing w:before="80" w:after="40"/>
              <w:ind w:left="153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8FD3357" w14:textId="77777777" w:rsidR="00AF3D1B" w:rsidRPr="00AA5553" w:rsidRDefault="00AF3D1B" w:rsidP="00D3679C">
            <w:pPr>
              <w:jc w:val="center"/>
            </w:pPr>
            <w:r w:rsidRPr="00AA5553">
              <w:rPr>
                <w:rFonts w:ascii="Times New Roman" w:hAnsi="Times New Roman"/>
                <w:color w:val="000000"/>
                <w:sz w:val="28"/>
                <w:szCs w:val="28"/>
              </w:rPr>
              <w:t>шт.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4A76068" w14:textId="77777777" w:rsidR="00AF3D1B" w:rsidRPr="00AA5553" w:rsidRDefault="00AF3D1B" w:rsidP="00D3679C">
            <w:pPr>
              <w:keepLines/>
              <w:spacing w:before="80" w:after="40"/>
              <w:ind w:left="153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AA5553">
              <w:rPr>
                <w:rFonts w:ascii="Times New Roman" w:hAnsi="Times New Roman"/>
                <w:sz w:val="28"/>
                <w:szCs w:val="28"/>
              </w:rPr>
              <w:t>9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42A3A6A" w14:textId="77777777" w:rsidR="00AF3D1B" w:rsidRPr="00AA5553" w:rsidRDefault="00AF3D1B" w:rsidP="00D3679C">
            <w:pPr>
              <w:keepLines/>
              <w:spacing w:before="80" w:after="40"/>
              <w:ind w:left="90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  <w:tc>
          <w:tcPr>
            <w:tcW w:w="1959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30FDD09" w14:textId="77777777" w:rsidR="00AF3D1B" w:rsidRPr="00AA5553" w:rsidRDefault="00AF3D1B" w:rsidP="00D3679C">
            <w:pPr>
              <w:keepLines/>
              <w:spacing w:before="80" w:after="40"/>
              <w:ind w:left="100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</w:tr>
      <w:tr w:rsidR="00AF3D1B" w:rsidRPr="00AA5553" w14:paraId="6FEE66AD" w14:textId="77777777" w:rsidTr="00AF3D1B">
        <w:trPr>
          <w:trHeight w:val="454"/>
        </w:trPr>
        <w:tc>
          <w:tcPr>
            <w:tcW w:w="1258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7E83832" w14:textId="77777777" w:rsidR="00AF3D1B" w:rsidRPr="00AA5553" w:rsidRDefault="00AF3D1B" w:rsidP="00D3679C">
            <w:pPr>
              <w:keepLines/>
              <w:spacing w:before="80" w:after="4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AA5553">
              <w:rPr>
                <w:rFonts w:ascii="Times New Roman" w:hAnsi="Times New Roman"/>
                <w:sz w:val="28"/>
                <w:szCs w:val="28"/>
              </w:rPr>
              <w:t>9</w:t>
            </w:r>
          </w:p>
        </w:tc>
        <w:tc>
          <w:tcPr>
            <w:tcW w:w="661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2C09CF9" w14:textId="77777777" w:rsidR="00AF3D1B" w:rsidRPr="00AA5553" w:rsidRDefault="00AF3D1B" w:rsidP="00AF3D1B">
            <w:pPr>
              <w:numPr>
                <w:ilvl w:val="0"/>
                <w:numId w:val="25"/>
              </w:numPr>
              <w:autoSpaceDE w:val="0"/>
              <w:autoSpaceDN w:val="0"/>
              <w:adjustRightInd w:val="0"/>
              <w:rPr>
                <w:rFonts w:ascii="Times New Roman" w:hAnsi="Times New Roman"/>
                <w:sz w:val="28"/>
                <w:szCs w:val="21"/>
              </w:rPr>
            </w:pPr>
            <w:r w:rsidRPr="00AA5553">
              <w:rPr>
                <w:rFonts w:ascii="Times New Roman" w:hAnsi="Times New Roman"/>
                <w:sz w:val="28"/>
                <w:szCs w:val="21"/>
              </w:rPr>
              <w:t>Сгон 1"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252C8E2" w14:textId="77777777" w:rsidR="00AF3D1B" w:rsidRPr="00AA5553" w:rsidRDefault="00AF3D1B" w:rsidP="00D3679C">
            <w:pPr>
              <w:keepLines/>
              <w:spacing w:before="80" w:after="40"/>
              <w:ind w:left="119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CF16A6E" w14:textId="77777777" w:rsidR="00AF3D1B" w:rsidRPr="00AA5553" w:rsidRDefault="00AF3D1B" w:rsidP="00D3679C">
            <w:pPr>
              <w:keepLines/>
              <w:spacing w:before="80" w:after="40"/>
              <w:ind w:left="119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48CE032" w14:textId="77777777" w:rsidR="00AF3D1B" w:rsidRPr="00AA5553" w:rsidRDefault="00AF3D1B" w:rsidP="00D3679C">
            <w:pPr>
              <w:keepLines/>
              <w:spacing w:before="80" w:after="40"/>
              <w:ind w:left="153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B8196BD" w14:textId="77777777" w:rsidR="00AF3D1B" w:rsidRPr="00AA5553" w:rsidRDefault="00AF3D1B" w:rsidP="00D3679C">
            <w:pPr>
              <w:jc w:val="center"/>
            </w:pPr>
            <w:r w:rsidRPr="00AA5553">
              <w:rPr>
                <w:rFonts w:ascii="Times New Roman" w:hAnsi="Times New Roman"/>
                <w:color w:val="000000"/>
                <w:sz w:val="28"/>
                <w:szCs w:val="28"/>
              </w:rPr>
              <w:t>шт.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5808975" w14:textId="77777777" w:rsidR="00AF3D1B" w:rsidRPr="00AA5553" w:rsidRDefault="00AF3D1B" w:rsidP="00D3679C">
            <w:pPr>
              <w:keepLines/>
              <w:spacing w:before="80" w:after="40"/>
              <w:ind w:left="153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AA5553"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F261B34" w14:textId="77777777" w:rsidR="00AF3D1B" w:rsidRPr="00AA5553" w:rsidRDefault="00AF3D1B" w:rsidP="00D3679C">
            <w:pPr>
              <w:keepLines/>
              <w:spacing w:before="80" w:after="40"/>
              <w:ind w:left="90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  <w:tc>
          <w:tcPr>
            <w:tcW w:w="1959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3EE8198" w14:textId="77777777" w:rsidR="00AF3D1B" w:rsidRPr="00AA5553" w:rsidRDefault="00AF3D1B" w:rsidP="00D3679C">
            <w:pPr>
              <w:keepLines/>
              <w:spacing w:before="80" w:after="40"/>
              <w:ind w:left="100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</w:tr>
      <w:tr w:rsidR="00AF3D1B" w:rsidRPr="00AA5553" w14:paraId="7231A7F1" w14:textId="77777777" w:rsidTr="00AF3D1B">
        <w:trPr>
          <w:trHeight w:val="454"/>
        </w:trPr>
        <w:tc>
          <w:tcPr>
            <w:tcW w:w="1258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7E5FF79" w14:textId="77777777" w:rsidR="00AF3D1B" w:rsidRPr="00AA5553" w:rsidRDefault="00AF3D1B" w:rsidP="00D3679C">
            <w:pPr>
              <w:keepLines/>
              <w:spacing w:before="80" w:after="4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AA5553">
              <w:rPr>
                <w:rFonts w:ascii="Times New Roman" w:hAnsi="Times New Roman"/>
                <w:sz w:val="28"/>
                <w:szCs w:val="28"/>
              </w:rPr>
              <w:t>10</w:t>
            </w:r>
          </w:p>
        </w:tc>
        <w:tc>
          <w:tcPr>
            <w:tcW w:w="661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D868BEA" w14:textId="77777777" w:rsidR="00AF3D1B" w:rsidRPr="00AA5553" w:rsidRDefault="00AF3D1B" w:rsidP="00AF3D1B">
            <w:pPr>
              <w:numPr>
                <w:ilvl w:val="0"/>
                <w:numId w:val="25"/>
              </w:numPr>
              <w:autoSpaceDE w:val="0"/>
              <w:autoSpaceDN w:val="0"/>
              <w:adjustRightInd w:val="0"/>
              <w:rPr>
                <w:rFonts w:ascii="Times New Roman" w:hAnsi="Times New Roman"/>
                <w:sz w:val="28"/>
                <w:szCs w:val="21"/>
              </w:rPr>
            </w:pPr>
            <w:r w:rsidRPr="00AA5553">
              <w:rPr>
                <w:rFonts w:ascii="Times New Roman" w:hAnsi="Times New Roman"/>
                <w:sz w:val="28"/>
                <w:szCs w:val="21"/>
              </w:rPr>
              <w:t>Ниппель 1"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DB26A5E" w14:textId="77777777" w:rsidR="00AF3D1B" w:rsidRPr="00AA5553" w:rsidRDefault="00AF3D1B" w:rsidP="00D3679C">
            <w:pPr>
              <w:keepLines/>
              <w:spacing w:before="80" w:after="40"/>
              <w:ind w:left="119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0A79A99" w14:textId="77777777" w:rsidR="00AF3D1B" w:rsidRPr="00AA5553" w:rsidRDefault="00AF3D1B" w:rsidP="00D3679C">
            <w:pPr>
              <w:keepLines/>
              <w:spacing w:before="80" w:after="40"/>
              <w:ind w:left="119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8E2C28F" w14:textId="77777777" w:rsidR="00AF3D1B" w:rsidRPr="00AA5553" w:rsidRDefault="00AF3D1B" w:rsidP="00D3679C">
            <w:pPr>
              <w:keepLines/>
              <w:spacing w:before="80" w:after="40"/>
              <w:ind w:left="153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E4EE634" w14:textId="77777777" w:rsidR="00AF3D1B" w:rsidRPr="00AA5553" w:rsidRDefault="00AF3D1B" w:rsidP="00D3679C">
            <w:pPr>
              <w:jc w:val="center"/>
            </w:pPr>
            <w:r w:rsidRPr="00AA5553">
              <w:rPr>
                <w:rFonts w:ascii="Times New Roman" w:hAnsi="Times New Roman"/>
                <w:color w:val="000000"/>
                <w:sz w:val="28"/>
                <w:szCs w:val="28"/>
              </w:rPr>
              <w:t>шт.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3E23535" w14:textId="77777777" w:rsidR="00AF3D1B" w:rsidRPr="00AA5553" w:rsidRDefault="00AF3D1B" w:rsidP="00D3679C">
            <w:pPr>
              <w:keepLines/>
              <w:spacing w:before="80" w:after="40"/>
              <w:ind w:left="153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AA5553">
              <w:rPr>
                <w:rFonts w:ascii="Times New Roman" w:hAnsi="Times New Roman"/>
                <w:sz w:val="28"/>
                <w:szCs w:val="28"/>
              </w:rPr>
              <w:t>6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81FDD56" w14:textId="77777777" w:rsidR="00AF3D1B" w:rsidRPr="00AA5553" w:rsidRDefault="00AF3D1B" w:rsidP="00D3679C">
            <w:pPr>
              <w:keepLines/>
              <w:spacing w:before="80" w:after="40"/>
              <w:ind w:left="90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  <w:tc>
          <w:tcPr>
            <w:tcW w:w="1959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97B1717" w14:textId="77777777" w:rsidR="00AF3D1B" w:rsidRPr="00AA5553" w:rsidRDefault="00AF3D1B" w:rsidP="00D3679C">
            <w:pPr>
              <w:keepLines/>
              <w:spacing w:before="80" w:after="40"/>
              <w:ind w:left="100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</w:tr>
      <w:tr w:rsidR="00AF3D1B" w:rsidRPr="00AA5553" w14:paraId="2B767B55" w14:textId="77777777" w:rsidTr="00AF3D1B">
        <w:trPr>
          <w:trHeight w:val="454"/>
        </w:trPr>
        <w:tc>
          <w:tcPr>
            <w:tcW w:w="1258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604B98A" w14:textId="61EDCE68" w:rsidR="00AF3D1B" w:rsidRPr="00AA5553" w:rsidRDefault="00AF3D1B" w:rsidP="00D3679C">
            <w:pPr>
              <w:keepLines/>
              <w:spacing w:before="80" w:after="4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AA5553">
              <w:rPr>
                <w:rFonts w:ascii="Times New Roman" w:hAnsi="Times New Roman"/>
                <w:sz w:val="28"/>
                <w:szCs w:val="28"/>
              </w:rPr>
              <w:t>1</w:t>
            </w:r>
            <w:r w:rsidR="00A42ACE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661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E4EE00A" w14:textId="77777777" w:rsidR="00AF3D1B" w:rsidRPr="00AA5553" w:rsidRDefault="00AF3D1B" w:rsidP="00AF3D1B">
            <w:pPr>
              <w:numPr>
                <w:ilvl w:val="0"/>
                <w:numId w:val="25"/>
              </w:numPr>
              <w:autoSpaceDE w:val="0"/>
              <w:autoSpaceDN w:val="0"/>
              <w:adjustRightInd w:val="0"/>
              <w:rPr>
                <w:rFonts w:ascii="Times New Roman" w:hAnsi="Times New Roman"/>
                <w:sz w:val="28"/>
                <w:szCs w:val="21"/>
              </w:rPr>
            </w:pPr>
            <w:r>
              <w:rPr>
                <w:rFonts w:ascii="Times New Roman" w:hAnsi="Times New Roman"/>
                <w:sz w:val="28"/>
                <w:szCs w:val="21"/>
              </w:rPr>
              <w:t xml:space="preserve"> </w:t>
            </w:r>
            <w:r w:rsidRPr="00AA5553">
              <w:rPr>
                <w:rFonts w:ascii="Times New Roman" w:hAnsi="Times New Roman"/>
                <w:sz w:val="28"/>
                <w:szCs w:val="21"/>
              </w:rPr>
              <w:t xml:space="preserve">Труба </w:t>
            </w:r>
            <w:proofErr w:type="spellStart"/>
            <w:r w:rsidRPr="00AA5553">
              <w:rPr>
                <w:rFonts w:ascii="Times New Roman" w:hAnsi="Times New Roman"/>
                <w:sz w:val="28"/>
                <w:szCs w:val="21"/>
              </w:rPr>
              <w:t>Stahlmann</w:t>
            </w:r>
            <w:proofErr w:type="spellEnd"/>
            <w:r w:rsidRPr="00AA5553">
              <w:rPr>
                <w:rFonts w:ascii="Times New Roman" w:hAnsi="Times New Roman"/>
                <w:sz w:val="28"/>
                <w:szCs w:val="21"/>
              </w:rPr>
              <w:t xml:space="preserve"> 25А, L=3000 мм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2F5B1AE" w14:textId="77777777" w:rsidR="00AF3D1B" w:rsidRPr="00AA5553" w:rsidRDefault="00AF3D1B" w:rsidP="00D3679C">
            <w:pPr>
              <w:keepLines/>
              <w:spacing w:before="80" w:after="40"/>
              <w:ind w:left="119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6AE3614" w14:textId="77777777" w:rsidR="00AF3D1B" w:rsidRPr="00AA5553" w:rsidRDefault="00AF3D1B" w:rsidP="00D3679C">
            <w:pPr>
              <w:keepLines/>
              <w:spacing w:before="80" w:after="40"/>
              <w:ind w:left="119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45D7D40" w14:textId="77777777" w:rsidR="00AF3D1B" w:rsidRPr="00AA5553" w:rsidRDefault="00AF3D1B" w:rsidP="00D3679C">
            <w:pPr>
              <w:keepLines/>
              <w:spacing w:before="80" w:after="40"/>
              <w:ind w:left="153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19ACDE0" w14:textId="77777777" w:rsidR="00AF3D1B" w:rsidRPr="00AA5553" w:rsidRDefault="00AF3D1B" w:rsidP="00D3679C">
            <w:pPr>
              <w:jc w:val="center"/>
            </w:pP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м.п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.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AD8EB1C" w14:textId="77777777" w:rsidR="00AF3D1B" w:rsidRPr="00AA5553" w:rsidRDefault="00AF3D1B" w:rsidP="00D3679C">
            <w:pPr>
              <w:keepLines/>
              <w:spacing w:before="80" w:after="40"/>
              <w:ind w:left="153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AA5553">
              <w:rPr>
                <w:rFonts w:ascii="Times New Roman" w:hAnsi="Times New Roman"/>
                <w:sz w:val="28"/>
                <w:szCs w:val="28"/>
              </w:rPr>
              <w:t>3</w:t>
            </w:r>
            <w:r>
              <w:rPr>
                <w:rFonts w:ascii="Times New Roman" w:hAnsi="Times New Roman"/>
                <w:sz w:val="28"/>
                <w:szCs w:val="28"/>
              </w:rPr>
              <w:t>,0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EC057C2" w14:textId="77777777" w:rsidR="00AF3D1B" w:rsidRPr="00AA5553" w:rsidRDefault="00AF3D1B" w:rsidP="00D3679C">
            <w:pPr>
              <w:keepLines/>
              <w:spacing w:before="80" w:after="40"/>
              <w:ind w:left="90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  <w:tc>
          <w:tcPr>
            <w:tcW w:w="1959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3F36501" w14:textId="77777777" w:rsidR="00AF3D1B" w:rsidRPr="00AA5553" w:rsidRDefault="00AF3D1B" w:rsidP="00D3679C">
            <w:pPr>
              <w:keepLines/>
              <w:spacing w:before="80" w:after="40"/>
              <w:ind w:left="100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</w:tr>
      <w:tr w:rsidR="00AF3D1B" w:rsidRPr="00AA5553" w14:paraId="3A4EB3AC" w14:textId="77777777" w:rsidTr="00AF3D1B">
        <w:trPr>
          <w:trHeight w:val="454"/>
        </w:trPr>
        <w:tc>
          <w:tcPr>
            <w:tcW w:w="1258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B66268B" w14:textId="0E8E3713" w:rsidR="00AF3D1B" w:rsidRPr="00AA5553" w:rsidRDefault="00AF3D1B" w:rsidP="00D3679C">
            <w:pPr>
              <w:keepLines/>
              <w:spacing w:before="80" w:after="4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AA5553">
              <w:rPr>
                <w:rFonts w:ascii="Times New Roman" w:hAnsi="Times New Roman"/>
                <w:sz w:val="28"/>
                <w:szCs w:val="28"/>
              </w:rPr>
              <w:t>1</w:t>
            </w:r>
            <w:r w:rsidR="00A42ACE"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661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8E1AB51" w14:textId="77777777" w:rsidR="00AF3D1B" w:rsidRPr="00AA5553" w:rsidRDefault="00AF3D1B" w:rsidP="00AF3D1B">
            <w:pPr>
              <w:numPr>
                <w:ilvl w:val="0"/>
                <w:numId w:val="25"/>
              </w:numPr>
              <w:autoSpaceDE w:val="0"/>
              <w:autoSpaceDN w:val="0"/>
              <w:adjustRightInd w:val="0"/>
              <w:rPr>
                <w:rFonts w:ascii="Times New Roman" w:hAnsi="Times New Roman"/>
                <w:sz w:val="28"/>
                <w:szCs w:val="21"/>
              </w:rPr>
            </w:pPr>
            <w:r w:rsidRPr="00AA5553">
              <w:rPr>
                <w:rFonts w:ascii="Times New Roman" w:hAnsi="Times New Roman"/>
                <w:sz w:val="28"/>
                <w:szCs w:val="21"/>
              </w:rPr>
              <w:t xml:space="preserve">Муфта </w:t>
            </w:r>
            <w:proofErr w:type="spellStart"/>
            <w:r w:rsidRPr="00AA5553">
              <w:rPr>
                <w:rFonts w:ascii="Times New Roman" w:hAnsi="Times New Roman"/>
                <w:sz w:val="28"/>
                <w:szCs w:val="21"/>
              </w:rPr>
              <w:t>Stahlmann</w:t>
            </w:r>
            <w:proofErr w:type="spellEnd"/>
            <w:r w:rsidRPr="00AA5553">
              <w:rPr>
                <w:rFonts w:ascii="Times New Roman" w:hAnsi="Times New Roman"/>
                <w:sz w:val="28"/>
                <w:szCs w:val="21"/>
              </w:rPr>
              <w:t xml:space="preserve"> IWS </w:t>
            </w:r>
            <w:proofErr w:type="spellStart"/>
            <w:r w:rsidRPr="00AA5553">
              <w:rPr>
                <w:rFonts w:ascii="Times New Roman" w:hAnsi="Times New Roman"/>
                <w:sz w:val="28"/>
                <w:szCs w:val="21"/>
              </w:rPr>
              <w:t>EasyFix</w:t>
            </w:r>
            <w:proofErr w:type="spellEnd"/>
            <w:r w:rsidRPr="00AA5553">
              <w:rPr>
                <w:rFonts w:ascii="Times New Roman" w:hAnsi="Times New Roman"/>
                <w:sz w:val="28"/>
                <w:szCs w:val="21"/>
              </w:rPr>
              <w:t xml:space="preserve"> 25 мм х 1 ВР(г) для</w:t>
            </w:r>
            <w:r>
              <w:rPr>
                <w:rFonts w:ascii="Times New Roman" w:hAnsi="Times New Roman"/>
                <w:sz w:val="28"/>
                <w:szCs w:val="21"/>
              </w:rPr>
              <w:t xml:space="preserve"> </w:t>
            </w:r>
            <w:r w:rsidRPr="00AA5553">
              <w:rPr>
                <w:rFonts w:ascii="Times New Roman" w:hAnsi="Times New Roman"/>
                <w:sz w:val="28"/>
                <w:szCs w:val="21"/>
              </w:rPr>
              <w:t>гофрированных труб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4760FFB" w14:textId="77777777" w:rsidR="00AF3D1B" w:rsidRPr="00AA5553" w:rsidRDefault="00AF3D1B" w:rsidP="00D3679C">
            <w:pPr>
              <w:keepLines/>
              <w:spacing w:before="80" w:after="40"/>
              <w:ind w:left="119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04FC395" w14:textId="77777777" w:rsidR="00AF3D1B" w:rsidRPr="00AA5553" w:rsidRDefault="00AF3D1B" w:rsidP="00D3679C">
            <w:pPr>
              <w:keepLines/>
              <w:spacing w:before="80" w:after="40"/>
              <w:ind w:left="119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F0F1C31" w14:textId="77777777" w:rsidR="00AF3D1B" w:rsidRPr="00AA5553" w:rsidRDefault="00AF3D1B" w:rsidP="00D3679C">
            <w:pPr>
              <w:keepLines/>
              <w:spacing w:before="80" w:after="40"/>
              <w:ind w:left="153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1B987AD" w14:textId="77777777" w:rsidR="00AF3D1B" w:rsidRPr="00AA5553" w:rsidRDefault="00AF3D1B" w:rsidP="00D3679C">
            <w:pPr>
              <w:jc w:val="center"/>
            </w:pPr>
            <w:r w:rsidRPr="00AA5553">
              <w:rPr>
                <w:rFonts w:ascii="Times New Roman" w:hAnsi="Times New Roman"/>
                <w:color w:val="000000"/>
                <w:sz w:val="28"/>
                <w:szCs w:val="28"/>
              </w:rPr>
              <w:t>шт.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596C5B3" w14:textId="77777777" w:rsidR="00AF3D1B" w:rsidRPr="00AA5553" w:rsidRDefault="00AF3D1B" w:rsidP="00D3679C">
            <w:pPr>
              <w:keepLines/>
              <w:spacing w:before="80" w:after="40"/>
              <w:ind w:left="153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AA5553"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42B334C" w14:textId="77777777" w:rsidR="00AF3D1B" w:rsidRPr="00AA5553" w:rsidRDefault="00AF3D1B" w:rsidP="00D3679C">
            <w:pPr>
              <w:keepLines/>
              <w:spacing w:before="80" w:after="40"/>
              <w:ind w:left="90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  <w:tc>
          <w:tcPr>
            <w:tcW w:w="1959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85BF18E" w14:textId="77777777" w:rsidR="00AF3D1B" w:rsidRPr="00AA5553" w:rsidRDefault="00AF3D1B" w:rsidP="00D3679C">
            <w:pPr>
              <w:keepLines/>
              <w:spacing w:before="80" w:after="40"/>
              <w:ind w:left="100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</w:tr>
      <w:tr w:rsidR="00AF3D1B" w:rsidRPr="00AA5553" w14:paraId="7BED2743" w14:textId="77777777" w:rsidTr="00AF3D1B">
        <w:trPr>
          <w:trHeight w:val="454"/>
        </w:trPr>
        <w:tc>
          <w:tcPr>
            <w:tcW w:w="1258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84F9437" w14:textId="27DD9CCE" w:rsidR="00AF3D1B" w:rsidRPr="00AA5553" w:rsidRDefault="00AF3D1B" w:rsidP="00D3679C">
            <w:pPr>
              <w:keepLines/>
              <w:spacing w:before="80" w:after="4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AA5553">
              <w:rPr>
                <w:rFonts w:ascii="Times New Roman" w:hAnsi="Times New Roman"/>
                <w:sz w:val="28"/>
                <w:szCs w:val="28"/>
              </w:rPr>
              <w:t>1</w:t>
            </w:r>
            <w:r w:rsidR="00A42ACE"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661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FF5EDCE" w14:textId="77777777" w:rsidR="00AF3D1B" w:rsidRPr="00AA5553" w:rsidRDefault="00AF3D1B" w:rsidP="00AF3D1B">
            <w:pPr>
              <w:numPr>
                <w:ilvl w:val="0"/>
                <w:numId w:val="25"/>
              </w:numPr>
              <w:autoSpaceDE w:val="0"/>
              <w:autoSpaceDN w:val="0"/>
              <w:adjustRightInd w:val="0"/>
              <w:rPr>
                <w:rFonts w:ascii="Times New Roman" w:hAnsi="Times New Roman"/>
                <w:sz w:val="28"/>
                <w:szCs w:val="21"/>
              </w:rPr>
            </w:pPr>
            <w:r w:rsidRPr="00AA5553">
              <w:rPr>
                <w:rFonts w:ascii="Times New Roman" w:hAnsi="Times New Roman"/>
                <w:sz w:val="28"/>
                <w:szCs w:val="21"/>
              </w:rPr>
              <w:t xml:space="preserve">Муфта </w:t>
            </w:r>
            <w:proofErr w:type="spellStart"/>
            <w:r w:rsidRPr="00AA5553">
              <w:rPr>
                <w:rFonts w:ascii="Times New Roman" w:hAnsi="Times New Roman"/>
                <w:sz w:val="28"/>
                <w:szCs w:val="21"/>
              </w:rPr>
              <w:t>Stahlmann</w:t>
            </w:r>
            <w:proofErr w:type="spellEnd"/>
            <w:r w:rsidRPr="00AA5553">
              <w:rPr>
                <w:rFonts w:ascii="Times New Roman" w:hAnsi="Times New Roman"/>
                <w:sz w:val="28"/>
                <w:szCs w:val="21"/>
              </w:rPr>
              <w:t xml:space="preserve"> IWS </w:t>
            </w:r>
            <w:proofErr w:type="spellStart"/>
            <w:r w:rsidRPr="00AA5553">
              <w:rPr>
                <w:rFonts w:ascii="Times New Roman" w:hAnsi="Times New Roman"/>
                <w:sz w:val="28"/>
                <w:szCs w:val="21"/>
              </w:rPr>
              <w:t>EasyFix</w:t>
            </w:r>
            <w:proofErr w:type="spellEnd"/>
            <w:r w:rsidRPr="00AA5553">
              <w:rPr>
                <w:rFonts w:ascii="Times New Roman" w:hAnsi="Times New Roman"/>
                <w:sz w:val="28"/>
                <w:szCs w:val="21"/>
              </w:rPr>
              <w:t xml:space="preserve"> 25 мм х 1 НР(ш) для</w:t>
            </w:r>
            <w:r>
              <w:rPr>
                <w:rFonts w:ascii="Times New Roman" w:hAnsi="Times New Roman"/>
                <w:sz w:val="28"/>
                <w:szCs w:val="21"/>
              </w:rPr>
              <w:t xml:space="preserve"> </w:t>
            </w:r>
            <w:r w:rsidRPr="00AA5553">
              <w:rPr>
                <w:rFonts w:ascii="Times New Roman" w:hAnsi="Times New Roman"/>
                <w:sz w:val="28"/>
                <w:szCs w:val="21"/>
              </w:rPr>
              <w:t>гофрированных труб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8B0BA00" w14:textId="77777777" w:rsidR="00AF3D1B" w:rsidRPr="00AA5553" w:rsidRDefault="00AF3D1B" w:rsidP="00D3679C">
            <w:pPr>
              <w:keepLines/>
              <w:spacing w:before="80" w:after="40"/>
              <w:ind w:left="119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EDC5462" w14:textId="77777777" w:rsidR="00AF3D1B" w:rsidRPr="00AA5553" w:rsidRDefault="00AF3D1B" w:rsidP="00D3679C">
            <w:pPr>
              <w:keepLines/>
              <w:spacing w:before="80" w:after="40"/>
              <w:ind w:left="119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59E3142" w14:textId="77777777" w:rsidR="00AF3D1B" w:rsidRPr="00AA5553" w:rsidRDefault="00AF3D1B" w:rsidP="00D3679C">
            <w:pPr>
              <w:keepLines/>
              <w:spacing w:before="80" w:after="40"/>
              <w:ind w:left="153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0D47BFA" w14:textId="77777777" w:rsidR="00AF3D1B" w:rsidRPr="00AA5553" w:rsidRDefault="00AF3D1B" w:rsidP="00D3679C">
            <w:pPr>
              <w:jc w:val="center"/>
            </w:pPr>
            <w:r w:rsidRPr="00AA5553">
              <w:rPr>
                <w:rFonts w:ascii="Times New Roman" w:hAnsi="Times New Roman"/>
                <w:color w:val="000000"/>
                <w:sz w:val="28"/>
                <w:szCs w:val="28"/>
              </w:rPr>
              <w:t>шт.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2A51F35" w14:textId="77777777" w:rsidR="00AF3D1B" w:rsidRPr="00AA5553" w:rsidRDefault="00AF3D1B" w:rsidP="00D3679C">
            <w:pPr>
              <w:keepLines/>
              <w:spacing w:before="80" w:after="40"/>
              <w:ind w:left="153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AA5553"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3AAF19F" w14:textId="77777777" w:rsidR="00AF3D1B" w:rsidRPr="00AA5553" w:rsidRDefault="00AF3D1B" w:rsidP="00D3679C">
            <w:pPr>
              <w:keepLines/>
              <w:spacing w:before="80" w:after="40"/>
              <w:ind w:left="90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  <w:tc>
          <w:tcPr>
            <w:tcW w:w="1959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0043189" w14:textId="77777777" w:rsidR="00AF3D1B" w:rsidRPr="00AA5553" w:rsidRDefault="00AF3D1B" w:rsidP="00D3679C">
            <w:pPr>
              <w:keepLines/>
              <w:spacing w:before="80" w:after="40"/>
              <w:ind w:left="100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</w:tr>
      <w:tr w:rsidR="00AF3D1B" w:rsidRPr="00AA5553" w14:paraId="49B63422" w14:textId="77777777" w:rsidTr="00AF3D1B">
        <w:trPr>
          <w:trHeight w:val="454"/>
        </w:trPr>
        <w:tc>
          <w:tcPr>
            <w:tcW w:w="1258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3F4C2E2" w14:textId="77777777" w:rsidR="00AF3D1B" w:rsidRPr="00AA5553" w:rsidRDefault="00AF3D1B" w:rsidP="00D3679C">
            <w:pPr>
              <w:keepLines/>
              <w:spacing w:before="80" w:after="4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61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FE51818" w14:textId="77777777" w:rsidR="00AF3D1B" w:rsidRPr="00AA5553" w:rsidRDefault="00AF3D1B" w:rsidP="00D3679C">
            <w:pPr>
              <w:keepLines/>
              <w:spacing w:before="80" w:after="40"/>
              <w:ind w:left="927" w:right="114"/>
              <w:rPr>
                <w:rFonts w:ascii="Times New Roman" w:hAnsi="Times New Roman"/>
                <w:b/>
                <w:sz w:val="28"/>
                <w:szCs w:val="28"/>
                <w:u w:val="single"/>
              </w:rPr>
            </w:pPr>
          </w:p>
        </w:tc>
        <w:tc>
          <w:tcPr>
            <w:tcW w:w="411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2DA1FD8" w14:textId="77777777" w:rsidR="00AF3D1B" w:rsidRPr="00AA5553" w:rsidRDefault="00AF3D1B" w:rsidP="00D3679C">
            <w:pPr>
              <w:keepLines/>
              <w:spacing w:before="80" w:after="40"/>
              <w:ind w:right="-28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504741E" w14:textId="77777777" w:rsidR="00AF3D1B" w:rsidRPr="00AA5553" w:rsidRDefault="00AF3D1B" w:rsidP="00D3679C">
            <w:pPr>
              <w:keepLines/>
              <w:spacing w:before="80" w:after="4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6E763CA" w14:textId="77777777" w:rsidR="00AF3D1B" w:rsidRPr="00AA5553" w:rsidRDefault="00AF3D1B" w:rsidP="00D3679C">
            <w:pPr>
              <w:keepLines/>
              <w:spacing w:before="80" w:after="40"/>
              <w:ind w:right="-28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5EBFB65" w14:textId="77777777" w:rsidR="00AF3D1B" w:rsidRPr="00AA5553" w:rsidRDefault="00AF3D1B" w:rsidP="00D3679C">
            <w:pPr>
              <w:keepLines/>
              <w:spacing w:before="80" w:after="4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91848AE" w14:textId="77777777" w:rsidR="00AF3D1B" w:rsidRPr="00AA5553" w:rsidRDefault="00AF3D1B" w:rsidP="00D3679C">
            <w:pPr>
              <w:keepLines/>
              <w:spacing w:before="80" w:after="40"/>
              <w:ind w:left="-28" w:right="-28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3A8FFC6" w14:textId="77777777" w:rsidR="00AF3D1B" w:rsidRPr="00AA5553" w:rsidRDefault="00AF3D1B" w:rsidP="00D3679C">
            <w:pPr>
              <w:keepLines/>
              <w:spacing w:before="80" w:after="40"/>
              <w:ind w:left="9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959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5690A20" w14:textId="77777777" w:rsidR="00AF3D1B" w:rsidRPr="00AA5553" w:rsidRDefault="00AF3D1B" w:rsidP="00D3679C">
            <w:pPr>
              <w:keepLines/>
              <w:spacing w:before="80" w:after="40"/>
              <w:ind w:left="10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A42ACE" w:rsidRPr="00AA5553" w14:paraId="309AAF6C" w14:textId="77777777" w:rsidTr="00D3679C">
        <w:trPr>
          <w:trHeight w:val="454"/>
        </w:trPr>
        <w:tc>
          <w:tcPr>
            <w:tcW w:w="1258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22DDA3D" w14:textId="77777777" w:rsidR="00A42ACE" w:rsidRPr="00AA5553" w:rsidRDefault="00A42ACE" w:rsidP="00D3679C">
            <w:pPr>
              <w:keepLines/>
              <w:spacing w:before="80" w:after="4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661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41A2249" w14:textId="4CE12203" w:rsidR="00A42ACE" w:rsidRPr="00AA5553" w:rsidRDefault="00A42ACE" w:rsidP="00D3679C">
            <w:pPr>
              <w:numPr>
                <w:ilvl w:val="0"/>
                <w:numId w:val="24"/>
              </w:numPr>
              <w:ind w:left="927" w:right="114"/>
              <w:rPr>
                <w:rFonts w:ascii="Times New Roman" w:hAnsi="Times New Roman"/>
                <w:b/>
                <w:color w:val="000000"/>
                <w:sz w:val="28"/>
                <w:szCs w:val="28"/>
                <w:u w:val="single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  <w:u w:val="single"/>
              </w:rPr>
              <w:t>П</w:t>
            </w:r>
            <w:r>
              <w:rPr>
                <w:rFonts w:ascii="Times New Roman" w:hAnsi="Times New Roman"/>
                <w:b/>
                <w:color w:val="000000"/>
                <w:sz w:val="28"/>
                <w:szCs w:val="28"/>
                <w:u w:val="single"/>
              </w:rPr>
              <w:t>2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9A23958" w14:textId="77777777" w:rsidR="00A42ACE" w:rsidRPr="00AA5553" w:rsidRDefault="00A42ACE" w:rsidP="00D3679C">
            <w:pPr>
              <w:keepLines/>
              <w:spacing w:before="80" w:after="40"/>
              <w:ind w:left="119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F7E8AE2" w14:textId="77777777" w:rsidR="00A42ACE" w:rsidRPr="00AA5553" w:rsidRDefault="00A42ACE" w:rsidP="00D3679C">
            <w:pPr>
              <w:keepLines/>
              <w:spacing w:before="80" w:after="40"/>
              <w:ind w:left="119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4A2D67F" w14:textId="77777777" w:rsidR="00A42ACE" w:rsidRPr="00AA5553" w:rsidRDefault="00A42ACE" w:rsidP="00D3679C">
            <w:pPr>
              <w:keepLines/>
              <w:spacing w:before="80" w:after="40"/>
              <w:ind w:left="153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60B8A2D" w14:textId="77777777" w:rsidR="00A42ACE" w:rsidRPr="00AA5553" w:rsidRDefault="00A42ACE" w:rsidP="00D3679C">
            <w:pPr>
              <w:keepLines/>
              <w:spacing w:before="80" w:after="40"/>
              <w:ind w:left="97"/>
              <w:jc w:val="center"/>
              <w:rPr>
                <w:rFonts w:ascii="Times New Roman" w:hAnsi="Times New Roman"/>
                <w:color w:val="000000"/>
                <w:sz w:val="28"/>
                <w:szCs w:val="28"/>
                <w:highlight w:val="yellow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3C09120" w14:textId="77777777" w:rsidR="00A42ACE" w:rsidRPr="00AA5553" w:rsidRDefault="00A42ACE" w:rsidP="00D3679C">
            <w:pPr>
              <w:keepLines/>
              <w:spacing w:before="80" w:after="40"/>
              <w:ind w:left="153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D8C5BFB" w14:textId="77777777" w:rsidR="00A42ACE" w:rsidRPr="00AA5553" w:rsidRDefault="00A42ACE" w:rsidP="00D3679C">
            <w:pPr>
              <w:keepLines/>
              <w:spacing w:before="80" w:after="40"/>
              <w:ind w:left="90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  <w:tc>
          <w:tcPr>
            <w:tcW w:w="1959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CB1807B" w14:textId="77777777" w:rsidR="00A42ACE" w:rsidRPr="00AA5553" w:rsidRDefault="00A42ACE" w:rsidP="00D3679C">
            <w:pPr>
              <w:keepLines/>
              <w:spacing w:before="80" w:after="40"/>
              <w:ind w:left="100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</w:tr>
      <w:tr w:rsidR="00A42ACE" w:rsidRPr="00AA5553" w14:paraId="45D542BD" w14:textId="77777777" w:rsidTr="00D3679C">
        <w:trPr>
          <w:trHeight w:val="454"/>
        </w:trPr>
        <w:tc>
          <w:tcPr>
            <w:tcW w:w="1258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94899AD" w14:textId="77777777" w:rsidR="00A42ACE" w:rsidRPr="00AA5553" w:rsidRDefault="00A42ACE" w:rsidP="00D3679C">
            <w:pPr>
              <w:keepLines/>
              <w:spacing w:before="80" w:after="4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AA5553"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661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13C5AB7" w14:textId="77777777" w:rsidR="00A42ACE" w:rsidRPr="00AA5553" w:rsidRDefault="00A42ACE" w:rsidP="00A42ACE">
            <w:pPr>
              <w:numPr>
                <w:ilvl w:val="0"/>
                <w:numId w:val="30"/>
              </w:numPr>
              <w:autoSpaceDE w:val="0"/>
              <w:autoSpaceDN w:val="0"/>
              <w:adjustRightInd w:val="0"/>
              <w:rPr>
                <w:rFonts w:ascii="Times New Roman" w:hAnsi="Times New Roman"/>
                <w:b/>
                <w:color w:val="000000"/>
                <w:sz w:val="28"/>
                <w:szCs w:val="28"/>
                <w:u w:val="single"/>
              </w:rPr>
            </w:pPr>
            <w:r w:rsidRPr="00AA5553">
              <w:rPr>
                <w:rFonts w:ascii="Times New Roman" w:hAnsi="Times New Roman"/>
                <w:sz w:val="28"/>
                <w:szCs w:val="21"/>
              </w:rPr>
              <w:t xml:space="preserve">Ручной балансировочный клапан STP </w:t>
            </w:r>
            <w:proofErr w:type="spellStart"/>
            <w:r w:rsidRPr="00AA5553">
              <w:rPr>
                <w:rFonts w:ascii="Times New Roman" w:hAnsi="Times New Roman"/>
                <w:sz w:val="28"/>
                <w:szCs w:val="21"/>
              </w:rPr>
              <w:t>Ду</w:t>
            </w:r>
            <w:proofErr w:type="spellEnd"/>
            <w:r w:rsidRPr="00AA5553">
              <w:rPr>
                <w:rFonts w:ascii="Times New Roman" w:hAnsi="Times New Roman"/>
                <w:sz w:val="28"/>
                <w:szCs w:val="21"/>
              </w:rPr>
              <w:t xml:space="preserve"> 25, ВР 1"</w:t>
            </w:r>
            <w:r>
              <w:rPr>
                <w:rFonts w:ascii="Times New Roman" w:hAnsi="Times New Roman"/>
                <w:sz w:val="28"/>
                <w:szCs w:val="21"/>
              </w:rPr>
              <w:t xml:space="preserve"> </w:t>
            </w:r>
            <w:r w:rsidRPr="00AA5553">
              <w:rPr>
                <w:rFonts w:ascii="Times New Roman" w:hAnsi="Times New Roman"/>
                <w:sz w:val="28"/>
                <w:szCs w:val="21"/>
              </w:rPr>
              <w:t>SANEXT (6503-1)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370E24A" w14:textId="77777777" w:rsidR="00A42ACE" w:rsidRPr="00AA5553" w:rsidRDefault="00A42ACE" w:rsidP="00D3679C">
            <w:pPr>
              <w:keepLines/>
              <w:spacing w:before="80" w:after="40"/>
              <w:ind w:left="119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CA6197B" w14:textId="77777777" w:rsidR="00A42ACE" w:rsidRPr="00AA5553" w:rsidRDefault="00A42ACE" w:rsidP="00D3679C">
            <w:pPr>
              <w:keepLines/>
              <w:spacing w:before="80" w:after="40"/>
              <w:ind w:left="119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B2C7367" w14:textId="77777777" w:rsidR="00A42ACE" w:rsidRPr="00AA5553" w:rsidRDefault="00A42ACE" w:rsidP="00D3679C">
            <w:pPr>
              <w:keepLines/>
              <w:spacing w:before="80" w:after="40"/>
              <w:ind w:left="153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3540997" w14:textId="77777777" w:rsidR="00A42ACE" w:rsidRPr="00AA5553" w:rsidRDefault="00A42ACE" w:rsidP="00D3679C">
            <w:pPr>
              <w:keepLines/>
              <w:spacing w:before="80" w:after="40"/>
              <w:ind w:left="97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AA5553">
              <w:rPr>
                <w:rFonts w:ascii="Times New Roman" w:hAnsi="Times New Roman"/>
                <w:color w:val="000000"/>
                <w:sz w:val="28"/>
                <w:szCs w:val="28"/>
              </w:rPr>
              <w:t>шт.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A00B129" w14:textId="77777777" w:rsidR="00A42ACE" w:rsidRPr="00AA5553" w:rsidRDefault="00A42ACE" w:rsidP="00D3679C">
            <w:pPr>
              <w:keepLines/>
              <w:spacing w:before="80" w:after="40"/>
              <w:ind w:left="153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AA5553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7993A6D" w14:textId="77777777" w:rsidR="00A42ACE" w:rsidRPr="00AA5553" w:rsidRDefault="00A42ACE" w:rsidP="00D3679C">
            <w:pPr>
              <w:keepLines/>
              <w:spacing w:before="80" w:after="40"/>
              <w:ind w:left="90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  <w:tc>
          <w:tcPr>
            <w:tcW w:w="1959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C633AD8" w14:textId="77777777" w:rsidR="00A42ACE" w:rsidRPr="00AA5553" w:rsidRDefault="00A42ACE" w:rsidP="00D3679C">
            <w:pPr>
              <w:keepLines/>
              <w:spacing w:before="80" w:after="40"/>
              <w:ind w:left="100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</w:tr>
      <w:tr w:rsidR="00A42ACE" w:rsidRPr="00AA5553" w14:paraId="281A2A6F" w14:textId="77777777" w:rsidTr="00D3679C">
        <w:trPr>
          <w:trHeight w:val="454"/>
        </w:trPr>
        <w:tc>
          <w:tcPr>
            <w:tcW w:w="1258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16E376F" w14:textId="77777777" w:rsidR="00A42ACE" w:rsidRPr="00AA5553" w:rsidRDefault="00A42ACE" w:rsidP="00D3679C">
            <w:pPr>
              <w:keepLines/>
              <w:spacing w:before="80" w:after="4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AA5553"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661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C5170F2" w14:textId="77777777" w:rsidR="00A42ACE" w:rsidRPr="00AA5553" w:rsidRDefault="00A42ACE" w:rsidP="00A42ACE">
            <w:pPr>
              <w:numPr>
                <w:ilvl w:val="0"/>
                <w:numId w:val="30"/>
              </w:numPr>
              <w:autoSpaceDE w:val="0"/>
              <w:autoSpaceDN w:val="0"/>
              <w:adjustRightInd w:val="0"/>
              <w:rPr>
                <w:rFonts w:ascii="Times New Roman" w:hAnsi="Times New Roman"/>
                <w:sz w:val="28"/>
                <w:szCs w:val="21"/>
              </w:rPr>
            </w:pPr>
            <w:r w:rsidRPr="00AA5553">
              <w:rPr>
                <w:rFonts w:ascii="Times New Roman" w:hAnsi="Times New Roman"/>
                <w:sz w:val="28"/>
                <w:szCs w:val="21"/>
              </w:rPr>
              <w:t xml:space="preserve">Автоматический балансировочный клапан DPV </w:t>
            </w:r>
            <w:proofErr w:type="spellStart"/>
            <w:r w:rsidRPr="00AA5553">
              <w:rPr>
                <w:rFonts w:ascii="Times New Roman" w:hAnsi="Times New Roman"/>
                <w:sz w:val="28"/>
                <w:szCs w:val="21"/>
              </w:rPr>
              <w:t>Ду</w:t>
            </w:r>
            <w:proofErr w:type="spellEnd"/>
            <w:r w:rsidRPr="00AA5553">
              <w:rPr>
                <w:rFonts w:ascii="Times New Roman" w:hAnsi="Times New Roman"/>
                <w:sz w:val="28"/>
                <w:szCs w:val="21"/>
              </w:rPr>
              <w:t xml:space="preserve"> 25, ВР1" SANEXT (6103)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B66C2A9" w14:textId="77777777" w:rsidR="00A42ACE" w:rsidRPr="00AA5553" w:rsidRDefault="00A42ACE" w:rsidP="00D3679C">
            <w:pPr>
              <w:keepLines/>
              <w:spacing w:before="80" w:after="40"/>
              <w:ind w:left="119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046C9ED" w14:textId="77777777" w:rsidR="00A42ACE" w:rsidRPr="00AA5553" w:rsidRDefault="00A42ACE" w:rsidP="00D3679C">
            <w:pPr>
              <w:keepLines/>
              <w:spacing w:before="80" w:after="40"/>
              <w:ind w:left="119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6BD5EBE" w14:textId="77777777" w:rsidR="00A42ACE" w:rsidRPr="00AA5553" w:rsidRDefault="00A42ACE" w:rsidP="00D3679C">
            <w:pPr>
              <w:keepLines/>
              <w:spacing w:before="80" w:after="40"/>
              <w:ind w:left="153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9E86A1A" w14:textId="77777777" w:rsidR="00A42ACE" w:rsidRPr="00AA5553" w:rsidRDefault="00A42ACE" w:rsidP="00D3679C">
            <w:pPr>
              <w:jc w:val="center"/>
            </w:pPr>
            <w:r w:rsidRPr="00AA5553">
              <w:rPr>
                <w:rFonts w:ascii="Times New Roman" w:hAnsi="Times New Roman"/>
                <w:color w:val="000000"/>
                <w:sz w:val="28"/>
                <w:szCs w:val="28"/>
              </w:rPr>
              <w:t>шт.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43B416E" w14:textId="77777777" w:rsidR="00A42ACE" w:rsidRPr="00AA5553" w:rsidRDefault="00A42ACE" w:rsidP="00D3679C">
            <w:pPr>
              <w:keepLines/>
              <w:spacing w:before="80" w:after="40"/>
              <w:ind w:left="153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AA5553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04A1EEF" w14:textId="77777777" w:rsidR="00A42ACE" w:rsidRPr="00AA5553" w:rsidRDefault="00A42ACE" w:rsidP="00D3679C">
            <w:pPr>
              <w:keepLines/>
              <w:spacing w:before="80" w:after="40"/>
              <w:ind w:left="90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  <w:tc>
          <w:tcPr>
            <w:tcW w:w="1959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69187F8" w14:textId="77777777" w:rsidR="00A42ACE" w:rsidRPr="00AA5553" w:rsidRDefault="00A42ACE" w:rsidP="00D3679C">
            <w:pPr>
              <w:keepLines/>
              <w:spacing w:before="80" w:after="40"/>
              <w:ind w:left="100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</w:tr>
      <w:tr w:rsidR="00A42ACE" w:rsidRPr="00AA5553" w14:paraId="7019A145" w14:textId="77777777" w:rsidTr="00D3679C">
        <w:trPr>
          <w:trHeight w:val="454"/>
        </w:trPr>
        <w:tc>
          <w:tcPr>
            <w:tcW w:w="1258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EDAA909" w14:textId="77777777" w:rsidR="00A42ACE" w:rsidRPr="00AA5553" w:rsidRDefault="00A42ACE" w:rsidP="00D3679C">
            <w:pPr>
              <w:keepLines/>
              <w:spacing w:before="80" w:after="4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AA5553"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661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5938766" w14:textId="77777777" w:rsidR="00A42ACE" w:rsidRPr="00AA5553" w:rsidRDefault="00A42ACE" w:rsidP="00A42ACE">
            <w:pPr>
              <w:numPr>
                <w:ilvl w:val="0"/>
                <w:numId w:val="30"/>
              </w:numPr>
              <w:autoSpaceDE w:val="0"/>
              <w:autoSpaceDN w:val="0"/>
              <w:adjustRightInd w:val="0"/>
              <w:rPr>
                <w:rFonts w:ascii="Times New Roman" w:hAnsi="Times New Roman"/>
                <w:sz w:val="28"/>
                <w:szCs w:val="21"/>
              </w:rPr>
            </w:pPr>
            <w:proofErr w:type="spellStart"/>
            <w:r w:rsidRPr="00AA5553">
              <w:rPr>
                <w:rFonts w:ascii="Times New Roman" w:hAnsi="Times New Roman"/>
                <w:sz w:val="28"/>
                <w:szCs w:val="21"/>
              </w:rPr>
              <w:t>Термоманометр</w:t>
            </w:r>
            <w:proofErr w:type="spellEnd"/>
            <w:r w:rsidRPr="00AA5553">
              <w:rPr>
                <w:rFonts w:ascii="Times New Roman" w:hAnsi="Times New Roman"/>
                <w:sz w:val="28"/>
                <w:szCs w:val="21"/>
              </w:rPr>
              <w:t xml:space="preserve"> радиальный</w:t>
            </w:r>
            <w:r>
              <w:rPr>
                <w:rFonts w:ascii="Times New Roman" w:hAnsi="Times New Roman"/>
                <w:sz w:val="28"/>
                <w:szCs w:val="21"/>
              </w:rPr>
              <w:t xml:space="preserve"> </w:t>
            </w:r>
            <w:r w:rsidRPr="00AA5553">
              <w:rPr>
                <w:rFonts w:ascii="Times New Roman" w:hAnsi="Times New Roman"/>
                <w:sz w:val="28"/>
                <w:szCs w:val="21"/>
              </w:rPr>
              <w:t xml:space="preserve">ТМТБ-31Т.1(0-120С)(0-1MPa)G1/2" </w:t>
            </w:r>
            <w:proofErr w:type="spellStart"/>
            <w:r w:rsidRPr="00AA5553">
              <w:rPr>
                <w:rFonts w:ascii="Times New Roman" w:hAnsi="Times New Roman"/>
                <w:sz w:val="28"/>
                <w:szCs w:val="21"/>
              </w:rPr>
              <w:t>кл</w:t>
            </w:r>
            <w:proofErr w:type="spellEnd"/>
            <w:r w:rsidRPr="00AA5553">
              <w:rPr>
                <w:rFonts w:ascii="Times New Roman" w:hAnsi="Times New Roman"/>
                <w:sz w:val="28"/>
                <w:szCs w:val="21"/>
              </w:rPr>
              <w:t>. точности 2,5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7BE38AF" w14:textId="77777777" w:rsidR="00A42ACE" w:rsidRPr="00AA5553" w:rsidRDefault="00A42ACE" w:rsidP="00D3679C">
            <w:pPr>
              <w:keepLines/>
              <w:spacing w:before="80" w:after="40"/>
              <w:ind w:left="119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7916951" w14:textId="77777777" w:rsidR="00A42ACE" w:rsidRPr="00AA5553" w:rsidRDefault="00A42ACE" w:rsidP="00D3679C">
            <w:pPr>
              <w:keepLines/>
              <w:spacing w:before="80" w:after="40"/>
              <w:ind w:left="119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08216CD" w14:textId="77777777" w:rsidR="00A42ACE" w:rsidRPr="00AA5553" w:rsidRDefault="00A42ACE" w:rsidP="00D3679C">
            <w:pPr>
              <w:keepLines/>
              <w:spacing w:before="80" w:after="40"/>
              <w:ind w:left="153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9B19029" w14:textId="77777777" w:rsidR="00A42ACE" w:rsidRPr="00AA5553" w:rsidRDefault="00A42ACE" w:rsidP="00D3679C">
            <w:pPr>
              <w:jc w:val="center"/>
            </w:pPr>
            <w:r w:rsidRPr="00AA5553">
              <w:rPr>
                <w:rFonts w:ascii="Times New Roman" w:hAnsi="Times New Roman"/>
                <w:color w:val="000000"/>
                <w:sz w:val="28"/>
                <w:szCs w:val="28"/>
              </w:rPr>
              <w:t>шт.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BF45EFF" w14:textId="77777777" w:rsidR="00A42ACE" w:rsidRPr="00AA5553" w:rsidRDefault="00A42ACE" w:rsidP="00D3679C">
            <w:pPr>
              <w:keepLines/>
              <w:spacing w:before="80" w:after="40"/>
              <w:ind w:left="153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AA5553"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8ED17E8" w14:textId="77777777" w:rsidR="00A42ACE" w:rsidRPr="00AA5553" w:rsidRDefault="00A42ACE" w:rsidP="00D3679C">
            <w:pPr>
              <w:keepLines/>
              <w:spacing w:before="80" w:after="40"/>
              <w:ind w:left="90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  <w:tc>
          <w:tcPr>
            <w:tcW w:w="1959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ABAECC1" w14:textId="77777777" w:rsidR="00A42ACE" w:rsidRPr="00AA5553" w:rsidRDefault="00A42ACE" w:rsidP="00D3679C">
            <w:pPr>
              <w:keepLines/>
              <w:spacing w:before="80" w:after="40"/>
              <w:ind w:left="100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</w:tr>
      <w:tr w:rsidR="00A42ACE" w:rsidRPr="00AA5553" w14:paraId="60643AC1" w14:textId="77777777" w:rsidTr="00D3679C">
        <w:trPr>
          <w:trHeight w:val="454"/>
        </w:trPr>
        <w:tc>
          <w:tcPr>
            <w:tcW w:w="1258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24CC955" w14:textId="77777777" w:rsidR="00A42ACE" w:rsidRPr="00AA5553" w:rsidRDefault="00A42ACE" w:rsidP="00D3679C">
            <w:pPr>
              <w:keepLines/>
              <w:spacing w:before="80" w:after="4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AA5553">
              <w:rPr>
                <w:rFonts w:ascii="Times New Roman" w:hAnsi="Times New Roman"/>
                <w:sz w:val="28"/>
                <w:szCs w:val="28"/>
              </w:rPr>
              <w:t>5</w:t>
            </w:r>
          </w:p>
        </w:tc>
        <w:tc>
          <w:tcPr>
            <w:tcW w:w="661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6D47FB1" w14:textId="77777777" w:rsidR="00A42ACE" w:rsidRPr="00AA5553" w:rsidRDefault="00A42ACE" w:rsidP="00A42ACE">
            <w:pPr>
              <w:numPr>
                <w:ilvl w:val="0"/>
                <w:numId w:val="30"/>
              </w:numPr>
              <w:autoSpaceDE w:val="0"/>
              <w:autoSpaceDN w:val="0"/>
              <w:adjustRightInd w:val="0"/>
              <w:rPr>
                <w:rFonts w:ascii="Times New Roman" w:hAnsi="Times New Roman"/>
                <w:sz w:val="28"/>
                <w:szCs w:val="21"/>
              </w:rPr>
            </w:pPr>
            <w:r w:rsidRPr="00AA5553">
              <w:rPr>
                <w:rFonts w:ascii="Times New Roman" w:hAnsi="Times New Roman"/>
                <w:sz w:val="28"/>
                <w:szCs w:val="21"/>
              </w:rPr>
              <w:t>Реле давления KPI 35R 1/2"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133A3E2" w14:textId="77777777" w:rsidR="00A42ACE" w:rsidRPr="00AA5553" w:rsidRDefault="00A42ACE" w:rsidP="00D3679C">
            <w:pPr>
              <w:keepLines/>
              <w:spacing w:before="80" w:after="40"/>
              <w:ind w:left="119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522F53C" w14:textId="77777777" w:rsidR="00A42ACE" w:rsidRPr="00AA5553" w:rsidRDefault="00A42ACE" w:rsidP="00D3679C">
            <w:pPr>
              <w:keepLines/>
              <w:spacing w:before="80" w:after="40"/>
              <w:ind w:left="119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926DA5B" w14:textId="77777777" w:rsidR="00A42ACE" w:rsidRPr="00AA5553" w:rsidRDefault="00A42ACE" w:rsidP="00D3679C">
            <w:pPr>
              <w:keepLines/>
              <w:spacing w:before="80" w:after="40"/>
              <w:ind w:left="153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293D3EA" w14:textId="77777777" w:rsidR="00A42ACE" w:rsidRPr="00AA5553" w:rsidRDefault="00A42ACE" w:rsidP="00D3679C">
            <w:pPr>
              <w:jc w:val="center"/>
            </w:pPr>
            <w:r w:rsidRPr="00AA5553">
              <w:rPr>
                <w:rFonts w:ascii="Times New Roman" w:hAnsi="Times New Roman"/>
                <w:color w:val="000000"/>
                <w:sz w:val="28"/>
                <w:szCs w:val="28"/>
              </w:rPr>
              <w:t>шт.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C357F57" w14:textId="77777777" w:rsidR="00A42ACE" w:rsidRPr="00AA5553" w:rsidRDefault="00A42ACE" w:rsidP="00D3679C">
            <w:pPr>
              <w:keepLines/>
              <w:spacing w:before="80" w:after="40"/>
              <w:ind w:left="153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AA5553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B630373" w14:textId="77777777" w:rsidR="00A42ACE" w:rsidRPr="00AA5553" w:rsidRDefault="00A42ACE" w:rsidP="00D3679C">
            <w:pPr>
              <w:keepLines/>
              <w:spacing w:before="80" w:after="40"/>
              <w:ind w:left="90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  <w:tc>
          <w:tcPr>
            <w:tcW w:w="1959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0881A42" w14:textId="77777777" w:rsidR="00A42ACE" w:rsidRPr="00AA5553" w:rsidRDefault="00A42ACE" w:rsidP="00D3679C">
            <w:pPr>
              <w:keepLines/>
              <w:spacing w:before="80" w:after="40"/>
              <w:ind w:left="100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</w:tr>
      <w:tr w:rsidR="00A42ACE" w:rsidRPr="00AA5553" w14:paraId="750F2B1C" w14:textId="77777777" w:rsidTr="00D3679C">
        <w:trPr>
          <w:trHeight w:val="454"/>
        </w:trPr>
        <w:tc>
          <w:tcPr>
            <w:tcW w:w="1258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02EE3B8" w14:textId="77777777" w:rsidR="00A42ACE" w:rsidRPr="00AA5553" w:rsidRDefault="00A42ACE" w:rsidP="00D3679C">
            <w:pPr>
              <w:keepLines/>
              <w:spacing w:before="80" w:after="4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AA5553">
              <w:rPr>
                <w:rFonts w:ascii="Times New Roman" w:hAnsi="Times New Roman"/>
                <w:sz w:val="28"/>
                <w:szCs w:val="28"/>
              </w:rPr>
              <w:lastRenderedPageBreak/>
              <w:t>6</w:t>
            </w:r>
          </w:p>
        </w:tc>
        <w:tc>
          <w:tcPr>
            <w:tcW w:w="661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1E2C903" w14:textId="77777777" w:rsidR="00A42ACE" w:rsidRPr="00AA5553" w:rsidRDefault="00A42ACE" w:rsidP="00A42ACE">
            <w:pPr>
              <w:numPr>
                <w:ilvl w:val="0"/>
                <w:numId w:val="30"/>
              </w:numPr>
              <w:autoSpaceDE w:val="0"/>
              <w:autoSpaceDN w:val="0"/>
              <w:adjustRightInd w:val="0"/>
              <w:rPr>
                <w:rFonts w:ascii="Times New Roman" w:hAnsi="Times New Roman"/>
                <w:sz w:val="28"/>
                <w:szCs w:val="21"/>
              </w:rPr>
            </w:pPr>
            <w:r w:rsidRPr="00AA5553">
              <w:rPr>
                <w:rFonts w:ascii="Times New Roman" w:hAnsi="Times New Roman"/>
                <w:sz w:val="28"/>
                <w:szCs w:val="21"/>
              </w:rPr>
              <w:t xml:space="preserve">Манометр радиальный ТМ-510Т.00(0-1MPa)G1/2" </w:t>
            </w:r>
            <w:proofErr w:type="spellStart"/>
            <w:r w:rsidRPr="00AA5553">
              <w:rPr>
                <w:rFonts w:ascii="Times New Roman" w:hAnsi="Times New Roman"/>
                <w:sz w:val="28"/>
                <w:szCs w:val="21"/>
              </w:rPr>
              <w:t>кл</w:t>
            </w:r>
            <w:proofErr w:type="spellEnd"/>
            <w:r w:rsidRPr="00AA5553">
              <w:rPr>
                <w:rFonts w:ascii="Times New Roman" w:hAnsi="Times New Roman"/>
                <w:sz w:val="28"/>
                <w:szCs w:val="21"/>
              </w:rPr>
              <w:t>.</w:t>
            </w:r>
            <w:r>
              <w:rPr>
                <w:rFonts w:ascii="Times New Roman" w:hAnsi="Times New Roman"/>
                <w:sz w:val="28"/>
                <w:szCs w:val="21"/>
              </w:rPr>
              <w:t xml:space="preserve"> </w:t>
            </w:r>
            <w:r w:rsidRPr="00AA5553">
              <w:rPr>
                <w:rFonts w:ascii="Times New Roman" w:hAnsi="Times New Roman"/>
                <w:sz w:val="28"/>
                <w:szCs w:val="21"/>
              </w:rPr>
              <w:t>точности 1,5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446304A" w14:textId="77777777" w:rsidR="00A42ACE" w:rsidRPr="00AA5553" w:rsidRDefault="00A42ACE" w:rsidP="00D3679C">
            <w:pPr>
              <w:keepLines/>
              <w:spacing w:before="80" w:after="40"/>
              <w:ind w:left="119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3B75196" w14:textId="77777777" w:rsidR="00A42ACE" w:rsidRPr="00AA5553" w:rsidRDefault="00A42ACE" w:rsidP="00D3679C">
            <w:pPr>
              <w:keepLines/>
              <w:spacing w:before="80" w:after="40"/>
              <w:ind w:left="119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AC1C502" w14:textId="77777777" w:rsidR="00A42ACE" w:rsidRPr="00AA5553" w:rsidRDefault="00A42ACE" w:rsidP="00D3679C">
            <w:pPr>
              <w:keepLines/>
              <w:spacing w:before="80" w:after="40"/>
              <w:ind w:left="153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6AF8537" w14:textId="77777777" w:rsidR="00A42ACE" w:rsidRPr="00AA5553" w:rsidRDefault="00A42ACE" w:rsidP="00D3679C">
            <w:pPr>
              <w:jc w:val="center"/>
            </w:pPr>
            <w:r w:rsidRPr="00AA5553">
              <w:rPr>
                <w:rFonts w:ascii="Times New Roman" w:hAnsi="Times New Roman"/>
                <w:color w:val="000000"/>
                <w:sz w:val="28"/>
                <w:szCs w:val="28"/>
              </w:rPr>
              <w:t>шт.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6965E41" w14:textId="77777777" w:rsidR="00A42ACE" w:rsidRPr="00AA5553" w:rsidRDefault="00A42ACE" w:rsidP="00D3679C">
            <w:pPr>
              <w:keepLines/>
              <w:spacing w:before="80" w:after="40"/>
              <w:ind w:left="153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AA5553"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1AAC432" w14:textId="77777777" w:rsidR="00A42ACE" w:rsidRPr="00AA5553" w:rsidRDefault="00A42ACE" w:rsidP="00D3679C">
            <w:pPr>
              <w:keepLines/>
              <w:spacing w:before="80" w:after="40"/>
              <w:ind w:left="90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  <w:tc>
          <w:tcPr>
            <w:tcW w:w="1959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F35912C" w14:textId="77777777" w:rsidR="00A42ACE" w:rsidRPr="00AA5553" w:rsidRDefault="00A42ACE" w:rsidP="00D3679C">
            <w:pPr>
              <w:keepLines/>
              <w:spacing w:before="80" w:after="40"/>
              <w:ind w:left="100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</w:tr>
      <w:tr w:rsidR="00A42ACE" w:rsidRPr="00AA5553" w14:paraId="357EEFA9" w14:textId="77777777" w:rsidTr="00D3679C">
        <w:trPr>
          <w:trHeight w:val="454"/>
        </w:trPr>
        <w:tc>
          <w:tcPr>
            <w:tcW w:w="1258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1F5C130" w14:textId="77777777" w:rsidR="00A42ACE" w:rsidRPr="00AA5553" w:rsidRDefault="00A42ACE" w:rsidP="00D3679C">
            <w:pPr>
              <w:keepLines/>
              <w:spacing w:before="80" w:after="4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AA5553">
              <w:rPr>
                <w:rFonts w:ascii="Times New Roman" w:hAnsi="Times New Roman"/>
                <w:sz w:val="28"/>
                <w:szCs w:val="28"/>
              </w:rPr>
              <w:t>7</w:t>
            </w:r>
          </w:p>
        </w:tc>
        <w:tc>
          <w:tcPr>
            <w:tcW w:w="661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C013D8F" w14:textId="77777777" w:rsidR="00A42ACE" w:rsidRPr="00AA5553" w:rsidRDefault="00A42ACE" w:rsidP="00A42ACE">
            <w:pPr>
              <w:numPr>
                <w:ilvl w:val="0"/>
                <w:numId w:val="30"/>
              </w:numPr>
              <w:autoSpaceDE w:val="0"/>
              <w:autoSpaceDN w:val="0"/>
              <w:adjustRightInd w:val="0"/>
              <w:rPr>
                <w:rFonts w:ascii="Times New Roman" w:hAnsi="Times New Roman"/>
                <w:sz w:val="28"/>
                <w:szCs w:val="21"/>
              </w:rPr>
            </w:pPr>
            <w:r w:rsidRPr="00AA5553">
              <w:rPr>
                <w:rFonts w:ascii="Times New Roman" w:hAnsi="Times New Roman"/>
                <w:sz w:val="28"/>
                <w:szCs w:val="21"/>
              </w:rPr>
              <w:t xml:space="preserve">Кран шаровой ВВ </w:t>
            </w:r>
            <w:proofErr w:type="spellStart"/>
            <w:r w:rsidRPr="00AA5553">
              <w:rPr>
                <w:rFonts w:ascii="Times New Roman" w:hAnsi="Times New Roman"/>
                <w:sz w:val="28"/>
                <w:szCs w:val="21"/>
              </w:rPr>
              <w:t>полнопроходной</w:t>
            </w:r>
            <w:proofErr w:type="spellEnd"/>
            <w:r w:rsidRPr="00AA5553">
              <w:rPr>
                <w:rFonts w:ascii="Times New Roman" w:hAnsi="Times New Roman"/>
                <w:sz w:val="28"/>
                <w:szCs w:val="21"/>
              </w:rPr>
              <w:t xml:space="preserve"> 1"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6A358BC" w14:textId="77777777" w:rsidR="00A42ACE" w:rsidRPr="00AA5553" w:rsidRDefault="00A42ACE" w:rsidP="00D3679C">
            <w:pPr>
              <w:keepLines/>
              <w:spacing w:before="80" w:after="40"/>
              <w:ind w:left="119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3901093" w14:textId="77777777" w:rsidR="00A42ACE" w:rsidRPr="00AA5553" w:rsidRDefault="00A42ACE" w:rsidP="00D3679C">
            <w:pPr>
              <w:keepLines/>
              <w:spacing w:before="80" w:after="40"/>
              <w:ind w:left="119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8D87693" w14:textId="77777777" w:rsidR="00A42ACE" w:rsidRPr="00AA5553" w:rsidRDefault="00A42ACE" w:rsidP="00D3679C">
            <w:pPr>
              <w:keepLines/>
              <w:spacing w:before="80" w:after="40"/>
              <w:ind w:left="153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349AE75" w14:textId="77777777" w:rsidR="00A42ACE" w:rsidRPr="00AA5553" w:rsidRDefault="00A42ACE" w:rsidP="00D3679C">
            <w:pPr>
              <w:jc w:val="center"/>
            </w:pPr>
            <w:r w:rsidRPr="00AA5553">
              <w:rPr>
                <w:rFonts w:ascii="Times New Roman" w:hAnsi="Times New Roman"/>
                <w:color w:val="000000"/>
                <w:sz w:val="28"/>
                <w:szCs w:val="28"/>
              </w:rPr>
              <w:t>шт.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CB69C2A" w14:textId="77777777" w:rsidR="00A42ACE" w:rsidRPr="00AA5553" w:rsidRDefault="00A42ACE" w:rsidP="00D3679C">
            <w:pPr>
              <w:keepLines/>
              <w:spacing w:before="80" w:after="40"/>
              <w:ind w:left="153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AA5553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491D30B" w14:textId="77777777" w:rsidR="00A42ACE" w:rsidRPr="00AA5553" w:rsidRDefault="00A42ACE" w:rsidP="00D3679C">
            <w:pPr>
              <w:keepLines/>
              <w:spacing w:before="80" w:after="40"/>
              <w:ind w:left="90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  <w:tc>
          <w:tcPr>
            <w:tcW w:w="1959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95A3A65" w14:textId="77777777" w:rsidR="00A42ACE" w:rsidRPr="00AA5553" w:rsidRDefault="00A42ACE" w:rsidP="00D3679C">
            <w:pPr>
              <w:keepLines/>
              <w:spacing w:before="80" w:after="40"/>
              <w:ind w:left="100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</w:tr>
      <w:tr w:rsidR="00A42ACE" w:rsidRPr="00AA5553" w14:paraId="2AA81A17" w14:textId="77777777" w:rsidTr="00D3679C">
        <w:trPr>
          <w:trHeight w:val="454"/>
        </w:trPr>
        <w:tc>
          <w:tcPr>
            <w:tcW w:w="1258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1BCFE5C" w14:textId="77777777" w:rsidR="00A42ACE" w:rsidRPr="00AA5553" w:rsidRDefault="00A42ACE" w:rsidP="00D3679C">
            <w:pPr>
              <w:keepLines/>
              <w:spacing w:before="80" w:after="4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AA5553">
              <w:rPr>
                <w:rFonts w:ascii="Times New Roman" w:hAnsi="Times New Roman"/>
                <w:sz w:val="28"/>
                <w:szCs w:val="28"/>
              </w:rPr>
              <w:t>8</w:t>
            </w:r>
          </w:p>
        </w:tc>
        <w:tc>
          <w:tcPr>
            <w:tcW w:w="661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A76F2B4" w14:textId="77777777" w:rsidR="00A42ACE" w:rsidRPr="00AA5553" w:rsidRDefault="00A42ACE" w:rsidP="00A42ACE">
            <w:pPr>
              <w:numPr>
                <w:ilvl w:val="0"/>
                <w:numId w:val="30"/>
              </w:numPr>
              <w:autoSpaceDE w:val="0"/>
              <w:autoSpaceDN w:val="0"/>
              <w:adjustRightInd w:val="0"/>
              <w:rPr>
                <w:rFonts w:ascii="Times New Roman" w:hAnsi="Times New Roman"/>
                <w:sz w:val="28"/>
                <w:szCs w:val="21"/>
              </w:rPr>
            </w:pPr>
            <w:r w:rsidRPr="00AA5553">
              <w:rPr>
                <w:rFonts w:ascii="Times New Roman" w:hAnsi="Times New Roman"/>
                <w:sz w:val="28"/>
                <w:szCs w:val="21"/>
              </w:rPr>
              <w:t>Тройник 1"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049B0B8" w14:textId="77777777" w:rsidR="00A42ACE" w:rsidRPr="00AA5553" w:rsidRDefault="00A42ACE" w:rsidP="00D3679C">
            <w:pPr>
              <w:keepLines/>
              <w:spacing w:before="80" w:after="40"/>
              <w:ind w:left="119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60D47B5" w14:textId="77777777" w:rsidR="00A42ACE" w:rsidRPr="00AA5553" w:rsidRDefault="00A42ACE" w:rsidP="00D3679C">
            <w:pPr>
              <w:keepLines/>
              <w:spacing w:before="80" w:after="40"/>
              <w:ind w:left="119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6849B76" w14:textId="77777777" w:rsidR="00A42ACE" w:rsidRPr="00AA5553" w:rsidRDefault="00A42ACE" w:rsidP="00D3679C">
            <w:pPr>
              <w:keepLines/>
              <w:spacing w:before="80" w:after="40"/>
              <w:ind w:left="153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84CB3E3" w14:textId="77777777" w:rsidR="00A42ACE" w:rsidRPr="00AA5553" w:rsidRDefault="00A42ACE" w:rsidP="00D3679C">
            <w:pPr>
              <w:jc w:val="center"/>
            </w:pPr>
            <w:r w:rsidRPr="00AA5553">
              <w:rPr>
                <w:rFonts w:ascii="Times New Roman" w:hAnsi="Times New Roman"/>
                <w:color w:val="000000"/>
                <w:sz w:val="28"/>
                <w:szCs w:val="28"/>
              </w:rPr>
              <w:t>шт.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19E0A3F" w14:textId="77777777" w:rsidR="00A42ACE" w:rsidRPr="00AA5553" w:rsidRDefault="00A42ACE" w:rsidP="00D3679C">
            <w:pPr>
              <w:keepLines/>
              <w:spacing w:before="80" w:after="40"/>
              <w:ind w:left="153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AA5553">
              <w:rPr>
                <w:rFonts w:ascii="Times New Roman" w:hAnsi="Times New Roman"/>
                <w:sz w:val="28"/>
                <w:szCs w:val="28"/>
              </w:rPr>
              <w:t>9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6FBD341" w14:textId="77777777" w:rsidR="00A42ACE" w:rsidRPr="00AA5553" w:rsidRDefault="00A42ACE" w:rsidP="00D3679C">
            <w:pPr>
              <w:keepLines/>
              <w:spacing w:before="80" w:after="40"/>
              <w:ind w:left="90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  <w:tc>
          <w:tcPr>
            <w:tcW w:w="1959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5E41936" w14:textId="77777777" w:rsidR="00A42ACE" w:rsidRPr="00AA5553" w:rsidRDefault="00A42ACE" w:rsidP="00D3679C">
            <w:pPr>
              <w:keepLines/>
              <w:spacing w:before="80" w:after="40"/>
              <w:ind w:left="100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</w:tr>
      <w:tr w:rsidR="00A42ACE" w:rsidRPr="00AA5553" w14:paraId="74062760" w14:textId="77777777" w:rsidTr="00D3679C">
        <w:trPr>
          <w:trHeight w:val="454"/>
        </w:trPr>
        <w:tc>
          <w:tcPr>
            <w:tcW w:w="1258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DFDA64C" w14:textId="77777777" w:rsidR="00A42ACE" w:rsidRPr="00AA5553" w:rsidRDefault="00A42ACE" w:rsidP="00D3679C">
            <w:pPr>
              <w:keepLines/>
              <w:spacing w:before="80" w:after="4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AA5553">
              <w:rPr>
                <w:rFonts w:ascii="Times New Roman" w:hAnsi="Times New Roman"/>
                <w:sz w:val="28"/>
                <w:szCs w:val="28"/>
              </w:rPr>
              <w:t>9</w:t>
            </w:r>
          </w:p>
        </w:tc>
        <w:tc>
          <w:tcPr>
            <w:tcW w:w="661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6E15F17" w14:textId="77777777" w:rsidR="00A42ACE" w:rsidRPr="00AA5553" w:rsidRDefault="00A42ACE" w:rsidP="00A42ACE">
            <w:pPr>
              <w:numPr>
                <w:ilvl w:val="0"/>
                <w:numId w:val="30"/>
              </w:numPr>
              <w:autoSpaceDE w:val="0"/>
              <w:autoSpaceDN w:val="0"/>
              <w:adjustRightInd w:val="0"/>
              <w:rPr>
                <w:rFonts w:ascii="Times New Roman" w:hAnsi="Times New Roman"/>
                <w:sz w:val="28"/>
                <w:szCs w:val="21"/>
              </w:rPr>
            </w:pPr>
            <w:r w:rsidRPr="00AA5553">
              <w:rPr>
                <w:rFonts w:ascii="Times New Roman" w:hAnsi="Times New Roman"/>
                <w:sz w:val="28"/>
                <w:szCs w:val="21"/>
              </w:rPr>
              <w:t>Сгон 1"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F09D903" w14:textId="77777777" w:rsidR="00A42ACE" w:rsidRPr="00AA5553" w:rsidRDefault="00A42ACE" w:rsidP="00D3679C">
            <w:pPr>
              <w:keepLines/>
              <w:spacing w:before="80" w:after="40"/>
              <w:ind w:left="119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7D711E5" w14:textId="77777777" w:rsidR="00A42ACE" w:rsidRPr="00AA5553" w:rsidRDefault="00A42ACE" w:rsidP="00D3679C">
            <w:pPr>
              <w:keepLines/>
              <w:spacing w:before="80" w:after="40"/>
              <w:ind w:left="119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0D654CE" w14:textId="77777777" w:rsidR="00A42ACE" w:rsidRPr="00AA5553" w:rsidRDefault="00A42ACE" w:rsidP="00D3679C">
            <w:pPr>
              <w:keepLines/>
              <w:spacing w:before="80" w:after="40"/>
              <w:ind w:left="153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9806223" w14:textId="77777777" w:rsidR="00A42ACE" w:rsidRPr="00AA5553" w:rsidRDefault="00A42ACE" w:rsidP="00D3679C">
            <w:pPr>
              <w:jc w:val="center"/>
            </w:pPr>
            <w:r w:rsidRPr="00AA5553">
              <w:rPr>
                <w:rFonts w:ascii="Times New Roman" w:hAnsi="Times New Roman"/>
                <w:color w:val="000000"/>
                <w:sz w:val="28"/>
                <w:szCs w:val="28"/>
              </w:rPr>
              <w:t>шт.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D41C9EE" w14:textId="77777777" w:rsidR="00A42ACE" w:rsidRPr="00AA5553" w:rsidRDefault="00A42ACE" w:rsidP="00D3679C">
            <w:pPr>
              <w:keepLines/>
              <w:spacing w:before="80" w:after="40"/>
              <w:ind w:left="153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AA5553"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FEC9AE8" w14:textId="77777777" w:rsidR="00A42ACE" w:rsidRPr="00AA5553" w:rsidRDefault="00A42ACE" w:rsidP="00D3679C">
            <w:pPr>
              <w:keepLines/>
              <w:spacing w:before="80" w:after="40"/>
              <w:ind w:left="90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  <w:tc>
          <w:tcPr>
            <w:tcW w:w="1959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2FFA268" w14:textId="77777777" w:rsidR="00A42ACE" w:rsidRPr="00AA5553" w:rsidRDefault="00A42ACE" w:rsidP="00D3679C">
            <w:pPr>
              <w:keepLines/>
              <w:spacing w:before="80" w:after="40"/>
              <w:ind w:left="100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</w:tr>
      <w:tr w:rsidR="00A42ACE" w:rsidRPr="00AA5553" w14:paraId="68346C0A" w14:textId="77777777" w:rsidTr="00D3679C">
        <w:trPr>
          <w:trHeight w:val="454"/>
        </w:trPr>
        <w:tc>
          <w:tcPr>
            <w:tcW w:w="1258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B218589" w14:textId="77777777" w:rsidR="00A42ACE" w:rsidRPr="00AA5553" w:rsidRDefault="00A42ACE" w:rsidP="00D3679C">
            <w:pPr>
              <w:keepLines/>
              <w:spacing w:before="80" w:after="4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AA5553">
              <w:rPr>
                <w:rFonts w:ascii="Times New Roman" w:hAnsi="Times New Roman"/>
                <w:sz w:val="28"/>
                <w:szCs w:val="28"/>
              </w:rPr>
              <w:t>10</w:t>
            </w:r>
          </w:p>
        </w:tc>
        <w:tc>
          <w:tcPr>
            <w:tcW w:w="661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00CB5C2" w14:textId="77777777" w:rsidR="00A42ACE" w:rsidRPr="00AA5553" w:rsidRDefault="00A42ACE" w:rsidP="00A42ACE">
            <w:pPr>
              <w:numPr>
                <w:ilvl w:val="0"/>
                <w:numId w:val="30"/>
              </w:numPr>
              <w:autoSpaceDE w:val="0"/>
              <w:autoSpaceDN w:val="0"/>
              <w:adjustRightInd w:val="0"/>
              <w:rPr>
                <w:rFonts w:ascii="Times New Roman" w:hAnsi="Times New Roman"/>
                <w:sz w:val="28"/>
                <w:szCs w:val="21"/>
              </w:rPr>
            </w:pPr>
            <w:r w:rsidRPr="00AA5553">
              <w:rPr>
                <w:rFonts w:ascii="Times New Roman" w:hAnsi="Times New Roman"/>
                <w:sz w:val="28"/>
                <w:szCs w:val="21"/>
              </w:rPr>
              <w:t>Ниппель 1"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2A596EA" w14:textId="77777777" w:rsidR="00A42ACE" w:rsidRPr="00AA5553" w:rsidRDefault="00A42ACE" w:rsidP="00D3679C">
            <w:pPr>
              <w:keepLines/>
              <w:spacing w:before="80" w:after="40"/>
              <w:ind w:left="119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59B54C4" w14:textId="77777777" w:rsidR="00A42ACE" w:rsidRPr="00AA5553" w:rsidRDefault="00A42ACE" w:rsidP="00D3679C">
            <w:pPr>
              <w:keepLines/>
              <w:spacing w:before="80" w:after="40"/>
              <w:ind w:left="119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30FC12B" w14:textId="77777777" w:rsidR="00A42ACE" w:rsidRPr="00AA5553" w:rsidRDefault="00A42ACE" w:rsidP="00D3679C">
            <w:pPr>
              <w:keepLines/>
              <w:spacing w:before="80" w:after="40"/>
              <w:ind w:left="153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E72398E" w14:textId="77777777" w:rsidR="00A42ACE" w:rsidRPr="00AA5553" w:rsidRDefault="00A42ACE" w:rsidP="00D3679C">
            <w:pPr>
              <w:jc w:val="center"/>
            </w:pPr>
            <w:r w:rsidRPr="00AA5553">
              <w:rPr>
                <w:rFonts w:ascii="Times New Roman" w:hAnsi="Times New Roman"/>
                <w:color w:val="000000"/>
                <w:sz w:val="28"/>
                <w:szCs w:val="28"/>
              </w:rPr>
              <w:t>шт.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F16D97F" w14:textId="77777777" w:rsidR="00A42ACE" w:rsidRPr="00AA5553" w:rsidRDefault="00A42ACE" w:rsidP="00D3679C">
            <w:pPr>
              <w:keepLines/>
              <w:spacing w:before="80" w:after="40"/>
              <w:ind w:left="153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AA5553">
              <w:rPr>
                <w:rFonts w:ascii="Times New Roman" w:hAnsi="Times New Roman"/>
                <w:sz w:val="28"/>
                <w:szCs w:val="28"/>
              </w:rPr>
              <w:t>6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AA2BFF9" w14:textId="77777777" w:rsidR="00A42ACE" w:rsidRPr="00AA5553" w:rsidRDefault="00A42ACE" w:rsidP="00D3679C">
            <w:pPr>
              <w:keepLines/>
              <w:spacing w:before="80" w:after="40"/>
              <w:ind w:left="90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  <w:tc>
          <w:tcPr>
            <w:tcW w:w="1959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0AB56FA" w14:textId="77777777" w:rsidR="00A42ACE" w:rsidRPr="00AA5553" w:rsidRDefault="00A42ACE" w:rsidP="00D3679C">
            <w:pPr>
              <w:keepLines/>
              <w:spacing w:before="80" w:after="40"/>
              <w:ind w:left="100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</w:tr>
      <w:tr w:rsidR="00A42ACE" w:rsidRPr="00AA5553" w14:paraId="0AB59B0B" w14:textId="77777777" w:rsidTr="00D3679C">
        <w:trPr>
          <w:trHeight w:val="454"/>
        </w:trPr>
        <w:tc>
          <w:tcPr>
            <w:tcW w:w="1258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E21B6D1" w14:textId="77777777" w:rsidR="00A42ACE" w:rsidRPr="00AA5553" w:rsidRDefault="00A42ACE" w:rsidP="00D3679C">
            <w:pPr>
              <w:keepLines/>
              <w:spacing w:before="80" w:after="4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AA5553">
              <w:rPr>
                <w:rFonts w:ascii="Times New Roman" w:hAnsi="Times New Roman"/>
                <w:sz w:val="28"/>
                <w:szCs w:val="28"/>
              </w:rPr>
              <w:t>1</w:t>
            </w: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661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E6F3B15" w14:textId="77777777" w:rsidR="00A42ACE" w:rsidRPr="00AA5553" w:rsidRDefault="00A42ACE" w:rsidP="00A42ACE">
            <w:pPr>
              <w:numPr>
                <w:ilvl w:val="0"/>
                <w:numId w:val="30"/>
              </w:numPr>
              <w:autoSpaceDE w:val="0"/>
              <w:autoSpaceDN w:val="0"/>
              <w:adjustRightInd w:val="0"/>
              <w:rPr>
                <w:rFonts w:ascii="Times New Roman" w:hAnsi="Times New Roman"/>
                <w:sz w:val="28"/>
                <w:szCs w:val="21"/>
              </w:rPr>
            </w:pPr>
            <w:r>
              <w:rPr>
                <w:rFonts w:ascii="Times New Roman" w:hAnsi="Times New Roman"/>
                <w:sz w:val="28"/>
                <w:szCs w:val="21"/>
              </w:rPr>
              <w:t xml:space="preserve"> </w:t>
            </w:r>
            <w:r w:rsidRPr="00AA5553">
              <w:rPr>
                <w:rFonts w:ascii="Times New Roman" w:hAnsi="Times New Roman"/>
                <w:sz w:val="28"/>
                <w:szCs w:val="21"/>
              </w:rPr>
              <w:t xml:space="preserve">Труба </w:t>
            </w:r>
            <w:proofErr w:type="spellStart"/>
            <w:r w:rsidRPr="00AA5553">
              <w:rPr>
                <w:rFonts w:ascii="Times New Roman" w:hAnsi="Times New Roman"/>
                <w:sz w:val="28"/>
                <w:szCs w:val="21"/>
              </w:rPr>
              <w:t>Stahlmann</w:t>
            </w:r>
            <w:proofErr w:type="spellEnd"/>
            <w:r w:rsidRPr="00AA5553">
              <w:rPr>
                <w:rFonts w:ascii="Times New Roman" w:hAnsi="Times New Roman"/>
                <w:sz w:val="28"/>
                <w:szCs w:val="21"/>
              </w:rPr>
              <w:t xml:space="preserve"> 25А, L=3000 мм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C3A4F38" w14:textId="77777777" w:rsidR="00A42ACE" w:rsidRPr="00AA5553" w:rsidRDefault="00A42ACE" w:rsidP="00D3679C">
            <w:pPr>
              <w:keepLines/>
              <w:spacing w:before="80" w:after="40"/>
              <w:ind w:left="119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3FE1931" w14:textId="77777777" w:rsidR="00A42ACE" w:rsidRPr="00AA5553" w:rsidRDefault="00A42ACE" w:rsidP="00D3679C">
            <w:pPr>
              <w:keepLines/>
              <w:spacing w:before="80" w:after="40"/>
              <w:ind w:left="119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61964C3" w14:textId="77777777" w:rsidR="00A42ACE" w:rsidRPr="00AA5553" w:rsidRDefault="00A42ACE" w:rsidP="00D3679C">
            <w:pPr>
              <w:keepLines/>
              <w:spacing w:before="80" w:after="40"/>
              <w:ind w:left="153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73B5F43" w14:textId="77777777" w:rsidR="00A42ACE" w:rsidRPr="00AA5553" w:rsidRDefault="00A42ACE" w:rsidP="00D3679C">
            <w:pPr>
              <w:jc w:val="center"/>
            </w:pP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м.п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.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BC25FAF" w14:textId="77777777" w:rsidR="00A42ACE" w:rsidRPr="00AA5553" w:rsidRDefault="00A42ACE" w:rsidP="00D3679C">
            <w:pPr>
              <w:keepLines/>
              <w:spacing w:before="80" w:after="40"/>
              <w:ind w:left="153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AA5553">
              <w:rPr>
                <w:rFonts w:ascii="Times New Roman" w:hAnsi="Times New Roman"/>
                <w:sz w:val="28"/>
                <w:szCs w:val="28"/>
              </w:rPr>
              <w:t>3</w:t>
            </w:r>
            <w:r>
              <w:rPr>
                <w:rFonts w:ascii="Times New Roman" w:hAnsi="Times New Roman"/>
                <w:sz w:val="28"/>
                <w:szCs w:val="28"/>
              </w:rPr>
              <w:t>,0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ADDAE50" w14:textId="77777777" w:rsidR="00A42ACE" w:rsidRPr="00AA5553" w:rsidRDefault="00A42ACE" w:rsidP="00D3679C">
            <w:pPr>
              <w:keepLines/>
              <w:spacing w:before="80" w:after="40"/>
              <w:ind w:left="90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  <w:tc>
          <w:tcPr>
            <w:tcW w:w="1959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5752913" w14:textId="77777777" w:rsidR="00A42ACE" w:rsidRPr="00AA5553" w:rsidRDefault="00A42ACE" w:rsidP="00D3679C">
            <w:pPr>
              <w:keepLines/>
              <w:spacing w:before="80" w:after="40"/>
              <w:ind w:left="100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</w:tr>
      <w:tr w:rsidR="00A42ACE" w:rsidRPr="00AA5553" w14:paraId="12DADAF6" w14:textId="77777777" w:rsidTr="00D3679C">
        <w:trPr>
          <w:trHeight w:val="454"/>
        </w:trPr>
        <w:tc>
          <w:tcPr>
            <w:tcW w:w="1258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409A001" w14:textId="77777777" w:rsidR="00A42ACE" w:rsidRPr="00AA5553" w:rsidRDefault="00A42ACE" w:rsidP="00D3679C">
            <w:pPr>
              <w:keepLines/>
              <w:spacing w:before="80" w:after="4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AA5553">
              <w:rPr>
                <w:rFonts w:ascii="Times New Roman" w:hAnsi="Times New Roman"/>
                <w:sz w:val="28"/>
                <w:szCs w:val="28"/>
              </w:rPr>
              <w:t>1</w:t>
            </w:r>
            <w:r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661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04C2A3E" w14:textId="77777777" w:rsidR="00A42ACE" w:rsidRPr="00AA5553" w:rsidRDefault="00A42ACE" w:rsidP="00A42ACE">
            <w:pPr>
              <w:numPr>
                <w:ilvl w:val="0"/>
                <w:numId w:val="30"/>
              </w:numPr>
              <w:autoSpaceDE w:val="0"/>
              <w:autoSpaceDN w:val="0"/>
              <w:adjustRightInd w:val="0"/>
              <w:rPr>
                <w:rFonts w:ascii="Times New Roman" w:hAnsi="Times New Roman"/>
                <w:sz w:val="28"/>
                <w:szCs w:val="21"/>
              </w:rPr>
            </w:pPr>
            <w:r w:rsidRPr="00AA5553">
              <w:rPr>
                <w:rFonts w:ascii="Times New Roman" w:hAnsi="Times New Roman"/>
                <w:sz w:val="28"/>
                <w:szCs w:val="21"/>
              </w:rPr>
              <w:t xml:space="preserve">Муфта </w:t>
            </w:r>
            <w:proofErr w:type="spellStart"/>
            <w:r w:rsidRPr="00AA5553">
              <w:rPr>
                <w:rFonts w:ascii="Times New Roman" w:hAnsi="Times New Roman"/>
                <w:sz w:val="28"/>
                <w:szCs w:val="21"/>
              </w:rPr>
              <w:t>Stahlmann</w:t>
            </w:r>
            <w:proofErr w:type="spellEnd"/>
            <w:r w:rsidRPr="00AA5553">
              <w:rPr>
                <w:rFonts w:ascii="Times New Roman" w:hAnsi="Times New Roman"/>
                <w:sz w:val="28"/>
                <w:szCs w:val="21"/>
              </w:rPr>
              <w:t xml:space="preserve"> IWS </w:t>
            </w:r>
            <w:proofErr w:type="spellStart"/>
            <w:r w:rsidRPr="00AA5553">
              <w:rPr>
                <w:rFonts w:ascii="Times New Roman" w:hAnsi="Times New Roman"/>
                <w:sz w:val="28"/>
                <w:szCs w:val="21"/>
              </w:rPr>
              <w:t>EasyFix</w:t>
            </w:r>
            <w:proofErr w:type="spellEnd"/>
            <w:r w:rsidRPr="00AA5553">
              <w:rPr>
                <w:rFonts w:ascii="Times New Roman" w:hAnsi="Times New Roman"/>
                <w:sz w:val="28"/>
                <w:szCs w:val="21"/>
              </w:rPr>
              <w:t xml:space="preserve"> 25 мм х 1 ВР(г) для</w:t>
            </w:r>
            <w:r>
              <w:rPr>
                <w:rFonts w:ascii="Times New Roman" w:hAnsi="Times New Roman"/>
                <w:sz w:val="28"/>
                <w:szCs w:val="21"/>
              </w:rPr>
              <w:t xml:space="preserve"> </w:t>
            </w:r>
            <w:r w:rsidRPr="00AA5553">
              <w:rPr>
                <w:rFonts w:ascii="Times New Roman" w:hAnsi="Times New Roman"/>
                <w:sz w:val="28"/>
                <w:szCs w:val="21"/>
              </w:rPr>
              <w:t>гофрированных труб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4FD6B4E" w14:textId="77777777" w:rsidR="00A42ACE" w:rsidRPr="00AA5553" w:rsidRDefault="00A42ACE" w:rsidP="00D3679C">
            <w:pPr>
              <w:keepLines/>
              <w:spacing w:before="80" w:after="40"/>
              <w:ind w:left="119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90A86EC" w14:textId="77777777" w:rsidR="00A42ACE" w:rsidRPr="00AA5553" w:rsidRDefault="00A42ACE" w:rsidP="00D3679C">
            <w:pPr>
              <w:keepLines/>
              <w:spacing w:before="80" w:after="40"/>
              <w:ind w:left="119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3E6E1AD" w14:textId="77777777" w:rsidR="00A42ACE" w:rsidRPr="00AA5553" w:rsidRDefault="00A42ACE" w:rsidP="00D3679C">
            <w:pPr>
              <w:keepLines/>
              <w:spacing w:before="80" w:after="40"/>
              <w:ind w:left="153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B6C90CD" w14:textId="77777777" w:rsidR="00A42ACE" w:rsidRPr="00AA5553" w:rsidRDefault="00A42ACE" w:rsidP="00D3679C">
            <w:pPr>
              <w:jc w:val="center"/>
            </w:pPr>
            <w:r w:rsidRPr="00AA5553">
              <w:rPr>
                <w:rFonts w:ascii="Times New Roman" w:hAnsi="Times New Roman"/>
                <w:color w:val="000000"/>
                <w:sz w:val="28"/>
                <w:szCs w:val="28"/>
              </w:rPr>
              <w:t>шт.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EFBD1F9" w14:textId="77777777" w:rsidR="00A42ACE" w:rsidRPr="00AA5553" w:rsidRDefault="00A42ACE" w:rsidP="00D3679C">
            <w:pPr>
              <w:keepLines/>
              <w:spacing w:before="80" w:after="40"/>
              <w:ind w:left="153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AA5553"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DB344EE" w14:textId="77777777" w:rsidR="00A42ACE" w:rsidRPr="00AA5553" w:rsidRDefault="00A42ACE" w:rsidP="00D3679C">
            <w:pPr>
              <w:keepLines/>
              <w:spacing w:before="80" w:after="40"/>
              <w:ind w:left="90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  <w:tc>
          <w:tcPr>
            <w:tcW w:w="1959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1682187" w14:textId="77777777" w:rsidR="00A42ACE" w:rsidRPr="00AA5553" w:rsidRDefault="00A42ACE" w:rsidP="00D3679C">
            <w:pPr>
              <w:keepLines/>
              <w:spacing w:before="80" w:after="40"/>
              <w:ind w:left="100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</w:tr>
      <w:tr w:rsidR="00A42ACE" w:rsidRPr="00AA5553" w14:paraId="79DCED74" w14:textId="77777777" w:rsidTr="00D3679C">
        <w:trPr>
          <w:trHeight w:val="454"/>
        </w:trPr>
        <w:tc>
          <w:tcPr>
            <w:tcW w:w="1258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10EDB91" w14:textId="77777777" w:rsidR="00A42ACE" w:rsidRPr="00AA5553" w:rsidRDefault="00A42ACE" w:rsidP="00D3679C">
            <w:pPr>
              <w:keepLines/>
              <w:spacing w:before="80" w:after="4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AA5553">
              <w:rPr>
                <w:rFonts w:ascii="Times New Roman" w:hAnsi="Times New Roman"/>
                <w:sz w:val="28"/>
                <w:szCs w:val="28"/>
              </w:rPr>
              <w:t>1</w:t>
            </w:r>
            <w:r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661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20A4AF6" w14:textId="77777777" w:rsidR="00A42ACE" w:rsidRPr="00AA5553" w:rsidRDefault="00A42ACE" w:rsidP="00A42ACE">
            <w:pPr>
              <w:numPr>
                <w:ilvl w:val="0"/>
                <w:numId w:val="30"/>
              </w:numPr>
              <w:autoSpaceDE w:val="0"/>
              <w:autoSpaceDN w:val="0"/>
              <w:adjustRightInd w:val="0"/>
              <w:rPr>
                <w:rFonts w:ascii="Times New Roman" w:hAnsi="Times New Roman"/>
                <w:sz w:val="28"/>
                <w:szCs w:val="21"/>
              </w:rPr>
            </w:pPr>
            <w:r w:rsidRPr="00AA5553">
              <w:rPr>
                <w:rFonts w:ascii="Times New Roman" w:hAnsi="Times New Roman"/>
                <w:sz w:val="28"/>
                <w:szCs w:val="21"/>
              </w:rPr>
              <w:t xml:space="preserve">Муфта </w:t>
            </w:r>
            <w:proofErr w:type="spellStart"/>
            <w:r w:rsidRPr="00AA5553">
              <w:rPr>
                <w:rFonts w:ascii="Times New Roman" w:hAnsi="Times New Roman"/>
                <w:sz w:val="28"/>
                <w:szCs w:val="21"/>
              </w:rPr>
              <w:t>Stahlmann</w:t>
            </w:r>
            <w:proofErr w:type="spellEnd"/>
            <w:r w:rsidRPr="00AA5553">
              <w:rPr>
                <w:rFonts w:ascii="Times New Roman" w:hAnsi="Times New Roman"/>
                <w:sz w:val="28"/>
                <w:szCs w:val="21"/>
              </w:rPr>
              <w:t xml:space="preserve"> IWS </w:t>
            </w:r>
            <w:proofErr w:type="spellStart"/>
            <w:r w:rsidRPr="00AA5553">
              <w:rPr>
                <w:rFonts w:ascii="Times New Roman" w:hAnsi="Times New Roman"/>
                <w:sz w:val="28"/>
                <w:szCs w:val="21"/>
              </w:rPr>
              <w:t>EasyFix</w:t>
            </w:r>
            <w:proofErr w:type="spellEnd"/>
            <w:r w:rsidRPr="00AA5553">
              <w:rPr>
                <w:rFonts w:ascii="Times New Roman" w:hAnsi="Times New Roman"/>
                <w:sz w:val="28"/>
                <w:szCs w:val="21"/>
              </w:rPr>
              <w:t xml:space="preserve"> 25 мм х 1 НР(ш) для</w:t>
            </w:r>
            <w:r>
              <w:rPr>
                <w:rFonts w:ascii="Times New Roman" w:hAnsi="Times New Roman"/>
                <w:sz w:val="28"/>
                <w:szCs w:val="21"/>
              </w:rPr>
              <w:t xml:space="preserve"> </w:t>
            </w:r>
            <w:r w:rsidRPr="00AA5553">
              <w:rPr>
                <w:rFonts w:ascii="Times New Roman" w:hAnsi="Times New Roman"/>
                <w:sz w:val="28"/>
                <w:szCs w:val="21"/>
              </w:rPr>
              <w:t>гофрированных труб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FEABC93" w14:textId="77777777" w:rsidR="00A42ACE" w:rsidRPr="00AA5553" w:rsidRDefault="00A42ACE" w:rsidP="00D3679C">
            <w:pPr>
              <w:keepLines/>
              <w:spacing w:before="80" w:after="40"/>
              <w:ind w:left="119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B511AE3" w14:textId="77777777" w:rsidR="00A42ACE" w:rsidRPr="00AA5553" w:rsidRDefault="00A42ACE" w:rsidP="00D3679C">
            <w:pPr>
              <w:keepLines/>
              <w:spacing w:before="80" w:after="40"/>
              <w:ind w:left="119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18134E1" w14:textId="77777777" w:rsidR="00A42ACE" w:rsidRPr="00AA5553" w:rsidRDefault="00A42ACE" w:rsidP="00D3679C">
            <w:pPr>
              <w:keepLines/>
              <w:spacing w:before="80" w:after="40"/>
              <w:ind w:left="153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4D68158" w14:textId="77777777" w:rsidR="00A42ACE" w:rsidRPr="00AA5553" w:rsidRDefault="00A42ACE" w:rsidP="00D3679C">
            <w:pPr>
              <w:jc w:val="center"/>
            </w:pPr>
            <w:r w:rsidRPr="00AA5553">
              <w:rPr>
                <w:rFonts w:ascii="Times New Roman" w:hAnsi="Times New Roman"/>
                <w:color w:val="000000"/>
                <w:sz w:val="28"/>
                <w:szCs w:val="28"/>
              </w:rPr>
              <w:t>шт.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42CCC23" w14:textId="77777777" w:rsidR="00A42ACE" w:rsidRPr="00AA5553" w:rsidRDefault="00A42ACE" w:rsidP="00D3679C">
            <w:pPr>
              <w:keepLines/>
              <w:spacing w:before="80" w:after="40"/>
              <w:ind w:left="153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AA5553"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5A012E9" w14:textId="77777777" w:rsidR="00A42ACE" w:rsidRPr="00AA5553" w:rsidRDefault="00A42ACE" w:rsidP="00D3679C">
            <w:pPr>
              <w:keepLines/>
              <w:spacing w:before="80" w:after="40"/>
              <w:ind w:left="90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  <w:tc>
          <w:tcPr>
            <w:tcW w:w="1959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9025753" w14:textId="77777777" w:rsidR="00A42ACE" w:rsidRPr="00AA5553" w:rsidRDefault="00A42ACE" w:rsidP="00D3679C">
            <w:pPr>
              <w:keepLines/>
              <w:spacing w:before="80" w:after="40"/>
              <w:ind w:left="100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</w:tr>
      <w:tr w:rsidR="00A42ACE" w:rsidRPr="00AA5553" w14:paraId="3FF3EFAC" w14:textId="77777777" w:rsidTr="00D3679C">
        <w:trPr>
          <w:trHeight w:val="454"/>
        </w:trPr>
        <w:tc>
          <w:tcPr>
            <w:tcW w:w="1258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B7B6000" w14:textId="77777777" w:rsidR="00A42ACE" w:rsidRPr="00AA5553" w:rsidRDefault="00A42ACE" w:rsidP="00D3679C">
            <w:pPr>
              <w:keepLines/>
              <w:spacing w:before="80" w:after="4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61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71EA3F6" w14:textId="77777777" w:rsidR="00A42ACE" w:rsidRPr="00AA5553" w:rsidRDefault="00A42ACE" w:rsidP="00A42ACE">
            <w:pPr>
              <w:autoSpaceDE w:val="0"/>
              <w:autoSpaceDN w:val="0"/>
              <w:adjustRightInd w:val="0"/>
              <w:ind w:left="720"/>
              <w:rPr>
                <w:rFonts w:ascii="Times New Roman" w:hAnsi="Times New Roman"/>
                <w:sz w:val="28"/>
                <w:szCs w:val="21"/>
              </w:rPr>
            </w:pPr>
          </w:p>
        </w:tc>
        <w:tc>
          <w:tcPr>
            <w:tcW w:w="411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D84E48B" w14:textId="77777777" w:rsidR="00A42ACE" w:rsidRPr="00AA5553" w:rsidRDefault="00A42ACE" w:rsidP="00D3679C">
            <w:pPr>
              <w:keepLines/>
              <w:spacing w:before="80" w:after="40"/>
              <w:ind w:left="119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E40699C" w14:textId="77777777" w:rsidR="00A42ACE" w:rsidRPr="00AA5553" w:rsidRDefault="00A42ACE" w:rsidP="00D3679C">
            <w:pPr>
              <w:keepLines/>
              <w:spacing w:before="80" w:after="40"/>
              <w:ind w:left="119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8205997" w14:textId="77777777" w:rsidR="00A42ACE" w:rsidRPr="00AA5553" w:rsidRDefault="00A42ACE" w:rsidP="00D3679C">
            <w:pPr>
              <w:keepLines/>
              <w:spacing w:before="80" w:after="40"/>
              <w:ind w:left="153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C19E07B" w14:textId="77777777" w:rsidR="00A42ACE" w:rsidRPr="00AA5553" w:rsidRDefault="00A42ACE" w:rsidP="00D3679C">
            <w:pPr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7C5945E" w14:textId="77777777" w:rsidR="00A42ACE" w:rsidRPr="00AA5553" w:rsidRDefault="00A42ACE" w:rsidP="00D3679C">
            <w:pPr>
              <w:keepLines/>
              <w:spacing w:before="80" w:after="40"/>
              <w:ind w:left="153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1D9B123" w14:textId="77777777" w:rsidR="00A42ACE" w:rsidRPr="00AA5553" w:rsidRDefault="00A42ACE" w:rsidP="00D3679C">
            <w:pPr>
              <w:keepLines/>
              <w:spacing w:before="80" w:after="40"/>
              <w:ind w:left="90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  <w:tc>
          <w:tcPr>
            <w:tcW w:w="1959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76D877E" w14:textId="77777777" w:rsidR="00A42ACE" w:rsidRPr="00AA5553" w:rsidRDefault="00A42ACE" w:rsidP="00D3679C">
            <w:pPr>
              <w:keepLines/>
              <w:spacing w:before="80" w:after="40"/>
              <w:ind w:left="100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</w:tr>
      <w:tr w:rsidR="00A42ACE" w:rsidRPr="00AA5553" w14:paraId="38C63C97" w14:textId="77777777" w:rsidTr="00D3679C">
        <w:trPr>
          <w:trHeight w:val="454"/>
        </w:trPr>
        <w:tc>
          <w:tcPr>
            <w:tcW w:w="1258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D07F3D1" w14:textId="77777777" w:rsidR="00A42ACE" w:rsidRPr="00AA5553" w:rsidRDefault="00A42ACE" w:rsidP="00D3679C">
            <w:pPr>
              <w:keepLines/>
              <w:spacing w:before="80" w:after="4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661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5216069" w14:textId="5F07860F" w:rsidR="00A42ACE" w:rsidRPr="00AA5553" w:rsidRDefault="00A42ACE" w:rsidP="00D3679C">
            <w:pPr>
              <w:numPr>
                <w:ilvl w:val="0"/>
                <w:numId w:val="24"/>
              </w:numPr>
              <w:ind w:left="927" w:right="114"/>
              <w:rPr>
                <w:rFonts w:ascii="Times New Roman" w:hAnsi="Times New Roman"/>
                <w:b/>
                <w:color w:val="000000"/>
                <w:sz w:val="28"/>
                <w:szCs w:val="28"/>
                <w:u w:val="single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  <w:u w:val="single"/>
              </w:rPr>
              <w:t>П</w:t>
            </w:r>
            <w:r>
              <w:rPr>
                <w:rFonts w:ascii="Times New Roman" w:hAnsi="Times New Roman"/>
                <w:b/>
                <w:color w:val="000000"/>
                <w:sz w:val="28"/>
                <w:szCs w:val="28"/>
                <w:u w:val="single"/>
              </w:rPr>
              <w:t>3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C7C5A8F" w14:textId="77777777" w:rsidR="00A42ACE" w:rsidRPr="00AA5553" w:rsidRDefault="00A42ACE" w:rsidP="00D3679C">
            <w:pPr>
              <w:keepLines/>
              <w:spacing w:before="80" w:after="40"/>
              <w:ind w:left="119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9AB058C" w14:textId="77777777" w:rsidR="00A42ACE" w:rsidRPr="00AA5553" w:rsidRDefault="00A42ACE" w:rsidP="00D3679C">
            <w:pPr>
              <w:keepLines/>
              <w:spacing w:before="80" w:after="40"/>
              <w:ind w:left="119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100D7C0" w14:textId="77777777" w:rsidR="00A42ACE" w:rsidRPr="00AA5553" w:rsidRDefault="00A42ACE" w:rsidP="00D3679C">
            <w:pPr>
              <w:keepLines/>
              <w:spacing w:before="80" w:after="40"/>
              <w:ind w:left="153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861BF63" w14:textId="77777777" w:rsidR="00A42ACE" w:rsidRPr="00AA5553" w:rsidRDefault="00A42ACE" w:rsidP="00D3679C">
            <w:pPr>
              <w:keepLines/>
              <w:spacing w:before="80" w:after="40"/>
              <w:ind w:left="97"/>
              <w:jc w:val="center"/>
              <w:rPr>
                <w:rFonts w:ascii="Times New Roman" w:hAnsi="Times New Roman"/>
                <w:color w:val="000000"/>
                <w:sz w:val="28"/>
                <w:szCs w:val="28"/>
                <w:highlight w:val="yellow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8F7FC41" w14:textId="77777777" w:rsidR="00A42ACE" w:rsidRPr="00AA5553" w:rsidRDefault="00A42ACE" w:rsidP="00D3679C">
            <w:pPr>
              <w:keepLines/>
              <w:spacing w:before="80" w:after="40"/>
              <w:ind w:left="153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C95016F" w14:textId="77777777" w:rsidR="00A42ACE" w:rsidRPr="00AA5553" w:rsidRDefault="00A42ACE" w:rsidP="00D3679C">
            <w:pPr>
              <w:keepLines/>
              <w:spacing w:before="80" w:after="40"/>
              <w:ind w:left="90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  <w:tc>
          <w:tcPr>
            <w:tcW w:w="1959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B64E588" w14:textId="77777777" w:rsidR="00A42ACE" w:rsidRPr="00AA5553" w:rsidRDefault="00A42ACE" w:rsidP="00D3679C">
            <w:pPr>
              <w:keepLines/>
              <w:spacing w:before="80" w:after="40"/>
              <w:ind w:left="100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</w:tr>
      <w:tr w:rsidR="00A42ACE" w:rsidRPr="00AA5553" w14:paraId="3202A0AE" w14:textId="77777777" w:rsidTr="00D3679C">
        <w:trPr>
          <w:trHeight w:val="454"/>
        </w:trPr>
        <w:tc>
          <w:tcPr>
            <w:tcW w:w="1258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80F50D0" w14:textId="77777777" w:rsidR="00A42ACE" w:rsidRPr="00AA5553" w:rsidRDefault="00A42ACE" w:rsidP="00D3679C">
            <w:pPr>
              <w:keepLines/>
              <w:spacing w:before="80" w:after="4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AA5553"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661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E9BFAE0" w14:textId="77777777" w:rsidR="00A42ACE" w:rsidRPr="00AA5553" w:rsidRDefault="00A42ACE" w:rsidP="00A42ACE">
            <w:pPr>
              <w:numPr>
                <w:ilvl w:val="0"/>
                <w:numId w:val="31"/>
              </w:numPr>
              <w:autoSpaceDE w:val="0"/>
              <w:autoSpaceDN w:val="0"/>
              <w:adjustRightInd w:val="0"/>
              <w:rPr>
                <w:rFonts w:ascii="Times New Roman" w:hAnsi="Times New Roman"/>
                <w:b/>
                <w:color w:val="000000"/>
                <w:sz w:val="28"/>
                <w:szCs w:val="28"/>
                <w:u w:val="single"/>
              </w:rPr>
            </w:pPr>
            <w:r w:rsidRPr="00AA5553">
              <w:rPr>
                <w:rFonts w:ascii="Times New Roman" w:hAnsi="Times New Roman"/>
                <w:sz w:val="28"/>
                <w:szCs w:val="21"/>
              </w:rPr>
              <w:t xml:space="preserve">Ручной балансировочный клапан STP </w:t>
            </w:r>
            <w:proofErr w:type="spellStart"/>
            <w:r w:rsidRPr="00AA5553">
              <w:rPr>
                <w:rFonts w:ascii="Times New Roman" w:hAnsi="Times New Roman"/>
                <w:sz w:val="28"/>
                <w:szCs w:val="21"/>
              </w:rPr>
              <w:t>Ду</w:t>
            </w:r>
            <w:proofErr w:type="spellEnd"/>
            <w:r w:rsidRPr="00AA5553">
              <w:rPr>
                <w:rFonts w:ascii="Times New Roman" w:hAnsi="Times New Roman"/>
                <w:sz w:val="28"/>
                <w:szCs w:val="21"/>
              </w:rPr>
              <w:t xml:space="preserve"> 25, ВР 1"</w:t>
            </w:r>
            <w:r>
              <w:rPr>
                <w:rFonts w:ascii="Times New Roman" w:hAnsi="Times New Roman"/>
                <w:sz w:val="28"/>
                <w:szCs w:val="21"/>
              </w:rPr>
              <w:t xml:space="preserve"> </w:t>
            </w:r>
            <w:r w:rsidRPr="00AA5553">
              <w:rPr>
                <w:rFonts w:ascii="Times New Roman" w:hAnsi="Times New Roman"/>
                <w:sz w:val="28"/>
                <w:szCs w:val="21"/>
              </w:rPr>
              <w:t>SANEXT (6503-1)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0F44FDE" w14:textId="77777777" w:rsidR="00A42ACE" w:rsidRPr="00AA5553" w:rsidRDefault="00A42ACE" w:rsidP="00D3679C">
            <w:pPr>
              <w:keepLines/>
              <w:spacing w:before="80" w:after="40"/>
              <w:ind w:left="119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7A8F873" w14:textId="77777777" w:rsidR="00A42ACE" w:rsidRPr="00AA5553" w:rsidRDefault="00A42ACE" w:rsidP="00D3679C">
            <w:pPr>
              <w:keepLines/>
              <w:spacing w:before="80" w:after="40"/>
              <w:ind w:left="119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85036E8" w14:textId="77777777" w:rsidR="00A42ACE" w:rsidRPr="00AA5553" w:rsidRDefault="00A42ACE" w:rsidP="00D3679C">
            <w:pPr>
              <w:keepLines/>
              <w:spacing w:before="80" w:after="40"/>
              <w:ind w:left="153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8574809" w14:textId="77777777" w:rsidR="00A42ACE" w:rsidRPr="00AA5553" w:rsidRDefault="00A42ACE" w:rsidP="00D3679C">
            <w:pPr>
              <w:keepLines/>
              <w:spacing w:before="80" w:after="40"/>
              <w:ind w:left="97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AA5553">
              <w:rPr>
                <w:rFonts w:ascii="Times New Roman" w:hAnsi="Times New Roman"/>
                <w:color w:val="000000"/>
                <w:sz w:val="28"/>
                <w:szCs w:val="28"/>
              </w:rPr>
              <w:t>шт.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7734E5E" w14:textId="77777777" w:rsidR="00A42ACE" w:rsidRPr="00AA5553" w:rsidRDefault="00A42ACE" w:rsidP="00D3679C">
            <w:pPr>
              <w:keepLines/>
              <w:spacing w:before="80" w:after="40"/>
              <w:ind w:left="153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AA5553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D9268D4" w14:textId="77777777" w:rsidR="00A42ACE" w:rsidRPr="00AA5553" w:rsidRDefault="00A42ACE" w:rsidP="00D3679C">
            <w:pPr>
              <w:keepLines/>
              <w:spacing w:before="80" w:after="40"/>
              <w:ind w:left="90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  <w:tc>
          <w:tcPr>
            <w:tcW w:w="1959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4CC7073" w14:textId="77777777" w:rsidR="00A42ACE" w:rsidRPr="00AA5553" w:rsidRDefault="00A42ACE" w:rsidP="00D3679C">
            <w:pPr>
              <w:keepLines/>
              <w:spacing w:before="80" w:after="40"/>
              <w:ind w:left="100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</w:tr>
      <w:tr w:rsidR="00A42ACE" w:rsidRPr="00AA5553" w14:paraId="4B48EA9D" w14:textId="77777777" w:rsidTr="00D3679C">
        <w:trPr>
          <w:trHeight w:val="454"/>
        </w:trPr>
        <w:tc>
          <w:tcPr>
            <w:tcW w:w="1258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9DAEFD4" w14:textId="77777777" w:rsidR="00A42ACE" w:rsidRPr="00AA5553" w:rsidRDefault="00A42ACE" w:rsidP="00D3679C">
            <w:pPr>
              <w:keepLines/>
              <w:spacing w:before="80" w:after="4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AA5553"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661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F2F6FD5" w14:textId="77777777" w:rsidR="00A42ACE" w:rsidRPr="00AA5553" w:rsidRDefault="00A42ACE" w:rsidP="00A42ACE">
            <w:pPr>
              <w:numPr>
                <w:ilvl w:val="0"/>
                <w:numId w:val="31"/>
              </w:numPr>
              <w:autoSpaceDE w:val="0"/>
              <w:autoSpaceDN w:val="0"/>
              <w:adjustRightInd w:val="0"/>
              <w:rPr>
                <w:rFonts w:ascii="Times New Roman" w:hAnsi="Times New Roman"/>
                <w:sz w:val="28"/>
                <w:szCs w:val="21"/>
              </w:rPr>
            </w:pPr>
            <w:r w:rsidRPr="00AA5553">
              <w:rPr>
                <w:rFonts w:ascii="Times New Roman" w:hAnsi="Times New Roman"/>
                <w:sz w:val="28"/>
                <w:szCs w:val="21"/>
              </w:rPr>
              <w:t xml:space="preserve">Автоматический балансировочный клапан DPV </w:t>
            </w:r>
            <w:proofErr w:type="spellStart"/>
            <w:r w:rsidRPr="00AA5553">
              <w:rPr>
                <w:rFonts w:ascii="Times New Roman" w:hAnsi="Times New Roman"/>
                <w:sz w:val="28"/>
                <w:szCs w:val="21"/>
              </w:rPr>
              <w:t>Ду</w:t>
            </w:r>
            <w:proofErr w:type="spellEnd"/>
            <w:r w:rsidRPr="00AA5553">
              <w:rPr>
                <w:rFonts w:ascii="Times New Roman" w:hAnsi="Times New Roman"/>
                <w:sz w:val="28"/>
                <w:szCs w:val="21"/>
              </w:rPr>
              <w:t xml:space="preserve"> 25, ВР1" SANEXT (6103)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9E213B8" w14:textId="77777777" w:rsidR="00A42ACE" w:rsidRPr="00AA5553" w:rsidRDefault="00A42ACE" w:rsidP="00D3679C">
            <w:pPr>
              <w:keepLines/>
              <w:spacing w:before="80" w:after="40"/>
              <w:ind w:left="119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11B75C7" w14:textId="77777777" w:rsidR="00A42ACE" w:rsidRPr="00AA5553" w:rsidRDefault="00A42ACE" w:rsidP="00D3679C">
            <w:pPr>
              <w:keepLines/>
              <w:spacing w:before="80" w:after="40"/>
              <w:ind w:left="119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5821767" w14:textId="77777777" w:rsidR="00A42ACE" w:rsidRPr="00AA5553" w:rsidRDefault="00A42ACE" w:rsidP="00D3679C">
            <w:pPr>
              <w:keepLines/>
              <w:spacing w:before="80" w:after="40"/>
              <w:ind w:left="153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AC8A887" w14:textId="77777777" w:rsidR="00A42ACE" w:rsidRPr="00AA5553" w:rsidRDefault="00A42ACE" w:rsidP="00D3679C">
            <w:pPr>
              <w:jc w:val="center"/>
            </w:pPr>
            <w:r w:rsidRPr="00AA5553">
              <w:rPr>
                <w:rFonts w:ascii="Times New Roman" w:hAnsi="Times New Roman"/>
                <w:color w:val="000000"/>
                <w:sz w:val="28"/>
                <w:szCs w:val="28"/>
              </w:rPr>
              <w:t>шт.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EF62246" w14:textId="77777777" w:rsidR="00A42ACE" w:rsidRPr="00AA5553" w:rsidRDefault="00A42ACE" w:rsidP="00D3679C">
            <w:pPr>
              <w:keepLines/>
              <w:spacing w:before="80" w:after="40"/>
              <w:ind w:left="153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AA5553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38DD277" w14:textId="77777777" w:rsidR="00A42ACE" w:rsidRPr="00AA5553" w:rsidRDefault="00A42ACE" w:rsidP="00D3679C">
            <w:pPr>
              <w:keepLines/>
              <w:spacing w:before="80" w:after="40"/>
              <w:ind w:left="90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  <w:tc>
          <w:tcPr>
            <w:tcW w:w="1959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2CFDC73" w14:textId="77777777" w:rsidR="00A42ACE" w:rsidRPr="00AA5553" w:rsidRDefault="00A42ACE" w:rsidP="00D3679C">
            <w:pPr>
              <w:keepLines/>
              <w:spacing w:before="80" w:after="40"/>
              <w:ind w:left="100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</w:tr>
      <w:tr w:rsidR="00A42ACE" w:rsidRPr="00AA5553" w14:paraId="5DA09BA5" w14:textId="77777777" w:rsidTr="00D3679C">
        <w:trPr>
          <w:trHeight w:val="454"/>
        </w:trPr>
        <w:tc>
          <w:tcPr>
            <w:tcW w:w="1258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75D63C6" w14:textId="77777777" w:rsidR="00A42ACE" w:rsidRPr="00AA5553" w:rsidRDefault="00A42ACE" w:rsidP="00D3679C">
            <w:pPr>
              <w:keepLines/>
              <w:spacing w:before="80" w:after="4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AA5553"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661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4C97B7E" w14:textId="77777777" w:rsidR="00A42ACE" w:rsidRPr="00AA5553" w:rsidRDefault="00A42ACE" w:rsidP="00A42ACE">
            <w:pPr>
              <w:numPr>
                <w:ilvl w:val="0"/>
                <w:numId w:val="31"/>
              </w:numPr>
              <w:autoSpaceDE w:val="0"/>
              <w:autoSpaceDN w:val="0"/>
              <w:adjustRightInd w:val="0"/>
              <w:rPr>
                <w:rFonts w:ascii="Times New Roman" w:hAnsi="Times New Roman"/>
                <w:sz w:val="28"/>
                <w:szCs w:val="21"/>
              </w:rPr>
            </w:pPr>
            <w:proofErr w:type="spellStart"/>
            <w:r w:rsidRPr="00AA5553">
              <w:rPr>
                <w:rFonts w:ascii="Times New Roman" w:hAnsi="Times New Roman"/>
                <w:sz w:val="28"/>
                <w:szCs w:val="21"/>
              </w:rPr>
              <w:t>Термоманометр</w:t>
            </w:r>
            <w:proofErr w:type="spellEnd"/>
            <w:r w:rsidRPr="00AA5553">
              <w:rPr>
                <w:rFonts w:ascii="Times New Roman" w:hAnsi="Times New Roman"/>
                <w:sz w:val="28"/>
                <w:szCs w:val="21"/>
              </w:rPr>
              <w:t xml:space="preserve"> радиальный</w:t>
            </w:r>
            <w:r>
              <w:rPr>
                <w:rFonts w:ascii="Times New Roman" w:hAnsi="Times New Roman"/>
                <w:sz w:val="28"/>
                <w:szCs w:val="21"/>
              </w:rPr>
              <w:t xml:space="preserve"> </w:t>
            </w:r>
            <w:r w:rsidRPr="00AA5553">
              <w:rPr>
                <w:rFonts w:ascii="Times New Roman" w:hAnsi="Times New Roman"/>
                <w:sz w:val="28"/>
                <w:szCs w:val="21"/>
              </w:rPr>
              <w:t xml:space="preserve">ТМТБ-31Т.1(0-120С)(0-1MPa)G1/2" </w:t>
            </w:r>
            <w:proofErr w:type="spellStart"/>
            <w:r w:rsidRPr="00AA5553">
              <w:rPr>
                <w:rFonts w:ascii="Times New Roman" w:hAnsi="Times New Roman"/>
                <w:sz w:val="28"/>
                <w:szCs w:val="21"/>
              </w:rPr>
              <w:t>кл</w:t>
            </w:r>
            <w:proofErr w:type="spellEnd"/>
            <w:r w:rsidRPr="00AA5553">
              <w:rPr>
                <w:rFonts w:ascii="Times New Roman" w:hAnsi="Times New Roman"/>
                <w:sz w:val="28"/>
                <w:szCs w:val="21"/>
              </w:rPr>
              <w:t>. точности 2,5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0938570" w14:textId="77777777" w:rsidR="00A42ACE" w:rsidRPr="00AA5553" w:rsidRDefault="00A42ACE" w:rsidP="00D3679C">
            <w:pPr>
              <w:keepLines/>
              <w:spacing w:before="80" w:after="40"/>
              <w:ind w:left="119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672EC68" w14:textId="77777777" w:rsidR="00A42ACE" w:rsidRPr="00AA5553" w:rsidRDefault="00A42ACE" w:rsidP="00D3679C">
            <w:pPr>
              <w:keepLines/>
              <w:spacing w:before="80" w:after="40"/>
              <w:ind w:left="119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1E44001" w14:textId="77777777" w:rsidR="00A42ACE" w:rsidRPr="00AA5553" w:rsidRDefault="00A42ACE" w:rsidP="00D3679C">
            <w:pPr>
              <w:keepLines/>
              <w:spacing w:before="80" w:after="40"/>
              <w:ind w:left="153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C782141" w14:textId="77777777" w:rsidR="00A42ACE" w:rsidRPr="00AA5553" w:rsidRDefault="00A42ACE" w:rsidP="00D3679C">
            <w:pPr>
              <w:jc w:val="center"/>
            </w:pPr>
            <w:r w:rsidRPr="00AA5553">
              <w:rPr>
                <w:rFonts w:ascii="Times New Roman" w:hAnsi="Times New Roman"/>
                <w:color w:val="000000"/>
                <w:sz w:val="28"/>
                <w:szCs w:val="28"/>
              </w:rPr>
              <w:t>шт.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7A0B1FA" w14:textId="77777777" w:rsidR="00A42ACE" w:rsidRPr="00AA5553" w:rsidRDefault="00A42ACE" w:rsidP="00D3679C">
            <w:pPr>
              <w:keepLines/>
              <w:spacing w:before="80" w:after="40"/>
              <w:ind w:left="153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AA5553"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AD884EF" w14:textId="77777777" w:rsidR="00A42ACE" w:rsidRPr="00AA5553" w:rsidRDefault="00A42ACE" w:rsidP="00D3679C">
            <w:pPr>
              <w:keepLines/>
              <w:spacing w:before="80" w:after="40"/>
              <w:ind w:left="90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  <w:tc>
          <w:tcPr>
            <w:tcW w:w="1959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F7098BF" w14:textId="77777777" w:rsidR="00A42ACE" w:rsidRPr="00AA5553" w:rsidRDefault="00A42ACE" w:rsidP="00D3679C">
            <w:pPr>
              <w:keepLines/>
              <w:spacing w:before="80" w:after="40"/>
              <w:ind w:left="100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</w:tr>
      <w:tr w:rsidR="00A42ACE" w:rsidRPr="00AA5553" w14:paraId="34226C26" w14:textId="77777777" w:rsidTr="00D3679C">
        <w:trPr>
          <w:trHeight w:val="454"/>
        </w:trPr>
        <w:tc>
          <w:tcPr>
            <w:tcW w:w="1258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57FF4FC" w14:textId="77777777" w:rsidR="00A42ACE" w:rsidRPr="00AA5553" w:rsidRDefault="00A42ACE" w:rsidP="00D3679C">
            <w:pPr>
              <w:keepLines/>
              <w:spacing w:before="80" w:after="4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AA5553">
              <w:rPr>
                <w:rFonts w:ascii="Times New Roman" w:hAnsi="Times New Roman"/>
                <w:sz w:val="28"/>
                <w:szCs w:val="28"/>
              </w:rPr>
              <w:t>5</w:t>
            </w:r>
          </w:p>
        </w:tc>
        <w:tc>
          <w:tcPr>
            <w:tcW w:w="661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8E664E7" w14:textId="77777777" w:rsidR="00A42ACE" w:rsidRPr="00AA5553" w:rsidRDefault="00A42ACE" w:rsidP="00A42ACE">
            <w:pPr>
              <w:numPr>
                <w:ilvl w:val="0"/>
                <w:numId w:val="31"/>
              </w:numPr>
              <w:autoSpaceDE w:val="0"/>
              <w:autoSpaceDN w:val="0"/>
              <w:adjustRightInd w:val="0"/>
              <w:rPr>
                <w:rFonts w:ascii="Times New Roman" w:hAnsi="Times New Roman"/>
                <w:sz w:val="28"/>
                <w:szCs w:val="21"/>
              </w:rPr>
            </w:pPr>
            <w:r w:rsidRPr="00AA5553">
              <w:rPr>
                <w:rFonts w:ascii="Times New Roman" w:hAnsi="Times New Roman"/>
                <w:sz w:val="28"/>
                <w:szCs w:val="21"/>
              </w:rPr>
              <w:t>Реле давления KPI 35R 1/2"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9B9C769" w14:textId="77777777" w:rsidR="00A42ACE" w:rsidRPr="00AA5553" w:rsidRDefault="00A42ACE" w:rsidP="00D3679C">
            <w:pPr>
              <w:keepLines/>
              <w:spacing w:before="80" w:after="40"/>
              <w:ind w:left="119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723EAA5" w14:textId="77777777" w:rsidR="00A42ACE" w:rsidRPr="00AA5553" w:rsidRDefault="00A42ACE" w:rsidP="00D3679C">
            <w:pPr>
              <w:keepLines/>
              <w:spacing w:before="80" w:after="40"/>
              <w:ind w:left="119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7EDC489" w14:textId="77777777" w:rsidR="00A42ACE" w:rsidRPr="00AA5553" w:rsidRDefault="00A42ACE" w:rsidP="00D3679C">
            <w:pPr>
              <w:keepLines/>
              <w:spacing w:before="80" w:after="40"/>
              <w:ind w:left="153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7999AB4" w14:textId="77777777" w:rsidR="00A42ACE" w:rsidRPr="00AA5553" w:rsidRDefault="00A42ACE" w:rsidP="00D3679C">
            <w:pPr>
              <w:jc w:val="center"/>
            </w:pPr>
            <w:r w:rsidRPr="00AA5553">
              <w:rPr>
                <w:rFonts w:ascii="Times New Roman" w:hAnsi="Times New Roman"/>
                <w:color w:val="000000"/>
                <w:sz w:val="28"/>
                <w:szCs w:val="28"/>
              </w:rPr>
              <w:t>шт.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AD0CA8D" w14:textId="77777777" w:rsidR="00A42ACE" w:rsidRPr="00AA5553" w:rsidRDefault="00A42ACE" w:rsidP="00D3679C">
            <w:pPr>
              <w:keepLines/>
              <w:spacing w:before="80" w:after="40"/>
              <w:ind w:left="153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AA5553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6F750EC" w14:textId="77777777" w:rsidR="00A42ACE" w:rsidRPr="00AA5553" w:rsidRDefault="00A42ACE" w:rsidP="00D3679C">
            <w:pPr>
              <w:keepLines/>
              <w:spacing w:before="80" w:after="40"/>
              <w:ind w:left="90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  <w:tc>
          <w:tcPr>
            <w:tcW w:w="1959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8E8556F" w14:textId="77777777" w:rsidR="00A42ACE" w:rsidRPr="00AA5553" w:rsidRDefault="00A42ACE" w:rsidP="00D3679C">
            <w:pPr>
              <w:keepLines/>
              <w:spacing w:before="80" w:after="40"/>
              <w:ind w:left="100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</w:tr>
      <w:tr w:rsidR="00A42ACE" w:rsidRPr="00AA5553" w14:paraId="5437E84A" w14:textId="77777777" w:rsidTr="00D3679C">
        <w:trPr>
          <w:trHeight w:val="454"/>
        </w:trPr>
        <w:tc>
          <w:tcPr>
            <w:tcW w:w="1258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79BCC11" w14:textId="77777777" w:rsidR="00A42ACE" w:rsidRPr="00AA5553" w:rsidRDefault="00A42ACE" w:rsidP="00D3679C">
            <w:pPr>
              <w:keepLines/>
              <w:spacing w:before="80" w:after="4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AA5553">
              <w:rPr>
                <w:rFonts w:ascii="Times New Roman" w:hAnsi="Times New Roman"/>
                <w:sz w:val="28"/>
                <w:szCs w:val="28"/>
              </w:rPr>
              <w:t>6</w:t>
            </w:r>
          </w:p>
        </w:tc>
        <w:tc>
          <w:tcPr>
            <w:tcW w:w="661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EF06EFC" w14:textId="77777777" w:rsidR="00A42ACE" w:rsidRPr="00AA5553" w:rsidRDefault="00A42ACE" w:rsidP="00A42ACE">
            <w:pPr>
              <w:numPr>
                <w:ilvl w:val="0"/>
                <w:numId w:val="31"/>
              </w:numPr>
              <w:autoSpaceDE w:val="0"/>
              <w:autoSpaceDN w:val="0"/>
              <w:adjustRightInd w:val="0"/>
              <w:rPr>
                <w:rFonts w:ascii="Times New Roman" w:hAnsi="Times New Roman"/>
                <w:sz w:val="28"/>
                <w:szCs w:val="21"/>
              </w:rPr>
            </w:pPr>
            <w:r w:rsidRPr="00AA5553">
              <w:rPr>
                <w:rFonts w:ascii="Times New Roman" w:hAnsi="Times New Roman"/>
                <w:sz w:val="28"/>
                <w:szCs w:val="21"/>
              </w:rPr>
              <w:t xml:space="preserve">Манометр радиальный ТМ-510Т.00(0-1MPa)G1/2" </w:t>
            </w:r>
            <w:proofErr w:type="spellStart"/>
            <w:r w:rsidRPr="00AA5553">
              <w:rPr>
                <w:rFonts w:ascii="Times New Roman" w:hAnsi="Times New Roman"/>
                <w:sz w:val="28"/>
                <w:szCs w:val="21"/>
              </w:rPr>
              <w:t>кл</w:t>
            </w:r>
            <w:proofErr w:type="spellEnd"/>
            <w:r w:rsidRPr="00AA5553">
              <w:rPr>
                <w:rFonts w:ascii="Times New Roman" w:hAnsi="Times New Roman"/>
                <w:sz w:val="28"/>
                <w:szCs w:val="21"/>
              </w:rPr>
              <w:t>.</w:t>
            </w:r>
            <w:r>
              <w:rPr>
                <w:rFonts w:ascii="Times New Roman" w:hAnsi="Times New Roman"/>
                <w:sz w:val="28"/>
                <w:szCs w:val="21"/>
              </w:rPr>
              <w:t xml:space="preserve"> </w:t>
            </w:r>
            <w:r w:rsidRPr="00AA5553">
              <w:rPr>
                <w:rFonts w:ascii="Times New Roman" w:hAnsi="Times New Roman"/>
                <w:sz w:val="28"/>
                <w:szCs w:val="21"/>
              </w:rPr>
              <w:t>точности 1,5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8DE85FA" w14:textId="77777777" w:rsidR="00A42ACE" w:rsidRPr="00AA5553" w:rsidRDefault="00A42ACE" w:rsidP="00D3679C">
            <w:pPr>
              <w:keepLines/>
              <w:spacing w:before="80" w:after="40"/>
              <w:ind w:left="119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BC685C9" w14:textId="77777777" w:rsidR="00A42ACE" w:rsidRPr="00AA5553" w:rsidRDefault="00A42ACE" w:rsidP="00D3679C">
            <w:pPr>
              <w:keepLines/>
              <w:spacing w:before="80" w:after="40"/>
              <w:ind w:left="119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A07522C" w14:textId="77777777" w:rsidR="00A42ACE" w:rsidRPr="00AA5553" w:rsidRDefault="00A42ACE" w:rsidP="00D3679C">
            <w:pPr>
              <w:keepLines/>
              <w:spacing w:before="80" w:after="40"/>
              <w:ind w:left="153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5E8603D" w14:textId="77777777" w:rsidR="00A42ACE" w:rsidRPr="00AA5553" w:rsidRDefault="00A42ACE" w:rsidP="00D3679C">
            <w:pPr>
              <w:jc w:val="center"/>
            </w:pPr>
            <w:r w:rsidRPr="00AA5553">
              <w:rPr>
                <w:rFonts w:ascii="Times New Roman" w:hAnsi="Times New Roman"/>
                <w:color w:val="000000"/>
                <w:sz w:val="28"/>
                <w:szCs w:val="28"/>
              </w:rPr>
              <w:t>шт.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EC0E079" w14:textId="77777777" w:rsidR="00A42ACE" w:rsidRPr="00AA5553" w:rsidRDefault="00A42ACE" w:rsidP="00D3679C">
            <w:pPr>
              <w:keepLines/>
              <w:spacing w:before="80" w:after="40"/>
              <w:ind w:left="153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AA5553"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8705368" w14:textId="77777777" w:rsidR="00A42ACE" w:rsidRPr="00AA5553" w:rsidRDefault="00A42ACE" w:rsidP="00D3679C">
            <w:pPr>
              <w:keepLines/>
              <w:spacing w:before="80" w:after="40"/>
              <w:ind w:left="90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  <w:tc>
          <w:tcPr>
            <w:tcW w:w="1959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83C8144" w14:textId="77777777" w:rsidR="00A42ACE" w:rsidRPr="00AA5553" w:rsidRDefault="00A42ACE" w:rsidP="00D3679C">
            <w:pPr>
              <w:keepLines/>
              <w:spacing w:before="80" w:after="40"/>
              <w:ind w:left="100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</w:tr>
      <w:tr w:rsidR="00A42ACE" w:rsidRPr="00AA5553" w14:paraId="7595971B" w14:textId="77777777" w:rsidTr="00D3679C">
        <w:trPr>
          <w:trHeight w:val="454"/>
        </w:trPr>
        <w:tc>
          <w:tcPr>
            <w:tcW w:w="1258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FD74FDF" w14:textId="77777777" w:rsidR="00A42ACE" w:rsidRPr="00AA5553" w:rsidRDefault="00A42ACE" w:rsidP="00D3679C">
            <w:pPr>
              <w:keepLines/>
              <w:spacing w:before="80" w:after="4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AA5553">
              <w:rPr>
                <w:rFonts w:ascii="Times New Roman" w:hAnsi="Times New Roman"/>
                <w:sz w:val="28"/>
                <w:szCs w:val="28"/>
              </w:rPr>
              <w:t>7</w:t>
            </w:r>
          </w:p>
        </w:tc>
        <w:tc>
          <w:tcPr>
            <w:tcW w:w="661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2201AEC" w14:textId="77777777" w:rsidR="00A42ACE" w:rsidRPr="00AA5553" w:rsidRDefault="00A42ACE" w:rsidP="00A42ACE">
            <w:pPr>
              <w:numPr>
                <w:ilvl w:val="0"/>
                <w:numId w:val="31"/>
              </w:numPr>
              <w:autoSpaceDE w:val="0"/>
              <w:autoSpaceDN w:val="0"/>
              <w:adjustRightInd w:val="0"/>
              <w:rPr>
                <w:rFonts w:ascii="Times New Roman" w:hAnsi="Times New Roman"/>
                <w:sz w:val="28"/>
                <w:szCs w:val="21"/>
              </w:rPr>
            </w:pPr>
            <w:r w:rsidRPr="00AA5553">
              <w:rPr>
                <w:rFonts w:ascii="Times New Roman" w:hAnsi="Times New Roman"/>
                <w:sz w:val="28"/>
                <w:szCs w:val="21"/>
              </w:rPr>
              <w:t xml:space="preserve">Кран шаровой ВВ </w:t>
            </w:r>
            <w:proofErr w:type="spellStart"/>
            <w:r w:rsidRPr="00AA5553">
              <w:rPr>
                <w:rFonts w:ascii="Times New Roman" w:hAnsi="Times New Roman"/>
                <w:sz w:val="28"/>
                <w:szCs w:val="21"/>
              </w:rPr>
              <w:t>полнопроходной</w:t>
            </w:r>
            <w:proofErr w:type="spellEnd"/>
            <w:r w:rsidRPr="00AA5553">
              <w:rPr>
                <w:rFonts w:ascii="Times New Roman" w:hAnsi="Times New Roman"/>
                <w:sz w:val="28"/>
                <w:szCs w:val="21"/>
              </w:rPr>
              <w:t xml:space="preserve"> 1"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4B57B6B" w14:textId="77777777" w:rsidR="00A42ACE" w:rsidRPr="00AA5553" w:rsidRDefault="00A42ACE" w:rsidP="00D3679C">
            <w:pPr>
              <w:keepLines/>
              <w:spacing w:before="80" w:after="40"/>
              <w:ind w:left="119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14C8DBD" w14:textId="77777777" w:rsidR="00A42ACE" w:rsidRPr="00AA5553" w:rsidRDefault="00A42ACE" w:rsidP="00D3679C">
            <w:pPr>
              <w:keepLines/>
              <w:spacing w:before="80" w:after="40"/>
              <w:ind w:left="119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0E682A5" w14:textId="77777777" w:rsidR="00A42ACE" w:rsidRPr="00AA5553" w:rsidRDefault="00A42ACE" w:rsidP="00D3679C">
            <w:pPr>
              <w:keepLines/>
              <w:spacing w:before="80" w:after="40"/>
              <w:ind w:left="153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62EDEDD" w14:textId="77777777" w:rsidR="00A42ACE" w:rsidRPr="00AA5553" w:rsidRDefault="00A42ACE" w:rsidP="00D3679C">
            <w:pPr>
              <w:jc w:val="center"/>
            </w:pPr>
            <w:r w:rsidRPr="00AA5553">
              <w:rPr>
                <w:rFonts w:ascii="Times New Roman" w:hAnsi="Times New Roman"/>
                <w:color w:val="000000"/>
                <w:sz w:val="28"/>
                <w:szCs w:val="28"/>
              </w:rPr>
              <w:t>шт.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F28A5D8" w14:textId="77777777" w:rsidR="00A42ACE" w:rsidRPr="00AA5553" w:rsidRDefault="00A42ACE" w:rsidP="00D3679C">
            <w:pPr>
              <w:keepLines/>
              <w:spacing w:before="80" w:after="40"/>
              <w:ind w:left="153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AA5553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56F15FB" w14:textId="77777777" w:rsidR="00A42ACE" w:rsidRPr="00AA5553" w:rsidRDefault="00A42ACE" w:rsidP="00D3679C">
            <w:pPr>
              <w:keepLines/>
              <w:spacing w:before="80" w:after="40"/>
              <w:ind w:left="90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  <w:tc>
          <w:tcPr>
            <w:tcW w:w="1959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1AAEEBC" w14:textId="77777777" w:rsidR="00A42ACE" w:rsidRPr="00AA5553" w:rsidRDefault="00A42ACE" w:rsidP="00D3679C">
            <w:pPr>
              <w:keepLines/>
              <w:spacing w:before="80" w:after="40"/>
              <w:ind w:left="100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</w:tr>
      <w:tr w:rsidR="00A42ACE" w:rsidRPr="00AA5553" w14:paraId="7961AA47" w14:textId="77777777" w:rsidTr="00D3679C">
        <w:trPr>
          <w:trHeight w:val="454"/>
        </w:trPr>
        <w:tc>
          <w:tcPr>
            <w:tcW w:w="1258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6D2EDD5" w14:textId="77777777" w:rsidR="00A42ACE" w:rsidRPr="00AA5553" w:rsidRDefault="00A42ACE" w:rsidP="00D3679C">
            <w:pPr>
              <w:keepLines/>
              <w:spacing w:before="80" w:after="4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AA5553">
              <w:rPr>
                <w:rFonts w:ascii="Times New Roman" w:hAnsi="Times New Roman"/>
                <w:sz w:val="28"/>
                <w:szCs w:val="28"/>
              </w:rPr>
              <w:t>8</w:t>
            </w:r>
          </w:p>
        </w:tc>
        <w:tc>
          <w:tcPr>
            <w:tcW w:w="661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4FAC424" w14:textId="77777777" w:rsidR="00A42ACE" w:rsidRPr="00AA5553" w:rsidRDefault="00A42ACE" w:rsidP="00A42ACE">
            <w:pPr>
              <w:numPr>
                <w:ilvl w:val="0"/>
                <w:numId w:val="31"/>
              </w:numPr>
              <w:autoSpaceDE w:val="0"/>
              <w:autoSpaceDN w:val="0"/>
              <w:adjustRightInd w:val="0"/>
              <w:rPr>
                <w:rFonts w:ascii="Times New Roman" w:hAnsi="Times New Roman"/>
                <w:sz w:val="28"/>
                <w:szCs w:val="21"/>
              </w:rPr>
            </w:pPr>
            <w:r w:rsidRPr="00AA5553">
              <w:rPr>
                <w:rFonts w:ascii="Times New Roman" w:hAnsi="Times New Roman"/>
                <w:sz w:val="28"/>
                <w:szCs w:val="21"/>
              </w:rPr>
              <w:t>Тройник 1"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3438906" w14:textId="77777777" w:rsidR="00A42ACE" w:rsidRPr="00AA5553" w:rsidRDefault="00A42ACE" w:rsidP="00D3679C">
            <w:pPr>
              <w:keepLines/>
              <w:spacing w:before="80" w:after="40"/>
              <w:ind w:left="119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0EC6CE4" w14:textId="77777777" w:rsidR="00A42ACE" w:rsidRPr="00AA5553" w:rsidRDefault="00A42ACE" w:rsidP="00D3679C">
            <w:pPr>
              <w:keepLines/>
              <w:spacing w:before="80" w:after="40"/>
              <w:ind w:left="119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91A4C23" w14:textId="77777777" w:rsidR="00A42ACE" w:rsidRPr="00AA5553" w:rsidRDefault="00A42ACE" w:rsidP="00D3679C">
            <w:pPr>
              <w:keepLines/>
              <w:spacing w:before="80" w:after="40"/>
              <w:ind w:left="153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0E79503" w14:textId="77777777" w:rsidR="00A42ACE" w:rsidRPr="00AA5553" w:rsidRDefault="00A42ACE" w:rsidP="00D3679C">
            <w:pPr>
              <w:jc w:val="center"/>
            </w:pPr>
            <w:r w:rsidRPr="00AA5553">
              <w:rPr>
                <w:rFonts w:ascii="Times New Roman" w:hAnsi="Times New Roman"/>
                <w:color w:val="000000"/>
                <w:sz w:val="28"/>
                <w:szCs w:val="28"/>
              </w:rPr>
              <w:t>шт.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F4C53B4" w14:textId="77777777" w:rsidR="00A42ACE" w:rsidRPr="00AA5553" w:rsidRDefault="00A42ACE" w:rsidP="00D3679C">
            <w:pPr>
              <w:keepLines/>
              <w:spacing w:before="80" w:after="40"/>
              <w:ind w:left="153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AA5553">
              <w:rPr>
                <w:rFonts w:ascii="Times New Roman" w:hAnsi="Times New Roman"/>
                <w:sz w:val="28"/>
                <w:szCs w:val="28"/>
              </w:rPr>
              <w:t>9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E340265" w14:textId="77777777" w:rsidR="00A42ACE" w:rsidRPr="00AA5553" w:rsidRDefault="00A42ACE" w:rsidP="00D3679C">
            <w:pPr>
              <w:keepLines/>
              <w:spacing w:before="80" w:after="40"/>
              <w:ind w:left="90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  <w:tc>
          <w:tcPr>
            <w:tcW w:w="1959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C4CCD03" w14:textId="77777777" w:rsidR="00A42ACE" w:rsidRPr="00AA5553" w:rsidRDefault="00A42ACE" w:rsidP="00D3679C">
            <w:pPr>
              <w:keepLines/>
              <w:spacing w:before="80" w:after="40"/>
              <w:ind w:left="100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</w:tr>
      <w:tr w:rsidR="00A42ACE" w:rsidRPr="00AA5553" w14:paraId="4089ACB9" w14:textId="77777777" w:rsidTr="00D3679C">
        <w:trPr>
          <w:trHeight w:val="454"/>
        </w:trPr>
        <w:tc>
          <w:tcPr>
            <w:tcW w:w="1258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2CE5CDB" w14:textId="77777777" w:rsidR="00A42ACE" w:rsidRPr="00AA5553" w:rsidRDefault="00A42ACE" w:rsidP="00D3679C">
            <w:pPr>
              <w:keepLines/>
              <w:spacing w:before="80" w:after="4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AA5553">
              <w:rPr>
                <w:rFonts w:ascii="Times New Roman" w:hAnsi="Times New Roman"/>
                <w:sz w:val="28"/>
                <w:szCs w:val="28"/>
              </w:rPr>
              <w:t>9</w:t>
            </w:r>
          </w:p>
        </w:tc>
        <w:tc>
          <w:tcPr>
            <w:tcW w:w="661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1CD092A" w14:textId="77777777" w:rsidR="00A42ACE" w:rsidRPr="00AA5553" w:rsidRDefault="00A42ACE" w:rsidP="00A42ACE">
            <w:pPr>
              <w:numPr>
                <w:ilvl w:val="0"/>
                <w:numId w:val="31"/>
              </w:numPr>
              <w:autoSpaceDE w:val="0"/>
              <w:autoSpaceDN w:val="0"/>
              <w:adjustRightInd w:val="0"/>
              <w:rPr>
                <w:rFonts w:ascii="Times New Roman" w:hAnsi="Times New Roman"/>
                <w:sz w:val="28"/>
                <w:szCs w:val="21"/>
              </w:rPr>
            </w:pPr>
            <w:r w:rsidRPr="00AA5553">
              <w:rPr>
                <w:rFonts w:ascii="Times New Roman" w:hAnsi="Times New Roman"/>
                <w:sz w:val="28"/>
                <w:szCs w:val="21"/>
              </w:rPr>
              <w:t>Сгон 1"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1E54E4D" w14:textId="77777777" w:rsidR="00A42ACE" w:rsidRPr="00AA5553" w:rsidRDefault="00A42ACE" w:rsidP="00D3679C">
            <w:pPr>
              <w:keepLines/>
              <w:spacing w:before="80" w:after="40"/>
              <w:ind w:left="119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4F9A2BB" w14:textId="77777777" w:rsidR="00A42ACE" w:rsidRPr="00AA5553" w:rsidRDefault="00A42ACE" w:rsidP="00D3679C">
            <w:pPr>
              <w:keepLines/>
              <w:spacing w:before="80" w:after="40"/>
              <w:ind w:left="119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7E4DA12" w14:textId="77777777" w:rsidR="00A42ACE" w:rsidRPr="00AA5553" w:rsidRDefault="00A42ACE" w:rsidP="00D3679C">
            <w:pPr>
              <w:keepLines/>
              <w:spacing w:before="80" w:after="40"/>
              <w:ind w:left="153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18E9B04" w14:textId="77777777" w:rsidR="00A42ACE" w:rsidRPr="00AA5553" w:rsidRDefault="00A42ACE" w:rsidP="00D3679C">
            <w:pPr>
              <w:jc w:val="center"/>
            </w:pPr>
            <w:r w:rsidRPr="00AA5553">
              <w:rPr>
                <w:rFonts w:ascii="Times New Roman" w:hAnsi="Times New Roman"/>
                <w:color w:val="000000"/>
                <w:sz w:val="28"/>
                <w:szCs w:val="28"/>
              </w:rPr>
              <w:t>шт.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6DD9DF4" w14:textId="77777777" w:rsidR="00A42ACE" w:rsidRPr="00AA5553" w:rsidRDefault="00A42ACE" w:rsidP="00D3679C">
            <w:pPr>
              <w:keepLines/>
              <w:spacing w:before="80" w:after="40"/>
              <w:ind w:left="153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AA5553"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F0167A5" w14:textId="77777777" w:rsidR="00A42ACE" w:rsidRPr="00AA5553" w:rsidRDefault="00A42ACE" w:rsidP="00D3679C">
            <w:pPr>
              <w:keepLines/>
              <w:spacing w:before="80" w:after="40"/>
              <w:ind w:left="90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  <w:tc>
          <w:tcPr>
            <w:tcW w:w="1959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3F1DBCB" w14:textId="77777777" w:rsidR="00A42ACE" w:rsidRPr="00AA5553" w:rsidRDefault="00A42ACE" w:rsidP="00D3679C">
            <w:pPr>
              <w:keepLines/>
              <w:spacing w:before="80" w:after="40"/>
              <w:ind w:left="100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</w:tr>
      <w:tr w:rsidR="00A42ACE" w:rsidRPr="00AA5553" w14:paraId="78016B62" w14:textId="77777777" w:rsidTr="00D3679C">
        <w:trPr>
          <w:trHeight w:val="454"/>
        </w:trPr>
        <w:tc>
          <w:tcPr>
            <w:tcW w:w="1258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CB414F6" w14:textId="77777777" w:rsidR="00A42ACE" w:rsidRPr="00AA5553" w:rsidRDefault="00A42ACE" w:rsidP="00D3679C">
            <w:pPr>
              <w:keepLines/>
              <w:spacing w:before="80" w:after="4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AA5553">
              <w:rPr>
                <w:rFonts w:ascii="Times New Roman" w:hAnsi="Times New Roman"/>
                <w:sz w:val="28"/>
                <w:szCs w:val="28"/>
              </w:rPr>
              <w:t>10</w:t>
            </w:r>
          </w:p>
        </w:tc>
        <w:tc>
          <w:tcPr>
            <w:tcW w:w="661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39526D1" w14:textId="77777777" w:rsidR="00A42ACE" w:rsidRPr="00AA5553" w:rsidRDefault="00A42ACE" w:rsidP="00A42ACE">
            <w:pPr>
              <w:numPr>
                <w:ilvl w:val="0"/>
                <w:numId w:val="31"/>
              </w:numPr>
              <w:autoSpaceDE w:val="0"/>
              <w:autoSpaceDN w:val="0"/>
              <w:adjustRightInd w:val="0"/>
              <w:rPr>
                <w:rFonts w:ascii="Times New Roman" w:hAnsi="Times New Roman"/>
                <w:sz w:val="28"/>
                <w:szCs w:val="21"/>
              </w:rPr>
            </w:pPr>
            <w:r w:rsidRPr="00AA5553">
              <w:rPr>
                <w:rFonts w:ascii="Times New Roman" w:hAnsi="Times New Roman"/>
                <w:sz w:val="28"/>
                <w:szCs w:val="21"/>
              </w:rPr>
              <w:t>Ниппель 1"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BFEE6BC" w14:textId="77777777" w:rsidR="00A42ACE" w:rsidRPr="00AA5553" w:rsidRDefault="00A42ACE" w:rsidP="00D3679C">
            <w:pPr>
              <w:keepLines/>
              <w:spacing w:before="80" w:after="40"/>
              <w:ind w:left="119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CE686B9" w14:textId="77777777" w:rsidR="00A42ACE" w:rsidRPr="00AA5553" w:rsidRDefault="00A42ACE" w:rsidP="00D3679C">
            <w:pPr>
              <w:keepLines/>
              <w:spacing w:before="80" w:after="40"/>
              <w:ind w:left="119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2CB4B89" w14:textId="77777777" w:rsidR="00A42ACE" w:rsidRPr="00AA5553" w:rsidRDefault="00A42ACE" w:rsidP="00D3679C">
            <w:pPr>
              <w:keepLines/>
              <w:spacing w:before="80" w:after="40"/>
              <w:ind w:left="153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C1DA901" w14:textId="77777777" w:rsidR="00A42ACE" w:rsidRPr="00AA5553" w:rsidRDefault="00A42ACE" w:rsidP="00D3679C">
            <w:pPr>
              <w:jc w:val="center"/>
            </w:pPr>
            <w:r w:rsidRPr="00AA5553">
              <w:rPr>
                <w:rFonts w:ascii="Times New Roman" w:hAnsi="Times New Roman"/>
                <w:color w:val="000000"/>
                <w:sz w:val="28"/>
                <w:szCs w:val="28"/>
              </w:rPr>
              <w:t>шт.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8E943DD" w14:textId="77777777" w:rsidR="00A42ACE" w:rsidRPr="00AA5553" w:rsidRDefault="00A42ACE" w:rsidP="00D3679C">
            <w:pPr>
              <w:keepLines/>
              <w:spacing w:before="80" w:after="40"/>
              <w:ind w:left="153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AA5553">
              <w:rPr>
                <w:rFonts w:ascii="Times New Roman" w:hAnsi="Times New Roman"/>
                <w:sz w:val="28"/>
                <w:szCs w:val="28"/>
              </w:rPr>
              <w:t>6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7DD271C" w14:textId="77777777" w:rsidR="00A42ACE" w:rsidRPr="00AA5553" w:rsidRDefault="00A42ACE" w:rsidP="00D3679C">
            <w:pPr>
              <w:keepLines/>
              <w:spacing w:before="80" w:after="40"/>
              <w:ind w:left="90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  <w:tc>
          <w:tcPr>
            <w:tcW w:w="1959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A32555B" w14:textId="77777777" w:rsidR="00A42ACE" w:rsidRPr="00AA5553" w:rsidRDefault="00A42ACE" w:rsidP="00D3679C">
            <w:pPr>
              <w:keepLines/>
              <w:spacing w:before="80" w:after="40"/>
              <w:ind w:left="100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</w:tr>
      <w:tr w:rsidR="00A42ACE" w:rsidRPr="00AA5553" w14:paraId="5B5649CE" w14:textId="77777777" w:rsidTr="00D3679C">
        <w:trPr>
          <w:trHeight w:val="454"/>
        </w:trPr>
        <w:tc>
          <w:tcPr>
            <w:tcW w:w="1258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9817B05" w14:textId="77777777" w:rsidR="00A42ACE" w:rsidRPr="00AA5553" w:rsidRDefault="00A42ACE" w:rsidP="00D3679C">
            <w:pPr>
              <w:keepLines/>
              <w:spacing w:before="80" w:after="4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AA5553">
              <w:rPr>
                <w:rFonts w:ascii="Times New Roman" w:hAnsi="Times New Roman"/>
                <w:sz w:val="28"/>
                <w:szCs w:val="28"/>
              </w:rPr>
              <w:t>1</w:t>
            </w: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661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75968BA" w14:textId="77777777" w:rsidR="00A42ACE" w:rsidRPr="00AA5553" w:rsidRDefault="00A42ACE" w:rsidP="00A42ACE">
            <w:pPr>
              <w:numPr>
                <w:ilvl w:val="0"/>
                <w:numId w:val="31"/>
              </w:numPr>
              <w:autoSpaceDE w:val="0"/>
              <w:autoSpaceDN w:val="0"/>
              <w:adjustRightInd w:val="0"/>
              <w:rPr>
                <w:rFonts w:ascii="Times New Roman" w:hAnsi="Times New Roman"/>
                <w:sz w:val="28"/>
                <w:szCs w:val="21"/>
              </w:rPr>
            </w:pPr>
            <w:r>
              <w:rPr>
                <w:rFonts w:ascii="Times New Roman" w:hAnsi="Times New Roman"/>
                <w:sz w:val="28"/>
                <w:szCs w:val="21"/>
              </w:rPr>
              <w:t xml:space="preserve"> </w:t>
            </w:r>
            <w:r w:rsidRPr="00AA5553">
              <w:rPr>
                <w:rFonts w:ascii="Times New Roman" w:hAnsi="Times New Roman"/>
                <w:sz w:val="28"/>
                <w:szCs w:val="21"/>
              </w:rPr>
              <w:t xml:space="preserve">Труба </w:t>
            </w:r>
            <w:proofErr w:type="spellStart"/>
            <w:r w:rsidRPr="00AA5553">
              <w:rPr>
                <w:rFonts w:ascii="Times New Roman" w:hAnsi="Times New Roman"/>
                <w:sz w:val="28"/>
                <w:szCs w:val="21"/>
              </w:rPr>
              <w:t>Stahlmann</w:t>
            </w:r>
            <w:proofErr w:type="spellEnd"/>
            <w:r w:rsidRPr="00AA5553">
              <w:rPr>
                <w:rFonts w:ascii="Times New Roman" w:hAnsi="Times New Roman"/>
                <w:sz w:val="28"/>
                <w:szCs w:val="21"/>
              </w:rPr>
              <w:t xml:space="preserve"> 25А, L=3000 мм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C136F5A" w14:textId="77777777" w:rsidR="00A42ACE" w:rsidRPr="00AA5553" w:rsidRDefault="00A42ACE" w:rsidP="00D3679C">
            <w:pPr>
              <w:keepLines/>
              <w:spacing w:before="80" w:after="40"/>
              <w:ind w:left="119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0A3A9FD" w14:textId="77777777" w:rsidR="00A42ACE" w:rsidRPr="00AA5553" w:rsidRDefault="00A42ACE" w:rsidP="00D3679C">
            <w:pPr>
              <w:keepLines/>
              <w:spacing w:before="80" w:after="40"/>
              <w:ind w:left="119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1BCFDAB" w14:textId="77777777" w:rsidR="00A42ACE" w:rsidRPr="00AA5553" w:rsidRDefault="00A42ACE" w:rsidP="00D3679C">
            <w:pPr>
              <w:keepLines/>
              <w:spacing w:before="80" w:after="40"/>
              <w:ind w:left="153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A5C49C8" w14:textId="77777777" w:rsidR="00A42ACE" w:rsidRPr="00AA5553" w:rsidRDefault="00A42ACE" w:rsidP="00D3679C">
            <w:pPr>
              <w:jc w:val="center"/>
            </w:pP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м.п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.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1877FFE" w14:textId="77777777" w:rsidR="00A42ACE" w:rsidRPr="00AA5553" w:rsidRDefault="00A42ACE" w:rsidP="00D3679C">
            <w:pPr>
              <w:keepLines/>
              <w:spacing w:before="80" w:after="40"/>
              <w:ind w:left="153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AA5553">
              <w:rPr>
                <w:rFonts w:ascii="Times New Roman" w:hAnsi="Times New Roman"/>
                <w:sz w:val="28"/>
                <w:szCs w:val="28"/>
              </w:rPr>
              <w:t>3</w:t>
            </w:r>
            <w:r>
              <w:rPr>
                <w:rFonts w:ascii="Times New Roman" w:hAnsi="Times New Roman"/>
                <w:sz w:val="28"/>
                <w:szCs w:val="28"/>
              </w:rPr>
              <w:t>,0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6461EDE" w14:textId="77777777" w:rsidR="00A42ACE" w:rsidRPr="00AA5553" w:rsidRDefault="00A42ACE" w:rsidP="00D3679C">
            <w:pPr>
              <w:keepLines/>
              <w:spacing w:before="80" w:after="40"/>
              <w:ind w:left="90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  <w:tc>
          <w:tcPr>
            <w:tcW w:w="1959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B1B248E" w14:textId="77777777" w:rsidR="00A42ACE" w:rsidRPr="00AA5553" w:rsidRDefault="00A42ACE" w:rsidP="00D3679C">
            <w:pPr>
              <w:keepLines/>
              <w:spacing w:before="80" w:after="40"/>
              <w:ind w:left="100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</w:tr>
      <w:tr w:rsidR="00A42ACE" w:rsidRPr="00AA5553" w14:paraId="15D809B1" w14:textId="77777777" w:rsidTr="00D3679C">
        <w:trPr>
          <w:trHeight w:val="454"/>
        </w:trPr>
        <w:tc>
          <w:tcPr>
            <w:tcW w:w="1258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85A452C" w14:textId="77777777" w:rsidR="00A42ACE" w:rsidRPr="00AA5553" w:rsidRDefault="00A42ACE" w:rsidP="00D3679C">
            <w:pPr>
              <w:keepLines/>
              <w:spacing w:before="80" w:after="4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AA5553">
              <w:rPr>
                <w:rFonts w:ascii="Times New Roman" w:hAnsi="Times New Roman"/>
                <w:sz w:val="28"/>
                <w:szCs w:val="28"/>
              </w:rPr>
              <w:t>1</w:t>
            </w:r>
            <w:r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661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A1C5A96" w14:textId="77777777" w:rsidR="00A42ACE" w:rsidRPr="00AA5553" w:rsidRDefault="00A42ACE" w:rsidP="00A42ACE">
            <w:pPr>
              <w:numPr>
                <w:ilvl w:val="0"/>
                <w:numId w:val="31"/>
              </w:numPr>
              <w:autoSpaceDE w:val="0"/>
              <w:autoSpaceDN w:val="0"/>
              <w:adjustRightInd w:val="0"/>
              <w:rPr>
                <w:rFonts w:ascii="Times New Roman" w:hAnsi="Times New Roman"/>
                <w:sz w:val="28"/>
                <w:szCs w:val="21"/>
              </w:rPr>
            </w:pPr>
            <w:r w:rsidRPr="00AA5553">
              <w:rPr>
                <w:rFonts w:ascii="Times New Roman" w:hAnsi="Times New Roman"/>
                <w:sz w:val="28"/>
                <w:szCs w:val="21"/>
              </w:rPr>
              <w:t xml:space="preserve">Муфта </w:t>
            </w:r>
            <w:proofErr w:type="spellStart"/>
            <w:r w:rsidRPr="00AA5553">
              <w:rPr>
                <w:rFonts w:ascii="Times New Roman" w:hAnsi="Times New Roman"/>
                <w:sz w:val="28"/>
                <w:szCs w:val="21"/>
              </w:rPr>
              <w:t>Stahlmann</w:t>
            </w:r>
            <w:proofErr w:type="spellEnd"/>
            <w:r w:rsidRPr="00AA5553">
              <w:rPr>
                <w:rFonts w:ascii="Times New Roman" w:hAnsi="Times New Roman"/>
                <w:sz w:val="28"/>
                <w:szCs w:val="21"/>
              </w:rPr>
              <w:t xml:space="preserve"> IWS </w:t>
            </w:r>
            <w:proofErr w:type="spellStart"/>
            <w:r w:rsidRPr="00AA5553">
              <w:rPr>
                <w:rFonts w:ascii="Times New Roman" w:hAnsi="Times New Roman"/>
                <w:sz w:val="28"/>
                <w:szCs w:val="21"/>
              </w:rPr>
              <w:t>EasyFix</w:t>
            </w:r>
            <w:proofErr w:type="spellEnd"/>
            <w:r w:rsidRPr="00AA5553">
              <w:rPr>
                <w:rFonts w:ascii="Times New Roman" w:hAnsi="Times New Roman"/>
                <w:sz w:val="28"/>
                <w:szCs w:val="21"/>
              </w:rPr>
              <w:t xml:space="preserve"> 25 мм х 1 ВР(г) для</w:t>
            </w:r>
            <w:r>
              <w:rPr>
                <w:rFonts w:ascii="Times New Roman" w:hAnsi="Times New Roman"/>
                <w:sz w:val="28"/>
                <w:szCs w:val="21"/>
              </w:rPr>
              <w:t xml:space="preserve"> </w:t>
            </w:r>
            <w:r w:rsidRPr="00AA5553">
              <w:rPr>
                <w:rFonts w:ascii="Times New Roman" w:hAnsi="Times New Roman"/>
                <w:sz w:val="28"/>
                <w:szCs w:val="21"/>
              </w:rPr>
              <w:t>гофрированных труб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CCC0FC7" w14:textId="77777777" w:rsidR="00A42ACE" w:rsidRPr="00AA5553" w:rsidRDefault="00A42ACE" w:rsidP="00D3679C">
            <w:pPr>
              <w:keepLines/>
              <w:spacing w:before="80" w:after="40"/>
              <w:ind w:left="119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B85EC42" w14:textId="77777777" w:rsidR="00A42ACE" w:rsidRPr="00AA5553" w:rsidRDefault="00A42ACE" w:rsidP="00D3679C">
            <w:pPr>
              <w:keepLines/>
              <w:spacing w:before="80" w:after="40"/>
              <w:ind w:left="119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BC564D6" w14:textId="77777777" w:rsidR="00A42ACE" w:rsidRPr="00AA5553" w:rsidRDefault="00A42ACE" w:rsidP="00D3679C">
            <w:pPr>
              <w:keepLines/>
              <w:spacing w:before="80" w:after="40"/>
              <w:ind w:left="153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EBA3CCF" w14:textId="77777777" w:rsidR="00A42ACE" w:rsidRPr="00AA5553" w:rsidRDefault="00A42ACE" w:rsidP="00D3679C">
            <w:pPr>
              <w:jc w:val="center"/>
            </w:pPr>
            <w:r w:rsidRPr="00AA5553">
              <w:rPr>
                <w:rFonts w:ascii="Times New Roman" w:hAnsi="Times New Roman"/>
                <w:color w:val="000000"/>
                <w:sz w:val="28"/>
                <w:szCs w:val="28"/>
              </w:rPr>
              <w:t>шт.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9BBAD96" w14:textId="77777777" w:rsidR="00A42ACE" w:rsidRPr="00AA5553" w:rsidRDefault="00A42ACE" w:rsidP="00D3679C">
            <w:pPr>
              <w:keepLines/>
              <w:spacing w:before="80" w:after="40"/>
              <w:ind w:left="153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AA5553"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FFF2BE9" w14:textId="77777777" w:rsidR="00A42ACE" w:rsidRPr="00AA5553" w:rsidRDefault="00A42ACE" w:rsidP="00D3679C">
            <w:pPr>
              <w:keepLines/>
              <w:spacing w:before="80" w:after="40"/>
              <w:ind w:left="90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  <w:tc>
          <w:tcPr>
            <w:tcW w:w="1959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B444A02" w14:textId="77777777" w:rsidR="00A42ACE" w:rsidRPr="00AA5553" w:rsidRDefault="00A42ACE" w:rsidP="00D3679C">
            <w:pPr>
              <w:keepLines/>
              <w:spacing w:before="80" w:after="40"/>
              <w:ind w:left="100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</w:tr>
      <w:tr w:rsidR="00A42ACE" w:rsidRPr="00AA5553" w14:paraId="6B7AA866" w14:textId="77777777" w:rsidTr="00D3679C">
        <w:trPr>
          <w:trHeight w:val="454"/>
        </w:trPr>
        <w:tc>
          <w:tcPr>
            <w:tcW w:w="1258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BF89269" w14:textId="77777777" w:rsidR="00A42ACE" w:rsidRPr="00AA5553" w:rsidRDefault="00A42ACE" w:rsidP="00D3679C">
            <w:pPr>
              <w:keepLines/>
              <w:spacing w:before="80" w:after="4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AA5553">
              <w:rPr>
                <w:rFonts w:ascii="Times New Roman" w:hAnsi="Times New Roman"/>
                <w:sz w:val="28"/>
                <w:szCs w:val="28"/>
              </w:rPr>
              <w:t>1</w:t>
            </w:r>
            <w:r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661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A158815" w14:textId="77777777" w:rsidR="00A42ACE" w:rsidRPr="00AA5553" w:rsidRDefault="00A42ACE" w:rsidP="00A42ACE">
            <w:pPr>
              <w:numPr>
                <w:ilvl w:val="0"/>
                <w:numId w:val="31"/>
              </w:numPr>
              <w:autoSpaceDE w:val="0"/>
              <w:autoSpaceDN w:val="0"/>
              <w:adjustRightInd w:val="0"/>
              <w:rPr>
                <w:rFonts w:ascii="Times New Roman" w:hAnsi="Times New Roman"/>
                <w:sz w:val="28"/>
                <w:szCs w:val="21"/>
              </w:rPr>
            </w:pPr>
            <w:r w:rsidRPr="00AA5553">
              <w:rPr>
                <w:rFonts w:ascii="Times New Roman" w:hAnsi="Times New Roman"/>
                <w:sz w:val="28"/>
                <w:szCs w:val="21"/>
              </w:rPr>
              <w:t xml:space="preserve">Муфта </w:t>
            </w:r>
            <w:proofErr w:type="spellStart"/>
            <w:r w:rsidRPr="00AA5553">
              <w:rPr>
                <w:rFonts w:ascii="Times New Roman" w:hAnsi="Times New Roman"/>
                <w:sz w:val="28"/>
                <w:szCs w:val="21"/>
              </w:rPr>
              <w:t>Stahlmann</w:t>
            </w:r>
            <w:proofErr w:type="spellEnd"/>
            <w:r w:rsidRPr="00AA5553">
              <w:rPr>
                <w:rFonts w:ascii="Times New Roman" w:hAnsi="Times New Roman"/>
                <w:sz w:val="28"/>
                <w:szCs w:val="21"/>
              </w:rPr>
              <w:t xml:space="preserve"> IWS </w:t>
            </w:r>
            <w:proofErr w:type="spellStart"/>
            <w:r w:rsidRPr="00AA5553">
              <w:rPr>
                <w:rFonts w:ascii="Times New Roman" w:hAnsi="Times New Roman"/>
                <w:sz w:val="28"/>
                <w:szCs w:val="21"/>
              </w:rPr>
              <w:t>EasyFix</w:t>
            </w:r>
            <w:proofErr w:type="spellEnd"/>
            <w:r w:rsidRPr="00AA5553">
              <w:rPr>
                <w:rFonts w:ascii="Times New Roman" w:hAnsi="Times New Roman"/>
                <w:sz w:val="28"/>
                <w:szCs w:val="21"/>
              </w:rPr>
              <w:t xml:space="preserve"> 25 мм х 1 НР(ш) для</w:t>
            </w:r>
            <w:r>
              <w:rPr>
                <w:rFonts w:ascii="Times New Roman" w:hAnsi="Times New Roman"/>
                <w:sz w:val="28"/>
                <w:szCs w:val="21"/>
              </w:rPr>
              <w:t xml:space="preserve"> </w:t>
            </w:r>
            <w:r w:rsidRPr="00AA5553">
              <w:rPr>
                <w:rFonts w:ascii="Times New Roman" w:hAnsi="Times New Roman"/>
                <w:sz w:val="28"/>
                <w:szCs w:val="21"/>
              </w:rPr>
              <w:t>гофрированных труб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712617A" w14:textId="77777777" w:rsidR="00A42ACE" w:rsidRPr="00AA5553" w:rsidRDefault="00A42ACE" w:rsidP="00D3679C">
            <w:pPr>
              <w:keepLines/>
              <w:spacing w:before="80" w:after="40"/>
              <w:ind w:left="119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732429D" w14:textId="77777777" w:rsidR="00A42ACE" w:rsidRPr="00AA5553" w:rsidRDefault="00A42ACE" w:rsidP="00D3679C">
            <w:pPr>
              <w:keepLines/>
              <w:spacing w:before="80" w:after="40"/>
              <w:ind w:left="119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E324AD8" w14:textId="77777777" w:rsidR="00A42ACE" w:rsidRPr="00AA5553" w:rsidRDefault="00A42ACE" w:rsidP="00D3679C">
            <w:pPr>
              <w:keepLines/>
              <w:spacing w:before="80" w:after="40"/>
              <w:ind w:left="153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A6DF0BA" w14:textId="77777777" w:rsidR="00A42ACE" w:rsidRPr="00AA5553" w:rsidRDefault="00A42ACE" w:rsidP="00D3679C">
            <w:pPr>
              <w:jc w:val="center"/>
            </w:pPr>
            <w:r w:rsidRPr="00AA5553">
              <w:rPr>
                <w:rFonts w:ascii="Times New Roman" w:hAnsi="Times New Roman"/>
                <w:color w:val="000000"/>
                <w:sz w:val="28"/>
                <w:szCs w:val="28"/>
              </w:rPr>
              <w:t>шт.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6B8C226" w14:textId="77777777" w:rsidR="00A42ACE" w:rsidRPr="00AA5553" w:rsidRDefault="00A42ACE" w:rsidP="00D3679C">
            <w:pPr>
              <w:keepLines/>
              <w:spacing w:before="80" w:after="40"/>
              <w:ind w:left="153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AA5553"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8FCF695" w14:textId="77777777" w:rsidR="00A42ACE" w:rsidRPr="00AA5553" w:rsidRDefault="00A42ACE" w:rsidP="00D3679C">
            <w:pPr>
              <w:keepLines/>
              <w:spacing w:before="80" w:after="40"/>
              <w:ind w:left="90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  <w:tc>
          <w:tcPr>
            <w:tcW w:w="1959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B8C969B" w14:textId="77777777" w:rsidR="00A42ACE" w:rsidRPr="00AA5553" w:rsidRDefault="00A42ACE" w:rsidP="00D3679C">
            <w:pPr>
              <w:keepLines/>
              <w:spacing w:before="80" w:after="40"/>
              <w:ind w:left="100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</w:tr>
      <w:tr w:rsidR="00A42ACE" w:rsidRPr="00AA5553" w14:paraId="0AEC2FC5" w14:textId="77777777" w:rsidTr="00D3679C">
        <w:trPr>
          <w:trHeight w:val="454"/>
        </w:trPr>
        <w:tc>
          <w:tcPr>
            <w:tcW w:w="1258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85F8B77" w14:textId="77777777" w:rsidR="00A42ACE" w:rsidRPr="00AA5553" w:rsidRDefault="00A42ACE" w:rsidP="00D3679C">
            <w:pPr>
              <w:keepLines/>
              <w:spacing w:before="80" w:after="4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61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47630D7" w14:textId="77777777" w:rsidR="00A42ACE" w:rsidRPr="00AA5553" w:rsidRDefault="00A42ACE" w:rsidP="00A42ACE">
            <w:pPr>
              <w:autoSpaceDE w:val="0"/>
              <w:autoSpaceDN w:val="0"/>
              <w:adjustRightInd w:val="0"/>
              <w:ind w:left="720"/>
              <w:rPr>
                <w:rFonts w:ascii="Times New Roman" w:hAnsi="Times New Roman"/>
                <w:sz w:val="28"/>
                <w:szCs w:val="21"/>
              </w:rPr>
            </w:pPr>
          </w:p>
        </w:tc>
        <w:tc>
          <w:tcPr>
            <w:tcW w:w="411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53C956E" w14:textId="77777777" w:rsidR="00A42ACE" w:rsidRPr="00AA5553" w:rsidRDefault="00A42ACE" w:rsidP="00D3679C">
            <w:pPr>
              <w:keepLines/>
              <w:spacing w:before="80" w:after="40"/>
              <w:ind w:left="119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03D50F7" w14:textId="77777777" w:rsidR="00A42ACE" w:rsidRPr="00AA5553" w:rsidRDefault="00A42ACE" w:rsidP="00D3679C">
            <w:pPr>
              <w:keepLines/>
              <w:spacing w:before="80" w:after="40"/>
              <w:ind w:left="119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B57C974" w14:textId="77777777" w:rsidR="00A42ACE" w:rsidRPr="00AA5553" w:rsidRDefault="00A42ACE" w:rsidP="00D3679C">
            <w:pPr>
              <w:keepLines/>
              <w:spacing w:before="80" w:after="40"/>
              <w:ind w:left="153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1D84A0C" w14:textId="77777777" w:rsidR="00A42ACE" w:rsidRPr="00AA5553" w:rsidRDefault="00A42ACE" w:rsidP="00D3679C">
            <w:pPr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19D7F36" w14:textId="77777777" w:rsidR="00A42ACE" w:rsidRPr="00AA5553" w:rsidRDefault="00A42ACE" w:rsidP="00D3679C">
            <w:pPr>
              <w:keepLines/>
              <w:spacing w:before="80" w:after="40"/>
              <w:ind w:left="153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225EDB9" w14:textId="77777777" w:rsidR="00A42ACE" w:rsidRPr="00AA5553" w:rsidRDefault="00A42ACE" w:rsidP="00D3679C">
            <w:pPr>
              <w:keepLines/>
              <w:spacing w:before="80" w:after="40"/>
              <w:ind w:left="90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  <w:tc>
          <w:tcPr>
            <w:tcW w:w="1959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41D810A" w14:textId="77777777" w:rsidR="00A42ACE" w:rsidRPr="00AA5553" w:rsidRDefault="00A42ACE" w:rsidP="00D3679C">
            <w:pPr>
              <w:keepLines/>
              <w:spacing w:before="80" w:after="40"/>
              <w:ind w:left="100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</w:tr>
      <w:tr w:rsidR="00A42ACE" w:rsidRPr="00AA5553" w14:paraId="48446E9A" w14:textId="77777777" w:rsidTr="00D3679C">
        <w:trPr>
          <w:trHeight w:val="454"/>
        </w:trPr>
        <w:tc>
          <w:tcPr>
            <w:tcW w:w="1258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C629D1F" w14:textId="77777777" w:rsidR="00A42ACE" w:rsidRPr="00AA5553" w:rsidRDefault="00A42ACE" w:rsidP="00D3679C">
            <w:pPr>
              <w:keepLines/>
              <w:spacing w:before="80" w:after="4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61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E328314" w14:textId="77777777" w:rsidR="00A42ACE" w:rsidRPr="00AA5553" w:rsidRDefault="00A42ACE" w:rsidP="00A42ACE">
            <w:pPr>
              <w:autoSpaceDE w:val="0"/>
              <w:autoSpaceDN w:val="0"/>
              <w:adjustRightInd w:val="0"/>
              <w:ind w:left="720"/>
              <w:rPr>
                <w:rFonts w:ascii="Times New Roman" w:hAnsi="Times New Roman"/>
                <w:sz w:val="28"/>
                <w:szCs w:val="21"/>
              </w:rPr>
            </w:pPr>
          </w:p>
        </w:tc>
        <w:tc>
          <w:tcPr>
            <w:tcW w:w="411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2DB87C9" w14:textId="77777777" w:rsidR="00A42ACE" w:rsidRPr="00AA5553" w:rsidRDefault="00A42ACE" w:rsidP="00D3679C">
            <w:pPr>
              <w:keepLines/>
              <w:spacing w:before="80" w:after="40"/>
              <w:ind w:left="119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AF4E49D" w14:textId="77777777" w:rsidR="00A42ACE" w:rsidRPr="00AA5553" w:rsidRDefault="00A42ACE" w:rsidP="00D3679C">
            <w:pPr>
              <w:keepLines/>
              <w:spacing w:before="80" w:after="40"/>
              <w:ind w:left="119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FF33686" w14:textId="77777777" w:rsidR="00A42ACE" w:rsidRPr="00AA5553" w:rsidRDefault="00A42ACE" w:rsidP="00D3679C">
            <w:pPr>
              <w:keepLines/>
              <w:spacing w:before="80" w:after="40"/>
              <w:ind w:left="153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07F9B35" w14:textId="77777777" w:rsidR="00A42ACE" w:rsidRPr="00AA5553" w:rsidRDefault="00A42ACE" w:rsidP="00D3679C">
            <w:pPr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A7202A5" w14:textId="77777777" w:rsidR="00A42ACE" w:rsidRPr="00AA5553" w:rsidRDefault="00A42ACE" w:rsidP="00D3679C">
            <w:pPr>
              <w:keepLines/>
              <w:spacing w:before="80" w:after="40"/>
              <w:ind w:left="153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2DC24DE" w14:textId="77777777" w:rsidR="00A42ACE" w:rsidRPr="00AA5553" w:rsidRDefault="00A42ACE" w:rsidP="00D3679C">
            <w:pPr>
              <w:keepLines/>
              <w:spacing w:before="80" w:after="40"/>
              <w:ind w:left="90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  <w:tc>
          <w:tcPr>
            <w:tcW w:w="1959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27F49F0" w14:textId="77777777" w:rsidR="00A42ACE" w:rsidRPr="00AA5553" w:rsidRDefault="00A42ACE" w:rsidP="00D3679C">
            <w:pPr>
              <w:keepLines/>
              <w:spacing w:before="80" w:after="40"/>
              <w:ind w:left="100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</w:tr>
      <w:tr w:rsidR="00A42ACE" w:rsidRPr="00AA5553" w14:paraId="60BBBAB3" w14:textId="77777777" w:rsidTr="00D3679C">
        <w:trPr>
          <w:trHeight w:val="454"/>
        </w:trPr>
        <w:tc>
          <w:tcPr>
            <w:tcW w:w="1258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C4CBDCF" w14:textId="77777777" w:rsidR="00A42ACE" w:rsidRPr="00AA5553" w:rsidRDefault="00A42ACE" w:rsidP="00D3679C">
            <w:pPr>
              <w:keepLines/>
              <w:spacing w:before="80" w:after="4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661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71AB25F" w14:textId="468CC2D9" w:rsidR="00A42ACE" w:rsidRPr="00AA5553" w:rsidRDefault="00A42ACE" w:rsidP="00D3679C">
            <w:pPr>
              <w:numPr>
                <w:ilvl w:val="0"/>
                <w:numId w:val="24"/>
              </w:numPr>
              <w:ind w:left="927" w:right="114"/>
              <w:rPr>
                <w:rFonts w:ascii="Times New Roman" w:hAnsi="Times New Roman"/>
                <w:b/>
                <w:color w:val="000000"/>
                <w:sz w:val="28"/>
                <w:szCs w:val="28"/>
                <w:u w:val="single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  <w:u w:val="single"/>
              </w:rPr>
              <w:t>П</w:t>
            </w:r>
            <w:r>
              <w:rPr>
                <w:rFonts w:ascii="Times New Roman" w:hAnsi="Times New Roman"/>
                <w:b/>
                <w:color w:val="000000"/>
                <w:sz w:val="28"/>
                <w:szCs w:val="28"/>
                <w:u w:val="single"/>
              </w:rPr>
              <w:t>4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639D03D" w14:textId="77777777" w:rsidR="00A42ACE" w:rsidRPr="00AA5553" w:rsidRDefault="00A42ACE" w:rsidP="00D3679C">
            <w:pPr>
              <w:keepLines/>
              <w:spacing w:before="80" w:after="40"/>
              <w:ind w:left="119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2F672F3" w14:textId="77777777" w:rsidR="00A42ACE" w:rsidRPr="00AA5553" w:rsidRDefault="00A42ACE" w:rsidP="00D3679C">
            <w:pPr>
              <w:keepLines/>
              <w:spacing w:before="80" w:after="40"/>
              <w:ind w:left="119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3A4B65C" w14:textId="77777777" w:rsidR="00A42ACE" w:rsidRPr="00AA5553" w:rsidRDefault="00A42ACE" w:rsidP="00D3679C">
            <w:pPr>
              <w:keepLines/>
              <w:spacing w:before="80" w:after="40"/>
              <w:ind w:left="153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0F4B859" w14:textId="77777777" w:rsidR="00A42ACE" w:rsidRPr="00AA5553" w:rsidRDefault="00A42ACE" w:rsidP="00D3679C">
            <w:pPr>
              <w:keepLines/>
              <w:spacing w:before="80" w:after="40"/>
              <w:ind w:left="97"/>
              <w:jc w:val="center"/>
              <w:rPr>
                <w:rFonts w:ascii="Times New Roman" w:hAnsi="Times New Roman"/>
                <w:color w:val="000000"/>
                <w:sz w:val="28"/>
                <w:szCs w:val="28"/>
                <w:highlight w:val="yellow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750E867" w14:textId="77777777" w:rsidR="00A42ACE" w:rsidRPr="00AA5553" w:rsidRDefault="00A42ACE" w:rsidP="00D3679C">
            <w:pPr>
              <w:keepLines/>
              <w:spacing w:before="80" w:after="40"/>
              <w:ind w:left="153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5F0887F" w14:textId="77777777" w:rsidR="00A42ACE" w:rsidRPr="00AA5553" w:rsidRDefault="00A42ACE" w:rsidP="00D3679C">
            <w:pPr>
              <w:keepLines/>
              <w:spacing w:before="80" w:after="40"/>
              <w:ind w:left="90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  <w:tc>
          <w:tcPr>
            <w:tcW w:w="1959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7B11D3E" w14:textId="77777777" w:rsidR="00A42ACE" w:rsidRPr="00AA5553" w:rsidRDefault="00A42ACE" w:rsidP="00D3679C">
            <w:pPr>
              <w:keepLines/>
              <w:spacing w:before="80" w:after="40"/>
              <w:ind w:left="100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</w:tr>
      <w:tr w:rsidR="00A42ACE" w:rsidRPr="00AA5553" w14:paraId="7EFA1C4A" w14:textId="77777777" w:rsidTr="00D3679C">
        <w:trPr>
          <w:trHeight w:val="454"/>
        </w:trPr>
        <w:tc>
          <w:tcPr>
            <w:tcW w:w="1258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CF64384" w14:textId="77777777" w:rsidR="00A42ACE" w:rsidRPr="00AA5553" w:rsidRDefault="00A42ACE" w:rsidP="00D3679C">
            <w:pPr>
              <w:keepLines/>
              <w:spacing w:before="80" w:after="4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AA5553"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661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E88D44E" w14:textId="77777777" w:rsidR="00A42ACE" w:rsidRPr="00AA5553" w:rsidRDefault="00A42ACE" w:rsidP="00A42ACE">
            <w:pPr>
              <w:numPr>
                <w:ilvl w:val="0"/>
                <w:numId w:val="32"/>
              </w:numPr>
              <w:autoSpaceDE w:val="0"/>
              <w:autoSpaceDN w:val="0"/>
              <w:adjustRightInd w:val="0"/>
              <w:rPr>
                <w:rFonts w:ascii="Times New Roman" w:hAnsi="Times New Roman"/>
                <w:b/>
                <w:color w:val="000000"/>
                <w:sz w:val="28"/>
                <w:szCs w:val="28"/>
                <w:u w:val="single"/>
              </w:rPr>
            </w:pPr>
            <w:bookmarkStart w:id="0" w:name="_GoBack"/>
            <w:bookmarkEnd w:id="0"/>
            <w:r w:rsidRPr="00AA5553">
              <w:rPr>
                <w:rFonts w:ascii="Times New Roman" w:hAnsi="Times New Roman"/>
                <w:sz w:val="28"/>
                <w:szCs w:val="21"/>
              </w:rPr>
              <w:t xml:space="preserve">Ручной балансировочный клапан STP </w:t>
            </w:r>
            <w:proofErr w:type="spellStart"/>
            <w:r w:rsidRPr="00AA5553">
              <w:rPr>
                <w:rFonts w:ascii="Times New Roman" w:hAnsi="Times New Roman"/>
                <w:sz w:val="28"/>
                <w:szCs w:val="21"/>
              </w:rPr>
              <w:t>Ду</w:t>
            </w:r>
            <w:proofErr w:type="spellEnd"/>
            <w:r w:rsidRPr="00AA5553">
              <w:rPr>
                <w:rFonts w:ascii="Times New Roman" w:hAnsi="Times New Roman"/>
                <w:sz w:val="28"/>
                <w:szCs w:val="21"/>
              </w:rPr>
              <w:t xml:space="preserve"> 25, ВР 1"</w:t>
            </w:r>
            <w:r>
              <w:rPr>
                <w:rFonts w:ascii="Times New Roman" w:hAnsi="Times New Roman"/>
                <w:sz w:val="28"/>
                <w:szCs w:val="21"/>
              </w:rPr>
              <w:t xml:space="preserve"> </w:t>
            </w:r>
            <w:r w:rsidRPr="00AA5553">
              <w:rPr>
                <w:rFonts w:ascii="Times New Roman" w:hAnsi="Times New Roman"/>
                <w:sz w:val="28"/>
                <w:szCs w:val="21"/>
              </w:rPr>
              <w:t>SANEXT (6503-1)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2457466" w14:textId="77777777" w:rsidR="00A42ACE" w:rsidRPr="00AA5553" w:rsidRDefault="00A42ACE" w:rsidP="00D3679C">
            <w:pPr>
              <w:keepLines/>
              <w:spacing w:before="80" w:after="40"/>
              <w:ind w:left="119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D8F5282" w14:textId="77777777" w:rsidR="00A42ACE" w:rsidRPr="00AA5553" w:rsidRDefault="00A42ACE" w:rsidP="00D3679C">
            <w:pPr>
              <w:keepLines/>
              <w:spacing w:before="80" w:after="40"/>
              <w:ind w:left="119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E5D1CD2" w14:textId="77777777" w:rsidR="00A42ACE" w:rsidRPr="00AA5553" w:rsidRDefault="00A42ACE" w:rsidP="00D3679C">
            <w:pPr>
              <w:keepLines/>
              <w:spacing w:before="80" w:after="40"/>
              <w:ind w:left="153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52764BB" w14:textId="77777777" w:rsidR="00A42ACE" w:rsidRPr="00AA5553" w:rsidRDefault="00A42ACE" w:rsidP="00D3679C">
            <w:pPr>
              <w:keepLines/>
              <w:spacing w:before="80" w:after="40"/>
              <w:ind w:left="97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AA5553">
              <w:rPr>
                <w:rFonts w:ascii="Times New Roman" w:hAnsi="Times New Roman"/>
                <w:color w:val="000000"/>
                <w:sz w:val="28"/>
                <w:szCs w:val="28"/>
              </w:rPr>
              <w:t>шт.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3501580" w14:textId="77777777" w:rsidR="00A42ACE" w:rsidRPr="00AA5553" w:rsidRDefault="00A42ACE" w:rsidP="00D3679C">
            <w:pPr>
              <w:keepLines/>
              <w:spacing w:before="80" w:after="40"/>
              <w:ind w:left="153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AA5553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255B8D9" w14:textId="77777777" w:rsidR="00A42ACE" w:rsidRPr="00AA5553" w:rsidRDefault="00A42ACE" w:rsidP="00D3679C">
            <w:pPr>
              <w:keepLines/>
              <w:spacing w:before="80" w:after="40"/>
              <w:ind w:left="90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  <w:tc>
          <w:tcPr>
            <w:tcW w:w="1959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DA145A9" w14:textId="77777777" w:rsidR="00A42ACE" w:rsidRPr="00AA5553" w:rsidRDefault="00A42ACE" w:rsidP="00D3679C">
            <w:pPr>
              <w:keepLines/>
              <w:spacing w:before="80" w:after="40"/>
              <w:ind w:left="100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</w:tr>
      <w:tr w:rsidR="00A42ACE" w:rsidRPr="00AA5553" w14:paraId="0C7A2B77" w14:textId="77777777" w:rsidTr="00D3679C">
        <w:trPr>
          <w:trHeight w:val="454"/>
        </w:trPr>
        <w:tc>
          <w:tcPr>
            <w:tcW w:w="1258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C1C300D" w14:textId="77777777" w:rsidR="00A42ACE" w:rsidRPr="00AA5553" w:rsidRDefault="00A42ACE" w:rsidP="00D3679C">
            <w:pPr>
              <w:keepLines/>
              <w:spacing w:before="80" w:after="4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AA5553"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661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06C5597" w14:textId="77777777" w:rsidR="00A42ACE" w:rsidRPr="00AA5553" w:rsidRDefault="00A42ACE" w:rsidP="00A42ACE">
            <w:pPr>
              <w:numPr>
                <w:ilvl w:val="0"/>
                <w:numId w:val="32"/>
              </w:numPr>
              <w:autoSpaceDE w:val="0"/>
              <w:autoSpaceDN w:val="0"/>
              <w:adjustRightInd w:val="0"/>
              <w:rPr>
                <w:rFonts w:ascii="Times New Roman" w:hAnsi="Times New Roman"/>
                <w:sz w:val="28"/>
                <w:szCs w:val="21"/>
              </w:rPr>
            </w:pPr>
            <w:r w:rsidRPr="00AA5553">
              <w:rPr>
                <w:rFonts w:ascii="Times New Roman" w:hAnsi="Times New Roman"/>
                <w:sz w:val="28"/>
                <w:szCs w:val="21"/>
              </w:rPr>
              <w:t xml:space="preserve">Автоматический балансировочный клапан DPV </w:t>
            </w:r>
            <w:proofErr w:type="spellStart"/>
            <w:r w:rsidRPr="00AA5553">
              <w:rPr>
                <w:rFonts w:ascii="Times New Roman" w:hAnsi="Times New Roman"/>
                <w:sz w:val="28"/>
                <w:szCs w:val="21"/>
              </w:rPr>
              <w:t>Ду</w:t>
            </w:r>
            <w:proofErr w:type="spellEnd"/>
            <w:r w:rsidRPr="00AA5553">
              <w:rPr>
                <w:rFonts w:ascii="Times New Roman" w:hAnsi="Times New Roman"/>
                <w:sz w:val="28"/>
                <w:szCs w:val="21"/>
              </w:rPr>
              <w:t xml:space="preserve"> 25, ВР1" SANEXT (6103)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71C46CB" w14:textId="77777777" w:rsidR="00A42ACE" w:rsidRPr="00AA5553" w:rsidRDefault="00A42ACE" w:rsidP="00D3679C">
            <w:pPr>
              <w:keepLines/>
              <w:spacing w:before="80" w:after="40"/>
              <w:ind w:left="119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2D4916B" w14:textId="77777777" w:rsidR="00A42ACE" w:rsidRPr="00AA5553" w:rsidRDefault="00A42ACE" w:rsidP="00D3679C">
            <w:pPr>
              <w:keepLines/>
              <w:spacing w:before="80" w:after="40"/>
              <w:ind w:left="119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FDB8E24" w14:textId="77777777" w:rsidR="00A42ACE" w:rsidRPr="00AA5553" w:rsidRDefault="00A42ACE" w:rsidP="00D3679C">
            <w:pPr>
              <w:keepLines/>
              <w:spacing w:before="80" w:after="40"/>
              <w:ind w:left="153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4E8AD81" w14:textId="77777777" w:rsidR="00A42ACE" w:rsidRPr="00AA5553" w:rsidRDefault="00A42ACE" w:rsidP="00D3679C">
            <w:pPr>
              <w:jc w:val="center"/>
            </w:pPr>
            <w:r w:rsidRPr="00AA5553">
              <w:rPr>
                <w:rFonts w:ascii="Times New Roman" w:hAnsi="Times New Roman"/>
                <w:color w:val="000000"/>
                <w:sz w:val="28"/>
                <w:szCs w:val="28"/>
              </w:rPr>
              <w:t>шт.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D551112" w14:textId="77777777" w:rsidR="00A42ACE" w:rsidRPr="00AA5553" w:rsidRDefault="00A42ACE" w:rsidP="00D3679C">
            <w:pPr>
              <w:keepLines/>
              <w:spacing w:before="80" w:after="40"/>
              <w:ind w:left="153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AA5553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37CA5E6" w14:textId="77777777" w:rsidR="00A42ACE" w:rsidRPr="00AA5553" w:rsidRDefault="00A42ACE" w:rsidP="00D3679C">
            <w:pPr>
              <w:keepLines/>
              <w:spacing w:before="80" w:after="40"/>
              <w:ind w:left="90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  <w:tc>
          <w:tcPr>
            <w:tcW w:w="1959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FF53189" w14:textId="77777777" w:rsidR="00A42ACE" w:rsidRPr="00AA5553" w:rsidRDefault="00A42ACE" w:rsidP="00D3679C">
            <w:pPr>
              <w:keepLines/>
              <w:spacing w:before="80" w:after="40"/>
              <w:ind w:left="100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</w:tr>
      <w:tr w:rsidR="00A42ACE" w:rsidRPr="00AA5553" w14:paraId="13BEB67F" w14:textId="77777777" w:rsidTr="00D3679C">
        <w:trPr>
          <w:trHeight w:val="454"/>
        </w:trPr>
        <w:tc>
          <w:tcPr>
            <w:tcW w:w="1258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5E22DC6" w14:textId="77777777" w:rsidR="00A42ACE" w:rsidRPr="00AA5553" w:rsidRDefault="00A42ACE" w:rsidP="00D3679C">
            <w:pPr>
              <w:keepLines/>
              <w:spacing w:before="80" w:after="4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AA5553"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661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102F1F4" w14:textId="77777777" w:rsidR="00A42ACE" w:rsidRPr="00AA5553" w:rsidRDefault="00A42ACE" w:rsidP="00A42ACE">
            <w:pPr>
              <w:numPr>
                <w:ilvl w:val="0"/>
                <w:numId w:val="32"/>
              </w:numPr>
              <w:autoSpaceDE w:val="0"/>
              <w:autoSpaceDN w:val="0"/>
              <w:adjustRightInd w:val="0"/>
              <w:rPr>
                <w:rFonts w:ascii="Times New Roman" w:hAnsi="Times New Roman"/>
                <w:sz w:val="28"/>
                <w:szCs w:val="21"/>
              </w:rPr>
            </w:pPr>
            <w:proofErr w:type="spellStart"/>
            <w:r w:rsidRPr="00AA5553">
              <w:rPr>
                <w:rFonts w:ascii="Times New Roman" w:hAnsi="Times New Roman"/>
                <w:sz w:val="28"/>
                <w:szCs w:val="21"/>
              </w:rPr>
              <w:t>Термоманометр</w:t>
            </w:r>
            <w:proofErr w:type="spellEnd"/>
            <w:r w:rsidRPr="00AA5553">
              <w:rPr>
                <w:rFonts w:ascii="Times New Roman" w:hAnsi="Times New Roman"/>
                <w:sz w:val="28"/>
                <w:szCs w:val="21"/>
              </w:rPr>
              <w:t xml:space="preserve"> радиальный</w:t>
            </w:r>
            <w:r>
              <w:rPr>
                <w:rFonts w:ascii="Times New Roman" w:hAnsi="Times New Roman"/>
                <w:sz w:val="28"/>
                <w:szCs w:val="21"/>
              </w:rPr>
              <w:t xml:space="preserve"> </w:t>
            </w:r>
            <w:r w:rsidRPr="00AA5553">
              <w:rPr>
                <w:rFonts w:ascii="Times New Roman" w:hAnsi="Times New Roman"/>
                <w:sz w:val="28"/>
                <w:szCs w:val="21"/>
              </w:rPr>
              <w:t xml:space="preserve">ТМТБ-31Т.1(0-120С)(0-1MPa)G1/2" </w:t>
            </w:r>
            <w:proofErr w:type="spellStart"/>
            <w:r w:rsidRPr="00AA5553">
              <w:rPr>
                <w:rFonts w:ascii="Times New Roman" w:hAnsi="Times New Roman"/>
                <w:sz w:val="28"/>
                <w:szCs w:val="21"/>
              </w:rPr>
              <w:t>кл</w:t>
            </w:r>
            <w:proofErr w:type="spellEnd"/>
            <w:r w:rsidRPr="00AA5553">
              <w:rPr>
                <w:rFonts w:ascii="Times New Roman" w:hAnsi="Times New Roman"/>
                <w:sz w:val="28"/>
                <w:szCs w:val="21"/>
              </w:rPr>
              <w:t>. точности 2,5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908DC22" w14:textId="77777777" w:rsidR="00A42ACE" w:rsidRPr="00AA5553" w:rsidRDefault="00A42ACE" w:rsidP="00D3679C">
            <w:pPr>
              <w:keepLines/>
              <w:spacing w:before="80" w:after="40"/>
              <w:ind w:left="119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3F1CA90" w14:textId="77777777" w:rsidR="00A42ACE" w:rsidRPr="00AA5553" w:rsidRDefault="00A42ACE" w:rsidP="00D3679C">
            <w:pPr>
              <w:keepLines/>
              <w:spacing w:before="80" w:after="40"/>
              <w:ind w:left="119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DF4B15C" w14:textId="77777777" w:rsidR="00A42ACE" w:rsidRPr="00AA5553" w:rsidRDefault="00A42ACE" w:rsidP="00D3679C">
            <w:pPr>
              <w:keepLines/>
              <w:spacing w:before="80" w:after="40"/>
              <w:ind w:left="153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F44CEFD" w14:textId="77777777" w:rsidR="00A42ACE" w:rsidRPr="00AA5553" w:rsidRDefault="00A42ACE" w:rsidP="00D3679C">
            <w:pPr>
              <w:jc w:val="center"/>
            </w:pPr>
            <w:r w:rsidRPr="00AA5553">
              <w:rPr>
                <w:rFonts w:ascii="Times New Roman" w:hAnsi="Times New Roman"/>
                <w:color w:val="000000"/>
                <w:sz w:val="28"/>
                <w:szCs w:val="28"/>
              </w:rPr>
              <w:t>шт.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DC5C570" w14:textId="77777777" w:rsidR="00A42ACE" w:rsidRPr="00AA5553" w:rsidRDefault="00A42ACE" w:rsidP="00D3679C">
            <w:pPr>
              <w:keepLines/>
              <w:spacing w:before="80" w:after="40"/>
              <w:ind w:left="153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AA5553"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734012C" w14:textId="77777777" w:rsidR="00A42ACE" w:rsidRPr="00AA5553" w:rsidRDefault="00A42ACE" w:rsidP="00D3679C">
            <w:pPr>
              <w:keepLines/>
              <w:spacing w:before="80" w:after="40"/>
              <w:ind w:left="90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  <w:tc>
          <w:tcPr>
            <w:tcW w:w="1959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11DEAA0" w14:textId="77777777" w:rsidR="00A42ACE" w:rsidRPr="00AA5553" w:rsidRDefault="00A42ACE" w:rsidP="00D3679C">
            <w:pPr>
              <w:keepLines/>
              <w:spacing w:before="80" w:after="40"/>
              <w:ind w:left="100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</w:tr>
      <w:tr w:rsidR="00A42ACE" w:rsidRPr="00AA5553" w14:paraId="666C7B90" w14:textId="77777777" w:rsidTr="00D3679C">
        <w:trPr>
          <w:trHeight w:val="454"/>
        </w:trPr>
        <w:tc>
          <w:tcPr>
            <w:tcW w:w="1258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66BECB9" w14:textId="77777777" w:rsidR="00A42ACE" w:rsidRPr="00AA5553" w:rsidRDefault="00A42ACE" w:rsidP="00D3679C">
            <w:pPr>
              <w:keepLines/>
              <w:spacing w:before="80" w:after="4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AA5553">
              <w:rPr>
                <w:rFonts w:ascii="Times New Roman" w:hAnsi="Times New Roman"/>
                <w:sz w:val="28"/>
                <w:szCs w:val="28"/>
              </w:rPr>
              <w:t>5</w:t>
            </w:r>
          </w:p>
        </w:tc>
        <w:tc>
          <w:tcPr>
            <w:tcW w:w="661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5652CBB" w14:textId="77777777" w:rsidR="00A42ACE" w:rsidRPr="00AA5553" w:rsidRDefault="00A42ACE" w:rsidP="00A42ACE">
            <w:pPr>
              <w:numPr>
                <w:ilvl w:val="0"/>
                <w:numId w:val="32"/>
              </w:numPr>
              <w:autoSpaceDE w:val="0"/>
              <w:autoSpaceDN w:val="0"/>
              <w:adjustRightInd w:val="0"/>
              <w:rPr>
                <w:rFonts w:ascii="Times New Roman" w:hAnsi="Times New Roman"/>
                <w:sz w:val="28"/>
                <w:szCs w:val="21"/>
              </w:rPr>
            </w:pPr>
            <w:r w:rsidRPr="00AA5553">
              <w:rPr>
                <w:rFonts w:ascii="Times New Roman" w:hAnsi="Times New Roman"/>
                <w:sz w:val="28"/>
                <w:szCs w:val="21"/>
              </w:rPr>
              <w:t>Реле давления KPI 35R 1/2"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571CC43" w14:textId="77777777" w:rsidR="00A42ACE" w:rsidRPr="00AA5553" w:rsidRDefault="00A42ACE" w:rsidP="00D3679C">
            <w:pPr>
              <w:keepLines/>
              <w:spacing w:before="80" w:after="40"/>
              <w:ind w:left="119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9B60760" w14:textId="77777777" w:rsidR="00A42ACE" w:rsidRPr="00AA5553" w:rsidRDefault="00A42ACE" w:rsidP="00D3679C">
            <w:pPr>
              <w:keepLines/>
              <w:spacing w:before="80" w:after="40"/>
              <w:ind w:left="119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745A9F8" w14:textId="77777777" w:rsidR="00A42ACE" w:rsidRPr="00AA5553" w:rsidRDefault="00A42ACE" w:rsidP="00D3679C">
            <w:pPr>
              <w:keepLines/>
              <w:spacing w:before="80" w:after="40"/>
              <w:ind w:left="153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6965C7F" w14:textId="77777777" w:rsidR="00A42ACE" w:rsidRPr="00AA5553" w:rsidRDefault="00A42ACE" w:rsidP="00D3679C">
            <w:pPr>
              <w:jc w:val="center"/>
            </w:pPr>
            <w:r w:rsidRPr="00AA5553">
              <w:rPr>
                <w:rFonts w:ascii="Times New Roman" w:hAnsi="Times New Roman"/>
                <w:color w:val="000000"/>
                <w:sz w:val="28"/>
                <w:szCs w:val="28"/>
              </w:rPr>
              <w:t>шт.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1673FF7" w14:textId="77777777" w:rsidR="00A42ACE" w:rsidRPr="00AA5553" w:rsidRDefault="00A42ACE" w:rsidP="00D3679C">
            <w:pPr>
              <w:keepLines/>
              <w:spacing w:before="80" w:after="40"/>
              <w:ind w:left="153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AA5553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10DB9AD" w14:textId="77777777" w:rsidR="00A42ACE" w:rsidRPr="00AA5553" w:rsidRDefault="00A42ACE" w:rsidP="00D3679C">
            <w:pPr>
              <w:keepLines/>
              <w:spacing w:before="80" w:after="40"/>
              <w:ind w:left="90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  <w:tc>
          <w:tcPr>
            <w:tcW w:w="1959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698FE9B" w14:textId="77777777" w:rsidR="00A42ACE" w:rsidRPr="00AA5553" w:rsidRDefault="00A42ACE" w:rsidP="00D3679C">
            <w:pPr>
              <w:keepLines/>
              <w:spacing w:before="80" w:after="40"/>
              <w:ind w:left="100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</w:tr>
      <w:tr w:rsidR="00A42ACE" w:rsidRPr="00AA5553" w14:paraId="588733B6" w14:textId="77777777" w:rsidTr="00D3679C">
        <w:trPr>
          <w:trHeight w:val="454"/>
        </w:trPr>
        <w:tc>
          <w:tcPr>
            <w:tcW w:w="1258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ACD3BDF" w14:textId="77777777" w:rsidR="00A42ACE" w:rsidRPr="00AA5553" w:rsidRDefault="00A42ACE" w:rsidP="00D3679C">
            <w:pPr>
              <w:keepLines/>
              <w:spacing w:before="80" w:after="4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AA5553">
              <w:rPr>
                <w:rFonts w:ascii="Times New Roman" w:hAnsi="Times New Roman"/>
                <w:sz w:val="28"/>
                <w:szCs w:val="28"/>
              </w:rPr>
              <w:t>6</w:t>
            </w:r>
          </w:p>
        </w:tc>
        <w:tc>
          <w:tcPr>
            <w:tcW w:w="661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E7EBDD1" w14:textId="77777777" w:rsidR="00A42ACE" w:rsidRPr="00AA5553" w:rsidRDefault="00A42ACE" w:rsidP="00A42ACE">
            <w:pPr>
              <w:numPr>
                <w:ilvl w:val="0"/>
                <w:numId w:val="32"/>
              </w:numPr>
              <w:autoSpaceDE w:val="0"/>
              <w:autoSpaceDN w:val="0"/>
              <w:adjustRightInd w:val="0"/>
              <w:rPr>
                <w:rFonts w:ascii="Times New Roman" w:hAnsi="Times New Roman"/>
                <w:sz w:val="28"/>
                <w:szCs w:val="21"/>
              </w:rPr>
            </w:pPr>
            <w:r w:rsidRPr="00AA5553">
              <w:rPr>
                <w:rFonts w:ascii="Times New Roman" w:hAnsi="Times New Roman"/>
                <w:sz w:val="28"/>
                <w:szCs w:val="21"/>
              </w:rPr>
              <w:t xml:space="preserve">Манометр радиальный ТМ-510Т.00(0-1MPa)G1/2" </w:t>
            </w:r>
            <w:proofErr w:type="spellStart"/>
            <w:r w:rsidRPr="00AA5553">
              <w:rPr>
                <w:rFonts w:ascii="Times New Roman" w:hAnsi="Times New Roman"/>
                <w:sz w:val="28"/>
                <w:szCs w:val="21"/>
              </w:rPr>
              <w:t>кл</w:t>
            </w:r>
            <w:proofErr w:type="spellEnd"/>
            <w:r w:rsidRPr="00AA5553">
              <w:rPr>
                <w:rFonts w:ascii="Times New Roman" w:hAnsi="Times New Roman"/>
                <w:sz w:val="28"/>
                <w:szCs w:val="21"/>
              </w:rPr>
              <w:t>.</w:t>
            </w:r>
            <w:r>
              <w:rPr>
                <w:rFonts w:ascii="Times New Roman" w:hAnsi="Times New Roman"/>
                <w:sz w:val="28"/>
                <w:szCs w:val="21"/>
              </w:rPr>
              <w:t xml:space="preserve"> </w:t>
            </w:r>
            <w:r w:rsidRPr="00AA5553">
              <w:rPr>
                <w:rFonts w:ascii="Times New Roman" w:hAnsi="Times New Roman"/>
                <w:sz w:val="28"/>
                <w:szCs w:val="21"/>
              </w:rPr>
              <w:t>точности 1,5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F44D2AB" w14:textId="77777777" w:rsidR="00A42ACE" w:rsidRPr="00AA5553" w:rsidRDefault="00A42ACE" w:rsidP="00D3679C">
            <w:pPr>
              <w:keepLines/>
              <w:spacing w:before="80" w:after="40"/>
              <w:ind w:left="119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E52B87F" w14:textId="77777777" w:rsidR="00A42ACE" w:rsidRPr="00AA5553" w:rsidRDefault="00A42ACE" w:rsidP="00D3679C">
            <w:pPr>
              <w:keepLines/>
              <w:spacing w:before="80" w:after="40"/>
              <w:ind w:left="119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67CB9D3" w14:textId="77777777" w:rsidR="00A42ACE" w:rsidRPr="00AA5553" w:rsidRDefault="00A42ACE" w:rsidP="00D3679C">
            <w:pPr>
              <w:keepLines/>
              <w:spacing w:before="80" w:after="40"/>
              <w:ind w:left="153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9F1BDC1" w14:textId="77777777" w:rsidR="00A42ACE" w:rsidRPr="00AA5553" w:rsidRDefault="00A42ACE" w:rsidP="00D3679C">
            <w:pPr>
              <w:jc w:val="center"/>
            </w:pPr>
            <w:r w:rsidRPr="00AA5553">
              <w:rPr>
                <w:rFonts w:ascii="Times New Roman" w:hAnsi="Times New Roman"/>
                <w:color w:val="000000"/>
                <w:sz w:val="28"/>
                <w:szCs w:val="28"/>
              </w:rPr>
              <w:t>шт.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A095062" w14:textId="77777777" w:rsidR="00A42ACE" w:rsidRPr="00AA5553" w:rsidRDefault="00A42ACE" w:rsidP="00D3679C">
            <w:pPr>
              <w:keepLines/>
              <w:spacing w:before="80" w:after="40"/>
              <w:ind w:left="153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AA5553"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25D8D13" w14:textId="77777777" w:rsidR="00A42ACE" w:rsidRPr="00AA5553" w:rsidRDefault="00A42ACE" w:rsidP="00D3679C">
            <w:pPr>
              <w:keepLines/>
              <w:spacing w:before="80" w:after="40"/>
              <w:ind w:left="90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  <w:tc>
          <w:tcPr>
            <w:tcW w:w="1959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9FA0B11" w14:textId="77777777" w:rsidR="00A42ACE" w:rsidRPr="00AA5553" w:rsidRDefault="00A42ACE" w:rsidP="00D3679C">
            <w:pPr>
              <w:keepLines/>
              <w:spacing w:before="80" w:after="40"/>
              <w:ind w:left="100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</w:tr>
      <w:tr w:rsidR="00A42ACE" w:rsidRPr="00AA5553" w14:paraId="4573BF70" w14:textId="77777777" w:rsidTr="00D3679C">
        <w:trPr>
          <w:trHeight w:val="454"/>
        </w:trPr>
        <w:tc>
          <w:tcPr>
            <w:tcW w:w="1258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5D7B138" w14:textId="77777777" w:rsidR="00A42ACE" w:rsidRPr="00AA5553" w:rsidRDefault="00A42ACE" w:rsidP="00D3679C">
            <w:pPr>
              <w:keepLines/>
              <w:spacing w:before="80" w:after="4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AA5553">
              <w:rPr>
                <w:rFonts w:ascii="Times New Roman" w:hAnsi="Times New Roman"/>
                <w:sz w:val="28"/>
                <w:szCs w:val="28"/>
              </w:rPr>
              <w:t>7</w:t>
            </w:r>
          </w:p>
        </w:tc>
        <w:tc>
          <w:tcPr>
            <w:tcW w:w="661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EB6A4F5" w14:textId="77777777" w:rsidR="00A42ACE" w:rsidRPr="00AA5553" w:rsidRDefault="00A42ACE" w:rsidP="00A42ACE">
            <w:pPr>
              <w:numPr>
                <w:ilvl w:val="0"/>
                <w:numId w:val="32"/>
              </w:numPr>
              <w:autoSpaceDE w:val="0"/>
              <w:autoSpaceDN w:val="0"/>
              <w:adjustRightInd w:val="0"/>
              <w:rPr>
                <w:rFonts w:ascii="Times New Roman" w:hAnsi="Times New Roman"/>
                <w:sz w:val="28"/>
                <w:szCs w:val="21"/>
              </w:rPr>
            </w:pPr>
            <w:r w:rsidRPr="00AA5553">
              <w:rPr>
                <w:rFonts w:ascii="Times New Roman" w:hAnsi="Times New Roman"/>
                <w:sz w:val="28"/>
                <w:szCs w:val="21"/>
              </w:rPr>
              <w:t xml:space="preserve">Кран шаровой ВВ </w:t>
            </w:r>
            <w:proofErr w:type="spellStart"/>
            <w:r w:rsidRPr="00AA5553">
              <w:rPr>
                <w:rFonts w:ascii="Times New Roman" w:hAnsi="Times New Roman"/>
                <w:sz w:val="28"/>
                <w:szCs w:val="21"/>
              </w:rPr>
              <w:t>полнопроходной</w:t>
            </w:r>
            <w:proofErr w:type="spellEnd"/>
            <w:r w:rsidRPr="00AA5553">
              <w:rPr>
                <w:rFonts w:ascii="Times New Roman" w:hAnsi="Times New Roman"/>
                <w:sz w:val="28"/>
                <w:szCs w:val="21"/>
              </w:rPr>
              <w:t xml:space="preserve"> 1"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FE32F42" w14:textId="77777777" w:rsidR="00A42ACE" w:rsidRPr="00AA5553" w:rsidRDefault="00A42ACE" w:rsidP="00D3679C">
            <w:pPr>
              <w:keepLines/>
              <w:spacing w:before="80" w:after="40"/>
              <w:ind w:left="119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998D22A" w14:textId="77777777" w:rsidR="00A42ACE" w:rsidRPr="00AA5553" w:rsidRDefault="00A42ACE" w:rsidP="00D3679C">
            <w:pPr>
              <w:keepLines/>
              <w:spacing w:before="80" w:after="40"/>
              <w:ind w:left="119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6C37145" w14:textId="77777777" w:rsidR="00A42ACE" w:rsidRPr="00AA5553" w:rsidRDefault="00A42ACE" w:rsidP="00D3679C">
            <w:pPr>
              <w:keepLines/>
              <w:spacing w:before="80" w:after="40"/>
              <w:ind w:left="153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2DD4001" w14:textId="77777777" w:rsidR="00A42ACE" w:rsidRPr="00AA5553" w:rsidRDefault="00A42ACE" w:rsidP="00D3679C">
            <w:pPr>
              <w:jc w:val="center"/>
            </w:pPr>
            <w:r w:rsidRPr="00AA5553">
              <w:rPr>
                <w:rFonts w:ascii="Times New Roman" w:hAnsi="Times New Roman"/>
                <w:color w:val="000000"/>
                <w:sz w:val="28"/>
                <w:szCs w:val="28"/>
              </w:rPr>
              <w:t>шт.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CED3B56" w14:textId="77777777" w:rsidR="00A42ACE" w:rsidRPr="00AA5553" w:rsidRDefault="00A42ACE" w:rsidP="00D3679C">
            <w:pPr>
              <w:keepLines/>
              <w:spacing w:before="80" w:after="40"/>
              <w:ind w:left="153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AA5553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40A04F8" w14:textId="77777777" w:rsidR="00A42ACE" w:rsidRPr="00AA5553" w:rsidRDefault="00A42ACE" w:rsidP="00D3679C">
            <w:pPr>
              <w:keepLines/>
              <w:spacing w:before="80" w:after="40"/>
              <w:ind w:left="90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  <w:tc>
          <w:tcPr>
            <w:tcW w:w="1959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F6D76D0" w14:textId="77777777" w:rsidR="00A42ACE" w:rsidRPr="00AA5553" w:rsidRDefault="00A42ACE" w:rsidP="00D3679C">
            <w:pPr>
              <w:keepLines/>
              <w:spacing w:before="80" w:after="40"/>
              <w:ind w:left="100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</w:tr>
      <w:tr w:rsidR="00A42ACE" w:rsidRPr="00AA5553" w14:paraId="7FE77222" w14:textId="77777777" w:rsidTr="00D3679C">
        <w:trPr>
          <w:trHeight w:val="454"/>
        </w:trPr>
        <w:tc>
          <w:tcPr>
            <w:tcW w:w="1258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483F62C" w14:textId="77777777" w:rsidR="00A42ACE" w:rsidRPr="00AA5553" w:rsidRDefault="00A42ACE" w:rsidP="00D3679C">
            <w:pPr>
              <w:keepLines/>
              <w:spacing w:before="80" w:after="4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AA5553">
              <w:rPr>
                <w:rFonts w:ascii="Times New Roman" w:hAnsi="Times New Roman"/>
                <w:sz w:val="28"/>
                <w:szCs w:val="28"/>
              </w:rPr>
              <w:t>8</w:t>
            </w:r>
          </w:p>
        </w:tc>
        <w:tc>
          <w:tcPr>
            <w:tcW w:w="661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587983A" w14:textId="77777777" w:rsidR="00A42ACE" w:rsidRPr="00AA5553" w:rsidRDefault="00A42ACE" w:rsidP="00A42ACE">
            <w:pPr>
              <w:numPr>
                <w:ilvl w:val="0"/>
                <w:numId w:val="32"/>
              </w:numPr>
              <w:autoSpaceDE w:val="0"/>
              <w:autoSpaceDN w:val="0"/>
              <w:adjustRightInd w:val="0"/>
              <w:rPr>
                <w:rFonts w:ascii="Times New Roman" w:hAnsi="Times New Roman"/>
                <w:sz w:val="28"/>
                <w:szCs w:val="21"/>
              </w:rPr>
            </w:pPr>
            <w:r w:rsidRPr="00AA5553">
              <w:rPr>
                <w:rFonts w:ascii="Times New Roman" w:hAnsi="Times New Roman"/>
                <w:sz w:val="28"/>
                <w:szCs w:val="21"/>
              </w:rPr>
              <w:t>Тройник 1"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DE7C349" w14:textId="77777777" w:rsidR="00A42ACE" w:rsidRPr="00AA5553" w:rsidRDefault="00A42ACE" w:rsidP="00D3679C">
            <w:pPr>
              <w:keepLines/>
              <w:spacing w:before="80" w:after="40"/>
              <w:ind w:left="119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F3B95AB" w14:textId="77777777" w:rsidR="00A42ACE" w:rsidRPr="00AA5553" w:rsidRDefault="00A42ACE" w:rsidP="00D3679C">
            <w:pPr>
              <w:keepLines/>
              <w:spacing w:before="80" w:after="40"/>
              <w:ind w:left="119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BE9AC45" w14:textId="77777777" w:rsidR="00A42ACE" w:rsidRPr="00AA5553" w:rsidRDefault="00A42ACE" w:rsidP="00D3679C">
            <w:pPr>
              <w:keepLines/>
              <w:spacing w:before="80" w:after="40"/>
              <w:ind w:left="153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E82A32B" w14:textId="77777777" w:rsidR="00A42ACE" w:rsidRPr="00AA5553" w:rsidRDefault="00A42ACE" w:rsidP="00D3679C">
            <w:pPr>
              <w:jc w:val="center"/>
            </w:pPr>
            <w:r w:rsidRPr="00AA5553">
              <w:rPr>
                <w:rFonts w:ascii="Times New Roman" w:hAnsi="Times New Roman"/>
                <w:color w:val="000000"/>
                <w:sz w:val="28"/>
                <w:szCs w:val="28"/>
              </w:rPr>
              <w:t>шт.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4BA62C4" w14:textId="77777777" w:rsidR="00A42ACE" w:rsidRPr="00AA5553" w:rsidRDefault="00A42ACE" w:rsidP="00D3679C">
            <w:pPr>
              <w:keepLines/>
              <w:spacing w:before="80" w:after="40"/>
              <w:ind w:left="153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AA5553">
              <w:rPr>
                <w:rFonts w:ascii="Times New Roman" w:hAnsi="Times New Roman"/>
                <w:sz w:val="28"/>
                <w:szCs w:val="28"/>
              </w:rPr>
              <w:t>9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D6BD13F" w14:textId="77777777" w:rsidR="00A42ACE" w:rsidRPr="00AA5553" w:rsidRDefault="00A42ACE" w:rsidP="00D3679C">
            <w:pPr>
              <w:keepLines/>
              <w:spacing w:before="80" w:after="40"/>
              <w:ind w:left="90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  <w:tc>
          <w:tcPr>
            <w:tcW w:w="1959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C4721C5" w14:textId="77777777" w:rsidR="00A42ACE" w:rsidRPr="00AA5553" w:rsidRDefault="00A42ACE" w:rsidP="00D3679C">
            <w:pPr>
              <w:keepLines/>
              <w:spacing w:before="80" w:after="40"/>
              <w:ind w:left="100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</w:tr>
      <w:tr w:rsidR="00A42ACE" w:rsidRPr="00AA5553" w14:paraId="0F89BC93" w14:textId="77777777" w:rsidTr="00D3679C">
        <w:trPr>
          <w:trHeight w:val="454"/>
        </w:trPr>
        <w:tc>
          <w:tcPr>
            <w:tcW w:w="1258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D126E05" w14:textId="77777777" w:rsidR="00A42ACE" w:rsidRPr="00AA5553" w:rsidRDefault="00A42ACE" w:rsidP="00D3679C">
            <w:pPr>
              <w:keepLines/>
              <w:spacing w:before="80" w:after="4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AA5553">
              <w:rPr>
                <w:rFonts w:ascii="Times New Roman" w:hAnsi="Times New Roman"/>
                <w:sz w:val="28"/>
                <w:szCs w:val="28"/>
              </w:rPr>
              <w:t>9</w:t>
            </w:r>
          </w:p>
        </w:tc>
        <w:tc>
          <w:tcPr>
            <w:tcW w:w="661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713B6C4" w14:textId="77777777" w:rsidR="00A42ACE" w:rsidRPr="00AA5553" w:rsidRDefault="00A42ACE" w:rsidP="00A42ACE">
            <w:pPr>
              <w:numPr>
                <w:ilvl w:val="0"/>
                <w:numId w:val="32"/>
              </w:numPr>
              <w:autoSpaceDE w:val="0"/>
              <w:autoSpaceDN w:val="0"/>
              <w:adjustRightInd w:val="0"/>
              <w:rPr>
                <w:rFonts w:ascii="Times New Roman" w:hAnsi="Times New Roman"/>
                <w:sz w:val="28"/>
                <w:szCs w:val="21"/>
              </w:rPr>
            </w:pPr>
            <w:r w:rsidRPr="00AA5553">
              <w:rPr>
                <w:rFonts w:ascii="Times New Roman" w:hAnsi="Times New Roman"/>
                <w:sz w:val="28"/>
                <w:szCs w:val="21"/>
              </w:rPr>
              <w:t>Сгон 1"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A576E45" w14:textId="77777777" w:rsidR="00A42ACE" w:rsidRPr="00AA5553" w:rsidRDefault="00A42ACE" w:rsidP="00D3679C">
            <w:pPr>
              <w:keepLines/>
              <w:spacing w:before="80" w:after="40"/>
              <w:ind w:left="119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72E2AA8" w14:textId="77777777" w:rsidR="00A42ACE" w:rsidRPr="00AA5553" w:rsidRDefault="00A42ACE" w:rsidP="00D3679C">
            <w:pPr>
              <w:keepLines/>
              <w:spacing w:before="80" w:after="40"/>
              <w:ind w:left="119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1271D7C" w14:textId="77777777" w:rsidR="00A42ACE" w:rsidRPr="00AA5553" w:rsidRDefault="00A42ACE" w:rsidP="00D3679C">
            <w:pPr>
              <w:keepLines/>
              <w:spacing w:before="80" w:after="40"/>
              <w:ind w:left="153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4A30F90" w14:textId="77777777" w:rsidR="00A42ACE" w:rsidRPr="00AA5553" w:rsidRDefault="00A42ACE" w:rsidP="00D3679C">
            <w:pPr>
              <w:jc w:val="center"/>
            </w:pPr>
            <w:r w:rsidRPr="00AA5553">
              <w:rPr>
                <w:rFonts w:ascii="Times New Roman" w:hAnsi="Times New Roman"/>
                <w:color w:val="000000"/>
                <w:sz w:val="28"/>
                <w:szCs w:val="28"/>
              </w:rPr>
              <w:t>шт.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E98E844" w14:textId="77777777" w:rsidR="00A42ACE" w:rsidRPr="00AA5553" w:rsidRDefault="00A42ACE" w:rsidP="00D3679C">
            <w:pPr>
              <w:keepLines/>
              <w:spacing w:before="80" w:after="40"/>
              <w:ind w:left="153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AA5553"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B137A8D" w14:textId="77777777" w:rsidR="00A42ACE" w:rsidRPr="00AA5553" w:rsidRDefault="00A42ACE" w:rsidP="00D3679C">
            <w:pPr>
              <w:keepLines/>
              <w:spacing w:before="80" w:after="40"/>
              <w:ind w:left="90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  <w:tc>
          <w:tcPr>
            <w:tcW w:w="1959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5516B2F" w14:textId="77777777" w:rsidR="00A42ACE" w:rsidRPr="00AA5553" w:rsidRDefault="00A42ACE" w:rsidP="00D3679C">
            <w:pPr>
              <w:keepLines/>
              <w:spacing w:before="80" w:after="40"/>
              <w:ind w:left="100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</w:tr>
      <w:tr w:rsidR="00A42ACE" w:rsidRPr="00AA5553" w14:paraId="60C9F41E" w14:textId="77777777" w:rsidTr="00D3679C">
        <w:trPr>
          <w:trHeight w:val="454"/>
        </w:trPr>
        <w:tc>
          <w:tcPr>
            <w:tcW w:w="1258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214065B" w14:textId="77777777" w:rsidR="00A42ACE" w:rsidRPr="00AA5553" w:rsidRDefault="00A42ACE" w:rsidP="00D3679C">
            <w:pPr>
              <w:keepLines/>
              <w:spacing w:before="80" w:after="4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AA5553">
              <w:rPr>
                <w:rFonts w:ascii="Times New Roman" w:hAnsi="Times New Roman"/>
                <w:sz w:val="28"/>
                <w:szCs w:val="28"/>
              </w:rPr>
              <w:t>10</w:t>
            </w:r>
          </w:p>
        </w:tc>
        <w:tc>
          <w:tcPr>
            <w:tcW w:w="661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5449851" w14:textId="77777777" w:rsidR="00A42ACE" w:rsidRPr="00AA5553" w:rsidRDefault="00A42ACE" w:rsidP="00A42ACE">
            <w:pPr>
              <w:numPr>
                <w:ilvl w:val="0"/>
                <w:numId w:val="32"/>
              </w:numPr>
              <w:autoSpaceDE w:val="0"/>
              <w:autoSpaceDN w:val="0"/>
              <w:adjustRightInd w:val="0"/>
              <w:rPr>
                <w:rFonts w:ascii="Times New Roman" w:hAnsi="Times New Roman"/>
                <w:sz w:val="28"/>
                <w:szCs w:val="21"/>
              </w:rPr>
            </w:pPr>
            <w:r w:rsidRPr="00AA5553">
              <w:rPr>
                <w:rFonts w:ascii="Times New Roman" w:hAnsi="Times New Roman"/>
                <w:sz w:val="28"/>
                <w:szCs w:val="21"/>
              </w:rPr>
              <w:t>Ниппель 1"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3942B4C" w14:textId="77777777" w:rsidR="00A42ACE" w:rsidRPr="00AA5553" w:rsidRDefault="00A42ACE" w:rsidP="00D3679C">
            <w:pPr>
              <w:keepLines/>
              <w:spacing w:before="80" w:after="40"/>
              <w:ind w:left="119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64DF494" w14:textId="77777777" w:rsidR="00A42ACE" w:rsidRPr="00AA5553" w:rsidRDefault="00A42ACE" w:rsidP="00D3679C">
            <w:pPr>
              <w:keepLines/>
              <w:spacing w:before="80" w:after="40"/>
              <w:ind w:left="119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7AC8FE2" w14:textId="77777777" w:rsidR="00A42ACE" w:rsidRPr="00AA5553" w:rsidRDefault="00A42ACE" w:rsidP="00D3679C">
            <w:pPr>
              <w:keepLines/>
              <w:spacing w:before="80" w:after="40"/>
              <w:ind w:left="153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2189AD5" w14:textId="77777777" w:rsidR="00A42ACE" w:rsidRPr="00AA5553" w:rsidRDefault="00A42ACE" w:rsidP="00D3679C">
            <w:pPr>
              <w:jc w:val="center"/>
            </w:pPr>
            <w:r w:rsidRPr="00AA5553">
              <w:rPr>
                <w:rFonts w:ascii="Times New Roman" w:hAnsi="Times New Roman"/>
                <w:color w:val="000000"/>
                <w:sz w:val="28"/>
                <w:szCs w:val="28"/>
              </w:rPr>
              <w:t>шт.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4F8AD07" w14:textId="77777777" w:rsidR="00A42ACE" w:rsidRPr="00AA5553" w:rsidRDefault="00A42ACE" w:rsidP="00D3679C">
            <w:pPr>
              <w:keepLines/>
              <w:spacing w:before="80" w:after="40"/>
              <w:ind w:left="153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AA5553">
              <w:rPr>
                <w:rFonts w:ascii="Times New Roman" w:hAnsi="Times New Roman"/>
                <w:sz w:val="28"/>
                <w:szCs w:val="28"/>
              </w:rPr>
              <w:t>6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312C29B" w14:textId="77777777" w:rsidR="00A42ACE" w:rsidRPr="00AA5553" w:rsidRDefault="00A42ACE" w:rsidP="00D3679C">
            <w:pPr>
              <w:keepLines/>
              <w:spacing w:before="80" w:after="40"/>
              <w:ind w:left="90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  <w:tc>
          <w:tcPr>
            <w:tcW w:w="1959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1C07EB6" w14:textId="77777777" w:rsidR="00A42ACE" w:rsidRPr="00AA5553" w:rsidRDefault="00A42ACE" w:rsidP="00D3679C">
            <w:pPr>
              <w:keepLines/>
              <w:spacing w:before="80" w:after="40"/>
              <w:ind w:left="100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</w:tr>
      <w:tr w:rsidR="00A42ACE" w:rsidRPr="00AA5553" w14:paraId="58BBB8DA" w14:textId="77777777" w:rsidTr="00D3679C">
        <w:trPr>
          <w:trHeight w:val="454"/>
        </w:trPr>
        <w:tc>
          <w:tcPr>
            <w:tcW w:w="1258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EA7013C" w14:textId="77777777" w:rsidR="00A42ACE" w:rsidRPr="00AA5553" w:rsidRDefault="00A42ACE" w:rsidP="00D3679C">
            <w:pPr>
              <w:keepLines/>
              <w:spacing w:before="80" w:after="4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AA5553">
              <w:rPr>
                <w:rFonts w:ascii="Times New Roman" w:hAnsi="Times New Roman"/>
                <w:sz w:val="28"/>
                <w:szCs w:val="28"/>
              </w:rPr>
              <w:t>1</w:t>
            </w: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661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7E72893" w14:textId="77777777" w:rsidR="00A42ACE" w:rsidRPr="00AA5553" w:rsidRDefault="00A42ACE" w:rsidP="00A42ACE">
            <w:pPr>
              <w:numPr>
                <w:ilvl w:val="0"/>
                <w:numId w:val="32"/>
              </w:numPr>
              <w:autoSpaceDE w:val="0"/>
              <w:autoSpaceDN w:val="0"/>
              <w:adjustRightInd w:val="0"/>
              <w:rPr>
                <w:rFonts w:ascii="Times New Roman" w:hAnsi="Times New Roman"/>
                <w:sz w:val="28"/>
                <w:szCs w:val="21"/>
              </w:rPr>
            </w:pPr>
            <w:r>
              <w:rPr>
                <w:rFonts w:ascii="Times New Roman" w:hAnsi="Times New Roman"/>
                <w:sz w:val="28"/>
                <w:szCs w:val="21"/>
              </w:rPr>
              <w:t xml:space="preserve"> </w:t>
            </w:r>
            <w:r w:rsidRPr="00AA5553">
              <w:rPr>
                <w:rFonts w:ascii="Times New Roman" w:hAnsi="Times New Roman"/>
                <w:sz w:val="28"/>
                <w:szCs w:val="21"/>
              </w:rPr>
              <w:t xml:space="preserve">Труба </w:t>
            </w:r>
            <w:proofErr w:type="spellStart"/>
            <w:r w:rsidRPr="00AA5553">
              <w:rPr>
                <w:rFonts w:ascii="Times New Roman" w:hAnsi="Times New Roman"/>
                <w:sz w:val="28"/>
                <w:szCs w:val="21"/>
              </w:rPr>
              <w:t>Stahlmann</w:t>
            </w:r>
            <w:proofErr w:type="spellEnd"/>
            <w:r w:rsidRPr="00AA5553">
              <w:rPr>
                <w:rFonts w:ascii="Times New Roman" w:hAnsi="Times New Roman"/>
                <w:sz w:val="28"/>
                <w:szCs w:val="21"/>
              </w:rPr>
              <w:t xml:space="preserve"> 25А, L=3000 мм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A0C57B5" w14:textId="77777777" w:rsidR="00A42ACE" w:rsidRPr="00AA5553" w:rsidRDefault="00A42ACE" w:rsidP="00D3679C">
            <w:pPr>
              <w:keepLines/>
              <w:spacing w:before="80" w:after="40"/>
              <w:ind w:left="119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68D9F74" w14:textId="77777777" w:rsidR="00A42ACE" w:rsidRPr="00AA5553" w:rsidRDefault="00A42ACE" w:rsidP="00D3679C">
            <w:pPr>
              <w:keepLines/>
              <w:spacing w:before="80" w:after="40"/>
              <w:ind w:left="119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22B2A24" w14:textId="77777777" w:rsidR="00A42ACE" w:rsidRPr="00AA5553" w:rsidRDefault="00A42ACE" w:rsidP="00D3679C">
            <w:pPr>
              <w:keepLines/>
              <w:spacing w:before="80" w:after="40"/>
              <w:ind w:left="153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CFC6A70" w14:textId="77777777" w:rsidR="00A42ACE" w:rsidRPr="00AA5553" w:rsidRDefault="00A42ACE" w:rsidP="00D3679C">
            <w:pPr>
              <w:jc w:val="center"/>
            </w:pP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м.п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.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A8C2FD7" w14:textId="77777777" w:rsidR="00A42ACE" w:rsidRPr="00AA5553" w:rsidRDefault="00A42ACE" w:rsidP="00D3679C">
            <w:pPr>
              <w:keepLines/>
              <w:spacing w:before="80" w:after="40"/>
              <w:ind w:left="153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AA5553">
              <w:rPr>
                <w:rFonts w:ascii="Times New Roman" w:hAnsi="Times New Roman"/>
                <w:sz w:val="28"/>
                <w:szCs w:val="28"/>
              </w:rPr>
              <w:t>3</w:t>
            </w:r>
            <w:r>
              <w:rPr>
                <w:rFonts w:ascii="Times New Roman" w:hAnsi="Times New Roman"/>
                <w:sz w:val="28"/>
                <w:szCs w:val="28"/>
              </w:rPr>
              <w:t>,0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F142D30" w14:textId="77777777" w:rsidR="00A42ACE" w:rsidRPr="00AA5553" w:rsidRDefault="00A42ACE" w:rsidP="00D3679C">
            <w:pPr>
              <w:keepLines/>
              <w:spacing w:before="80" w:after="40"/>
              <w:ind w:left="90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  <w:tc>
          <w:tcPr>
            <w:tcW w:w="1959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4165B5C" w14:textId="77777777" w:rsidR="00A42ACE" w:rsidRPr="00AA5553" w:rsidRDefault="00A42ACE" w:rsidP="00D3679C">
            <w:pPr>
              <w:keepLines/>
              <w:spacing w:before="80" w:after="40"/>
              <w:ind w:left="100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</w:tr>
      <w:tr w:rsidR="00A42ACE" w:rsidRPr="00AA5553" w14:paraId="224399DC" w14:textId="77777777" w:rsidTr="00D3679C">
        <w:trPr>
          <w:trHeight w:val="454"/>
        </w:trPr>
        <w:tc>
          <w:tcPr>
            <w:tcW w:w="1258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4AF7AA2" w14:textId="77777777" w:rsidR="00A42ACE" w:rsidRPr="00AA5553" w:rsidRDefault="00A42ACE" w:rsidP="00D3679C">
            <w:pPr>
              <w:keepLines/>
              <w:spacing w:before="80" w:after="4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AA5553">
              <w:rPr>
                <w:rFonts w:ascii="Times New Roman" w:hAnsi="Times New Roman"/>
                <w:sz w:val="28"/>
                <w:szCs w:val="28"/>
              </w:rPr>
              <w:t>1</w:t>
            </w:r>
            <w:r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661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B0060DB" w14:textId="77777777" w:rsidR="00A42ACE" w:rsidRPr="00AA5553" w:rsidRDefault="00A42ACE" w:rsidP="00A42ACE">
            <w:pPr>
              <w:numPr>
                <w:ilvl w:val="0"/>
                <w:numId w:val="32"/>
              </w:numPr>
              <w:autoSpaceDE w:val="0"/>
              <w:autoSpaceDN w:val="0"/>
              <w:adjustRightInd w:val="0"/>
              <w:rPr>
                <w:rFonts w:ascii="Times New Roman" w:hAnsi="Times New Roman"/>
                <w:sz w:val="28"/>
                <w:szCs w:val="21"/>
              </w:rPr>
            </w:pPr>
            <w:r w:rsidRPr="00AA5553">
              <w:rPr>
                <w:rFonts w:ascii="Times New Roman" w:hAnsi="Times New Roman"/>
                <w:sz w:val="28"/>
                <w:szCs w:val="21"/>
              </w:rPr>
              <w:t xml:space="preserve">Муфта </w:t>
            </w:r>
            <w:proofErr w:type="spellStart"/>
            <w:r w:rsidRPr="00AA5553">
              <w:rPr>
                <w:rFonts w:ascii="Times New Roman" w:hAnsi="Times New Roman"/>
                <w:sz w:val="28"/>
                <w:szCs w:val="21"/>
              </w:rPr>
              <w:t>Stahlmann</w:t>
            </w:r>
            <w:proofErr w:type="spellEnd"/>
            <w:r w:rsidRPr="00AA5553">
              <w:rPr>
                <w:rFonts w:ascii="Times New Roman" w:hAnsi="Times New Roman"/>
                <w:sz w:val="28"/>
                <w:szCs w:val="21"/>
              </w:rPr>
              <w:t xml:space="preserve"> IWS </w:t>
            </w:r>
            <w:proofErr w:type="spellStart"/>
            <w:r w:rsidRPr="00AA5553">
              <w:rPr>
                <w:rFonts w:ascii="Times New Roman" w:hAnsi="Times New Roman"/>
                <w:sz w:val="28"/>
                <w:szCs w:val="21"/>
              </w:rPr>
              <w:t>EasyFix</w:t>
            </w:r>
            <w:proofErr w:type="spellEnd"/>
            <w:r w:rsidRPr="00AA5553">
              <w:rPr>
                <w:rFonts w:ascii="Times New Roman" w:hAnsi="Times New Roman"/>
                <w:sz w:val="28"/>
                <w:szCs w:val="21"/>
              </w:rPr>
              <w:t xml:space="preserve"> 25 мм х 1 ВР(г) для</w:t>
            </w:r>
            <w:r>
              <w:rPr>
                <w:rFonts w:ascii="Times New Roman" w:hAnsi="Times New Roman"/>
                <w:sz w:val="28"/>
                <w:szCs w:val="21"/>
              </w:rPr>
              <w:t xml:space="preserve"> </w:t>
            </w:r>
            <w:r w:rsidRPr="00AA5553">
              <w:rPr>
                <w:rFonts w:ascii="Times New Roman" w:hAnsi="Times New Roman"/>
                <w:sz w:val="28"/>
                <w:szCs w:val="21"/>
              </w:rPr>
              <w:t>гофрированных труб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890A0C0" w14:textId="77777777" w:rsidR="00A42ACE" w:rsidRPr="00AA5553" w:rsidRDefault="00A42ACE" w:rsidP="00D3679C">
            <w:pPr>
              <w:keepLines/>
              <w:spacing w:before="80" w:after="40"/>
              <w:ind w:left="119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F73D4DF" w14:textId="77777777" w:rsidR="00A42ACE" w:rsidRPr="00AA5553" w:rsidRDefault="00A42ACE" w:rsidP="00D3679C">
            <w:pPr>
              <w:keepLines/>
              <w:spacing w:before="80" w:after="40"/>
              <w:ind w:left="119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9BA30CC" w14:textId="77777777" w:rsidR="00A42ACE" w:rsidRPr="00AA5553" w:rsidRDefault="00A42ACE" w:rsidP="00D3679C">
            <w:pPr>
              <w:keepLines/>
              <w:spacing w:before="80" w:after="40"/>
              <w:ind w:left="153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6EEEE62" w14:textId="77777777" w:rsidR="00A42ACE" w:rsidRPr="00AA5553" w:rsidRDefault="00A42ACE" w:rsidP="00D3679C">
            <w:pPr>
              <w:jc w:val="center"/>
            </w:pPr>
            <w:r w:rsidRPr="00AA5553">
              <w:rPr>
                <w:rFonts w:ascii="Times New Roman" w:hAnsi="Times New Roman"/>
                <w:color w:val="000000"/>
                <w:sz w:val="28"/>
                <w:szCs w:val="28"/>
              </w:rPr>
              <w:t>шт.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73BEB23" w14:textId="77777777" w:rsidR="00A42ACE" w:rsidRPr="00AA5553" w:rsidRDefault="00A42ACE" w:rsidP="00D3679C">
            <w:pPr>
              <w:keepLines/>
              <w:spacing w:before="80" w:after="40"/>
              <w:ind w:left="153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AA5553"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0B866C6" w14:textId="77777777" w:rsidR="00A42ACE" w:rsidRPr="00AA5553" w:rsidRDefault="00A42ACE" w:rsidP="00D3679C">
            <w:pPr>
              <w:keepLines/>
              <w:spacing w:before="80" w:after="40"/>
              <w:ind w:left="90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  <w:tc>
          <w:tcPr>
            <w:tcW w:w="1959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D4B713B" w14:textId="77777777" w:rsidR="00A42ACE" w:rsidRPr="00AA5553" w:rsidRDefault="00A42ACE" w:rsidP="00D3679C">
            <w:pPr>
              <w:keepLines/>
              <w:spacing w:before="80" w:after="40"/>
              <w:ind w:left="100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</w:tr>
      <w:tr w:rsidR="00A42ACE" w:rsidRPr="00AA5553" w14:paraId="536A1EC4" w14:textId="77777777" w:rsidTr="00D3679C">
        <w:trPr>
          <w:trHeight w:val="454"/>
        </w:trPr>
        <w:tc>
          <w:tcPr>
            <w:tcW w:w="1258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67253F5" w14:textId="77777777" w:rsidR="00A42ACE" w:rsidRPr="00AA5553" w:rsidRDefault="00A42ACE" w:rsidP="00D3679C">
            <w:pPr>
              <w:keepLines/>
              <w:spacing w:before="80" w:after="4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AA5553">
              <w:rPr>
                <w:rFonts w:ascii="Times New Roman" w:hAnsi="Times New Roman"/>
                <w:sz w:val="28"/>
                <w:szCs w:val="28"/>
              </w:rPr>
              <w:t>1</w:t>
            </w:r>
            <w:r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661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B0B98F9" w14:textId="77777777" w:rsidR="00A42ACE" w:rsidRPr="00AA5553" w:rsidRDefault="00A42ACE" w:rsidP="00A42ACE">
            <w:pPr>
              <w:numPr>
                <w:ilvl w:val="0"/>
                <w:numId w:val="32"/>
              </w:numPr>
              <w:autoSpaceDE w:val="0"/>
              <w:autoSpaceDN w:val="0"/>
              <w:adjustRightInd w:val="0"/>
              <w:rPr>
                <w:rFonts w:ascii="Times New Roman" w:hAnsi="Times New Roman"/>
                <w:sz w:val="28"/>
                <w:szCs w:val="21"/>
              </w:rPr>
            </w:pPr>
            <w:r w:rsidRPr="00AA5553">
              <w:rPr>
                <w:rFonts w:ascii="Times New Roman" w:hAnsi="Times New Roman"/>
                <w:sz w:val="28"/>
                <w:szCs w:val="21"/>
              </w:rPr>
              <w:t xml:space="preserve">Муфта </w:t>
            </w:r>
            <w:proofErr w:type="spellStart"/>
            <w:r w:rsidRPr="00AA5553">
              <w:rPr>
                <w:rFonts w:ascii="Times New Roman" w:hAnsi="Times New Roman"/>
                <w:sz w:val="28"/>
                <w:szCs w:val="21"/>
              </w:rPr>
              <w:t>Stahlmann</w:t>
            </w:r>
            <w:proofErr w:type="spellEnd"/>
            <w:r w:rsidRPr="00AA5553">
              <w:rPr>
                <w:rFonts w:ascii="Times New Roman" w:hAnsi="Times New Roman"/>
                <w:sz w:val="28"/>
                <w:szCs w:val="21"/>
              </w:rPr>
              <w:t xml:space="preserve"> IWS </w:t>
            </w:r>
            <w:proofErr w:type="spellStart"/>
            <w:r w:rsidRPr="00AA5553">
              <w:rPr>
                <w:rFonts w:ascii="Times New Roman" w:hAnsi="Times New Roman"/>
                <w:sz w:val="28"/>
                <w:szCs w:val="21"/>
              </w:rPr>
              <w:t>EasyFix</w:t>
            </w:r>
            <w:proofErr w:type="spellEnd"/>
            <w:r w:rsidRPr="00AA5553">
              <w:rPr>
                <w:rFonts w:ascii="Times New Roman" w:hAnsi="Times New Roman"/>
                <w:sz w:val="28"/>
                <w:szCs w:val="21"/>
              </w:rPr>
              <w:t xml:space="preserve"> 25 мм х 1 НР(ш) для</w:t>
            </w:r>
            <w:r>
              <w:rPr>
                <w:rFonts w:ascii="Times New Roman" w:hAnsi="Times New Roman"/>
                <w:sz w:val="28"/>
                <w:szCs w:val="21"/>
              </w:rPr>
              <w:t xml:space="preserve"> </w:t>
            </w:r>
            <w:r w:rsidRPr="00AA5553">
              <w:rPr>
                <w:rFonts w:ascii="Times New Roman" w:hAnsi="Times New Roman"/>
                <w:sz w:val="28"/>
                <w:szCs w:val="21"/>
              </w:rPr>
              <w:t>гофрированных труб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6F8606C" w14:textId="77777777" w:rsidR="00A42ACE" w:rsidRPr="00AA5553" w:rsidRDefault="00A42ACE" w:rsidP="00D3679C">
            <w:pPr>
              <w:keepLines/>
              <w:spacing w:before="80" w:after="40"/>
              <w:ind w:left="119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197F284" w14:textId="77777777" w:rsidR="00A42ACE" w:rsidRPr="00AA5553" w:rsidRDefault="00A42ACE" w:rsidP="00D3679C">
            <w:pPr>
              <w:keepLines/>
              <w:spacing w:before="80" w:after="40"/>
              <w:ind w:left="119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D3F7F47" w14:textId="77777777" w:rsidR="00A42ACE" w:rsidRPr="00AA5553" w:rsidRDefault="00A42ACE" w:rsidP="00D3679C">
            <w:pPr>
              <w:keepLines/>
              <w:spacing w:before="80" w:after="40"/>
              <w:ind w:left="153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802B205" w14:textId="77777777" w:rsidR="00A42ACE" w:rsidRPr="00AA5553" w:rsidRDefault="00A42ACE" w:rsidP="00D3679C">
            <w:pPr>
              <w:jc w:val="center"/>
            </w:pPr>
            <w:r w:rsidRPr="00AA5553">
              <w:rPr>
                <w:rFonts w:ascii="Times New Roman" w:hAnsi="Times New Roman"/>
                <w:color w:val="000000"/>
                <w:sz w:val="28"/>
                <w:szCs w:val="28"/>
              </w:rPr>
              <w:t>шт.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A741A98" w14:textId="77777777" w:rsidR="00A42ACE" w:rsidRPr="00AA5553" w:rsidRDefault="00A42ACE" w:rsidP="00D3679C">
            <w:pPr>
              <w:keepLines/>
              <w:spacing w:before="80" w:after="40"/>
              <w:ind w:left="153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AA5553"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32D1C94" w14:textId="77777777" w:rsidR="00A42ACE" w:rsidRPr="00AA5553" w:rsidRDefault="00A42ACE" w:rsidP="00D3679C">
            <w:pPr>
              <w:keepLines/>
              <w:spacing w:before="80" w:after="40"/>
              <w:ind w:left="90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  <w:tc>
          <w:tcPr>
            <w:tcW w:w="1959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4AE07B2" w14:textId="77777777" w:rsidR="00A42ACE" w:rsidRPr="00AA5553" w:rsidRDefault="00A42ACE" w:rsidP="00D3679C">
            <w:pPr>
              <w:keepLines/>
              <w:spacing w:before="80" w:after="40"/>
              <w:ind w:left="100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</w:tr>
    </w:tbl>
    <w:p w14:paraId="09D39AD6" w14:textId="6CBEA3B5" w:rsidR="006D0F96" w:rsidRDefault="006D0F96" w:rsidP="00747899"/>
    <w:p w14:paraId="228A97F0" w14:textId="0A689B31" w:rsidR="00AF3D1B" w:rsidRPr="00AF3D1B" w:rsidRDefault="00AF3D1B" w:rsidP="00747899">
      <w:pPr>
        <w:rPr>
          <w:rFonts w:ascii="Times New Roman" w:hAnsi="Times New Roman"/>
          <w:b/>
          <w:sz w:val="28"/>
          <w:u w:val="single"/>
        </w:rPr>
      </w:pPr>
      <w:r>
        <w:tab/>
      </w:r>
      <w:r>
        <w:tab/>
      </w:r>
      <w:r w:rsidR="00127028">
        <w:rPr>
          <w:rFonts w:ascii="Times New Roman" w:hAnsi="Times New Roman"/>
          <w:b/>
          <w:sz w:val="28"/>
          <w:u w:val="single"/>
        </w:rPr>
        <w:t>Указание</w:t>
      </w:r>
      <w:r w:rsidRPr="00AF3D1B">
        <w:rPr>
          <w:rFonts w:ascii="Times New Roman" w:hAnsi="Times New Roman"/>
          <w:b/>
          <w:sz w:val="28"/>
          <w:u w:val="single"/>
        </w:rPr>
        <w:t>:</w:t>
      </w:r>
    </w:p>
    <w:p w14:paraId="73F9EC9F" w14:textId="482BB8A1" w:rsidR="00AF3D1B" w:rsidRPr="00F23116" w:rsidRDefault="00436C45" w:rsidP="00F23116">
      <w:pPr>
        <w:pStyle w:val="af8"/>
        <w:numPr>
          <w:ilvl w:val="0"/>
          <w:numId w:val="29"/>
        </w:numPr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i/>
          <w:sz w:val="28"/>
        </w:rPr>
        <w:t>Согласно требованиям НТД, п</w:t>
      </w:r>
      <w:r w:rsidR="00F23116" w:rsidRPr="00F23116">
        <w:rPr>
          <w:rFonts w:ascii="Times New Roman" w:hAnsi="Times New Roman"/>
          <w:i/>
          <w:sz w:val="28"/>
        </w:rPr>
        <w:t>редусматривается дополнительная</w:t>
      </w:r>
      <w:r w:rsidR="00AF3D1B" w:rsidRPr="00F23116">
        <w:rPr>
          <w:rFonts w:ascii="Times New Roman" w:hAnsi="Times New Roman"/>
          <w:i/>
          <w:sz w:val="28"/>
        </w:rPr>
        <w:t xml:space="preserve"> установка шаровых кранов и а</w:t>
      </w:r>
      <w:r w:rsidR="00F23116" w:rsidRPr="00F23116">
        <w:rPr>
          <w:rFonts w:ascii="Times New Roman" w:hAnsi="Times New Roman"/>
          <w:i/>
          <w:sz w:val="28"/>
        </w:rPr>
        <w:t xml:space="preserve">втоматических </w:t>
      </w:r>
      <w:proofErr w:type="spellStart"/>
      <w:r w:rsidR="00F23116" w:rsidRPr="00F23116">
        <w:rPr>
          <w:rFonts w:ascii="Times New Roman" w:hAnsi="Times New Roman"/>
          <w:i/>
          <w:sz w:val="28"/>
        </w:rPr>
        <w:t>воздухоотводчиков</w:t>
      </w:r>
      <w:proofErr w:type="spellEnd"/>
      <w:r w:rsidR="00F23116" w:rsidRPr="00F23116">
        <w:rPr>
          <w:rFonts w:ascii="Times New Roman" w:hAnsi="Times New Roman"/>
          <w:i/>
          <w:sz w:val="28"/>
        </w:rPr>
        <w:t xml:space="preserve"> в верхних точках и </w:t>
      </w:r>
      <w:proofErr w:type="spellStart"/>
      <w:r w:rsidR="00F23116" w:rsidRPr="00F23116">
        <w:rPr>
          <w:rFonts w:ascii="Times New Roman" w:hAnsi="Times New Roman"/>
          <w:i/>
          <w:sz w:val="28"/>
        </w:rPr>
        <w:t>спускников</w:t>
      </w:r>
      <w:proofErr w:type="spellEnd"/>
      <w:r w:rsidR="00F23116" w:rsidRPr="00F23116">
        <w:rPr>
          <w:rFonts w:ascii="Times New Roman" w:hAnsi="Times New Roman"/>
          <w:i/>
          <w:sz w:val="28"/>
        </w:rPr>
        <w:t xml:space="preserve"> в нижних точках</w:t>
      </w:r>
      <w:r w:rsidR="00F23116">
        <w:rPr>
          <w:rFonts w:ascii="Times New Roman" w:hAnsi="Times New Roman"/>
          <w:i/>
          <w:sz w:val="28"/>
        </w:rPr>
        <w:t xml:space="preserve"> систем.  </w:t>
      </w:r>
      <w:r>
        <w:rPr>
          <w:rFonts w:ascii="Times New Roman" w:hAnsi="Times New Roman"/>
          <w:i/>
          <w:sz w:val="28"/>
        </w:rPr>
        <w:t xml:space="preserve">Необходимость установки, количество и место размещения уточнить по месту, в рамках рабочей документации на схеме смесительных узлов условно не указываются. </w:t>
      </w:r>
    </w:p>
    <w:sectPr w:rsidR="00AF3D1B" w:rsidRPr="00F23116" w:rsidSect="009C672C">
      <w:headerReference w:type="default" r:id="rId8"/>
      <w:footerReference w:type="default" r:id="rId9"/>
      <w:headerReference w:type="first" r:id="rId10"/>
      <w:footerReference w:type="first" r:id="rId11"/>
      <w:pgSz w:w="23814" w:h="16840" w:orient="landscape" w:code="8"/>
      <w:pgMar w:top="301" w:right="340" w:bottom="301" w:left="1191" w:header="335" w:footer="312" w:gutter="0"/>
      <w:pgBorders w:zOrder="back">
        <w:top w:val="single" w:sz="18" w:space="0" w:color="auto"/>
        <w:left w:val="single" w:sz="18" w:space="0" w:color="auto"/>
        <w:bottom w:val="single" w:sz="18" w:space="0" w:color="auto"/>
        <w:right w:val="single" w:sz="18" w:space="0" w:color="auto"/>
      </w:pgBorders>
      <w:cols w:space="72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593E874" w14:textId="77777777" w:rsidR="006B194A" w:rsidRDefault="006B194A">
      <w:r>
        <w:separator/>
      </w:r>
    </w:p>
  </w:endnote>
  <w:endnote w:type="continuationSeparator" w:id="0">
    <w:p w14:paraId="4CDD6B6A" w14:textId="77777777" w:rsidR="006B194A" w:rsidRDefault="006B19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39B548A" w14:textId="0CF50495" w:rsidR="00AE2106" w:rsidRPr="00E33363" w:rsidRDefault="00AE2106" w:rsidP="0074429B">
    <w:pPr>
      <w:pStyle w:val="a6"/>
      <w:spacing w:before="0"/>
      <w:rPr>
        <w:sz w:val="20"/>
        <w:szCs w:val="20"/>
        <w:lang w:val="en-US"/>
      </w:rPr>
    </w:pPr>
    <w:r>
      <w:rPr>
        <w:noProof/>
        <w:sz w:val="2"/>
        <w:szCs w:val="2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73CEF4F0" wp14:editId="381FB8C4">
              <wp:simplePos x="0" y="0"/>
              <wp:positionH relativeFrom="column">
                <wp:posOffset>-534844</wp:posOffset>
              </wp:positionH>
              <wp:positionV relativeFrom="paragraph">
                <wp:posOffset>-2545715</wp:posOffset>
              </wp:positionV>
              <wp:extent cx="553085" cy="3283528"/>
              <wp:effectExtent l="0" t="0" r="0" b="0"/>
              <wp:wrapNone/>
              <wp:docPr id="5" name="Text 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53085" cy="328352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0" w:type="auto"/>
                            <w:tbl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  <w:insideH w:val="single" w:sz="4" w:space="0" w:color="auto"/>
                              <w:insideV w:val="single" w:sz="4" w:space="0" w:color="auto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284"/>
                            <w:gridCol w:w="397"/>
                          </w:tblGrid>
                          <w:tr w:rsidR="00AE2106" w:rsidRPr="00F47BCF" w14:paraId="6A0EB60E" w14:textId="77777777" w:rsidTr="00AF3D1B">
                            <w:trPr>
                              <w:cantSplit/>
                              <w:trHeight w:hRule="exact" w:val="1418"/>
                            </w:trPr>
                            <w:tc>
                              <w:tcPr>
                                <w:tcW w:w="284" w:type="dxa"/>
                                <w:tcBorders>
                                  <w:bottom w:val="single" w:sz="4" w:space="0" w:color="auto"/>
                                </w:tcBorders>
                                <w:textDirection w:val="btLr"/>
                                <w:vAlign w:val="center"/>
                              </w:tcPr>
                              <w:p w14:paraId="4D2C7326" w14:textId="77777777" w:rsidR="00AE2106" w:rsidRPr="00B91642" w:rsidRDefault="00AE2106" w:rsidP="00F47BCF">
                                <w:pPr>
                                  <w:keepLines/>
                                  <w:jc w:val="center"/>
                                  <w:rPr>
                                    <w:rFonts w:ascii="Times New Roman" w:hAnsi="Times New Roman"/>
                                    <w:sz w:val="20"/>
                                    <w:szCs w:val="20"/>
                                  </w:rPr>
                                </w:pPr>
                                <w:proofErr w:type="spellStart"/>
                                <w:r w:rsidRPr="00B91642">
                                  <w:rPr>
                                    <w:rFonts w:ascii="Times New Roman" w:hAnsi="Times New Roman"/>
                                    <w:sz w:val="20"/>
                                    <w:szCs w:val="20"/>
                                  </w:rPr>
                                  <w:t>Взам.инв</w:t>
                                </w:r>
                                <w:proofErr w:type="spellEnd"/>
                                <w:r w:rsidRPr="00B91642">
                                  <w:rPr>
                                    <w:rFonts w:ascii="Times New Roman" w:hAnsi="Times New Roman"/>
                                    <w:sz w:val="20"/>
                                    <w:szCs w:val="20"/>
                                  </w:rPr>
                                  <w:t>.№</w:t>
                                </w:r>
                              </w:p>
                            </w:tc>
                            <w:tc>
                              <w:tcPr>
                                <w:tcW w:w="397" w:type="dxa"/>
                                <w:tcBorders>
                                  <w:bottom w:val="single" w:sz="4" w:space="0" w:color="auto"/>
                                </w:tcBorders>
                                <w:textDirection w:val="tbRl"/>
                                <w:vAlign w:val="center"/>
                              </w:tcPr>
                              <w:p w14:paraId="3D4A64ED" w14:textId="77777777" w:rsidR="00AE2106" w:rsidRPr="00B91642" w:rsidRDefault="00AE2106" w:rsidP="00F47BCF">
                                <w:pPr>
                                  <w:keepLines/>
                                  <w:ind w:left="113" w:right="113"/>
                                  <w:jc w:val="center"/>
                                  <w:rPr>
                                    <w:rFonts w:ascii="Times New Roman" w:hAnsi="Times New Roman"/>
                                    <w:sz w:val="20"/>
                                    <w:szCs w:val="20"/>
                                  </w:rPr>
                                </w:pPr>
                              </w:p>
                            </w:tc>
                          </w:tr>
                          <w:tr w:rsidR="00AE2106" w:rsidRPr="00F47BCF" w14:paraId="01AF7072" w14:textId="77777777" w:rsidTr="00AF3D1B">
                            <w:trPr>
                              <w:cantSplit/>
                              <w:trHeight w:hRule="exact" w:val="1985"/>
                            </w:trPr>
                            <w:tc>
                              <w:tcPr>
                                <w:tcW w:w="284" w:type="dxa"/>
                                <w:tcBorders>
                                  <w:bottom w:val="single" w:sz="4" w:space="0" w:color="auto"/>
                                </w:tcBorders>
                                <w:textDirection w:val="btLr"/>
                                <w:vAlign w:val="center"/>
                              </w:tcPr>
                              <w:p w14:paraId="516B2EBF" w14:textId="77777777" w:rsidR="00AE2106" w:rsidRPr="00B91642" w:rsidRDefault="00AE2106" w:rsidP="00F47BCF">
                                <w:pPr>
                                  <w:keepLines/>
                                  <w:jc w:val="center"/>
                                  <w:rPr>
                                    <w:rFonts w:ascii="Times New Roman" w:hAnsi="Times New Roman"/>
                                    <w:sz w:val="20"/>
                                    <w:szCs w:val="20"/>
                                  </w:rPr>
                                </w:pPr>
                                <w:r w:rsidRPr="00B91642">
                                  <w:rPr>
                                    <w:rFonts w:ascii="Times New Roman" w:hAnsi="Times New Roman"/>
                                    <w:sz w:val="20"/>
                                    <w:szCs w:val="20"/>
                                  </w:rPr>
                                  <w:t>Дата и подпись</w:t>
                                </w:r>
                              </w:p>
                            </w:tc>
                            <w:tc>
                              <w:tcPr>
                                <w:tcW w:w="397" w:type="dxa"/>
                                <w:tcBorders>
                                  <w:bottom w:val="single" w:sz="4" w:space="0" w:color="auto"/>
                                  <w:right w:val="single" w:sz="4" w:space="0" w:color="auto"/>
                                </w:tcBorders>
                                <w:textDirection w:val="tbRl"/>
                                <w:vAlign w:val="center"/>
                              </w:tcPr>
                              <w:p w14:paraId="17ED324D" w14:textId="77777777" w:rsidR="00AE2106" w:rsidRPr="00B91642" w:rsidRDefault="00AE2106" w:rsidP="00F47BCF">
                                <w:pPr>
                                  <w:keepLines/>
                                  <w:ind w:left="113" w:right="113"/>
                                  <w:jc w:val="center"/>
                                  <w:rPr>
                                    <w:rFonts w:ascii="Times New Roman" w:hAnsi="Times New Roman"/>
                                    <w:sz w:val="20"/>
                                    <w:szCs w:val="20"/>
                                    <w:lang w:val="en-US"/>
                                  </w:rPr>
                                </w:pPr>
                              </w:p>
                            </w:tc>
                          </w:tr>
                          <w:tr w:rsidR="00AE2106" w:rsidRPr="00F47BCF" w14:paraId="1AFAC82F" w14:textId="77777777" w:rsidTr="00AF3D1B">
                            <w:trPr>
                              <w:cantSplit/>
                              <w:trHeight w:hRule="exact" w:val="1418"/>
                            </w:trPr>
                            <w:tc>
                              <w:tcPr>
                                <w:tcW w:w="284" w:type="dxa"/>
                                <w:tcBorders>
                                  <w:top w:val="single" w:sz="4" w:space="0" w:color="auto"/>
                                  <w:bottom w:val="nil"/>
                                </w:tcBorders>
                                <w:textDirection w:val="btLr"/>
                                <w:vAlign w:val="center"/>
                              </w:tcPr>
                              <w:p w14:paraId="427968EE" w14:textId="77777777" w:rsidR="00AE2106" w:rsidRPr="00B91642" w:rsidRDefault="00AE2106" w:rsidP="00F47BCF">
                                <w:pPr>
                                  <w:keepLines/>
                                  <w:jc w:val="center"/>
                                  <w:rPr>
                                    <w:rFonts w:ascii="Times New Roman" w:hAnsi="Times New Roman"/>
                                    <w:sz w:val="20"/>
                                    <w:szCs w:val="20"/>
                                  </w:rPr>
                                </w:pPr>
                                <w:r w:rsidRPr="00B91642">
                                  <w:rPr>
                                    <w:rFonts w:ascii="Times New Roman" w:hAnsi="Times New Roman"/>
                                    <w:sz w:val="20"/>
                                    <w:szCs w:val="20"/>
                                  </w:rPr>
                                  <w:t>Инв.№ подп.</w:t>
                                </w:r>
                              </w:p>
                            </w:tc>
                            <w:tc>
                              <w:tcPr>
                                <w:tcW w:w="397" w:type="dxa"/>
                                <w:tcBorders>
                                  <w:bottom w:val="nil"/>
                                </w:tcBorders>
                                <w:textDirection w:val="tbRl"/>
                                <w:vAlign w:val="center"/>
                              </w:tcPr>
                              <w:p w14:paraId="46BB500C" w14:textId="77777777" w:rsidR="00AE2106" w:rsidRPr="00B91642" w:rsidRDefault="00AE2106" w:rsidP="00F47BCF">
                                <w:pPr>
                                  <w:keepLines/>
                                  <w:ind w:left="113" w:right="113"/>
                                  <w:jc w:val="center"/>
                                  <w:rPr>
                                    <w:rFonts w:ascii="Times New Roman" w:hAnsi="Times New Roman"/>
                                    <w:sz w:val="20"/>
                                    <w:szCs w:val="20"/>
                                    <w:lang w:val="en-US"/>
                                  </w:rPr>
                                </w:pPr>
                              </w:p>
                            </w:tc>
                          </w:tr>
                        </w:tbl>
                        <w:p w14:paraId="21DE752A" w14:textId="77777777" w:rsidR="00AE2106" w:rsidRDefault="00AE2106" w:rsidP="00EC14B3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3CEF4F0" id="_x0000_t202" coordsize="21600,21600" o:spt="202" path="m,l,21600r21600,l21600,xe">
              <v:stroke joinstyle="miter"/>
              <v:path gradientshapeok="t" o:connecttype="rect"/>
            </v:shapetype>
            <v:shape id="Text Box 14" o:spid="_x0000_s1026" type="#_x0000_t202" style="position:absolute;margin-left:-42.1pt;margin-top:-200.45pt;width:43.55pt;height:258.5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" filled="f" stroked="f">
              <v:textbox>
                <w:txbxContent>
                  <w:tbl>
                    <w:tblPr>
                      <w:tblW w:w="0" w:type="auto"/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  <w:insideH w:val="single" w:sz="4" w:space="0" w:color="auto"/>
                        <w:insideV w:val="single" w:sz="4" w:space="0" w:color="auto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284"/>
                      <w:gridCol w:w="397"/>
                    </w:tblGrid>
                    <w:tr w:rsidR="00AE2106" w:rsidRPr="00F47BCF" w14:paraId="6A0EB60E" w14:textId="77777777" w:rsidTr="00AF3D1B">
                      <w:trPr>
                        <w:cantSplit/>
                        <w:trHeight w:hRule="exact" w:val="1418"/>
                      </w:trPr>
                      <w:tc>
                        <w:tcPr>
                          <w:tcW w:w="284" w:type="dxa"/>
                          <w:tcBorders>
                            <w:bottom w:val="single" w:sz="4" w:space="0" w:color="auto"/>
                          </w:tcBorders>
                          <w:textDirection w:val="btLr"/>
                          <w:vAlign w:val="center"/>
                        </w:tcPr>
                        <w:p w14:paraId="4D2C7326" w14:textId="77777777" w:rsidR="00AE2106" w:rsidRPr="00B91642" w:rsidRDefault="00AE2106" w:rsidP="00F47BCF">
                          <w:pPr>
                            <w:keepLines/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proofErr w:type="spellStart"/>
                          <w:r w:rsidRPr="00B91642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Взам.инв</w:t>
                          </w:r>
                          <w:proofErr w:type="spellEnd"/>
                          <w:r w:rsidRPr="00B91642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.№</w:t>
                          </w:r>
                        </w:p>
                      </w:tc>
                      <w:tc>
                        <w:tcPr>
                          <w:tcW w:w="397" w:type="dxa"/>
                          <w:tcBorders>
                            <w:bottom w:val="single" w:sz="4" w:space="0" w:color="auto"/>
                          </w:tcBorders>
                          <w:textDirection w:val="tbRl"/>
                          <w:vAlign w:val="center"/>
                        </w:tcPr>
                        <w:p w14:paraId="3D4A64ED" w14:textId="77777777" w:rsidR="00AE2106" w:rsidRPr="00B91642" w:rsidRDefault="00AE2106" w:rsidP="00F47BCF">
                          <w:pPr>
                            <w:keepLines/>
                            <w:ind w:left="113" w:right="113"/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</w:p>
                      </w:tc>
                    </w:tr>
                    <w:tr w:rsidR="00AE2106" w:rsidRPr="00F47BCF" w14:paraId="01AF7072" w14:textId="77777777" w:rsidTr="00AF3D1B">
                      <w:trPr>
                        <w:cantSplit/>
                        <w:trHeight w:hRule="exact" w:val="1985"/>
                      </w:trPr>
                      <w:tc>
                        <w:tcPr>
                          <w:tcW w:w="284" w:type="dxa"/>
                          <w:tcBorders>
                            <w:bottom w:val="single" w:sz="4" w:space="0" w:color="auto"/>
                          </w:tcBorders>
                          <w:textDirection w:val="btLr"/>
                          <w:vAlign w:val="center"/>
                        </w:tcPr>
                        <w:p w14:paraId="516B2EBF" w14:textId="77777777" w:rsidR="00AE2106" w:rsidRPr="00B91642" w:rsidRDefault="00AE2106" w:rsidP="00F47BCF">
                          <w:pPr>
                            <w:keepLines/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B91642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Дата и подпись</w:t>
                          </w:r>
                        </w:p>
                      </w:tc>
                      <w:tc>
                        <w:tcPr>
                          <w:tcW w:w="397" w:type="dxa"/>
                          <w:tcBorders>
                            <w:bottom w:val="single" w:sz="4" w:space="0" w:color="auto"/>
                            <w:right w:val="single" w:sz="4" w:space="0" w:color="auto"/>
                          </w:tcBorders>
                          <w:textDirection w:val="tbRl"/>
                          <w:vAlign w:val="center"/>
                        </w:tcPr>
                        <w:p w14:paraId="17ED324D" w14:textId="77777777" w:rsidR="00AE2106" w:rsidRPr="00B91642" w:rsidRDefault="00AE2106" w:rsidP="00F47BCF">
                          <w:pPr>
                            <w:keepLines/>
                            <w:ind w:left="113" w:right="113"/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</w:p>
                      </w:tc>
                    </w:tr>
                    <w:tr w:rsidR="00AE2106" w:rsidRPr="00F47BCF" w14:paraId="1AFAC82F" w14:textId="77777777" w:rsidTr="00AF3D1B">
                      <w:trPr>
                        <w:cantSplit/>
                        <w:trHeight w:hRule="exact" w:val="1418"/>
                      </w:trPr>
                      <w:tc>
                        <w:tcPr>
                          <w:tcW w:w="284" w:type="dxa"/>
                          <w:tcBorders>
                            <w:top w:val="single" w:sz="4" w:space="0" w:color="auto"/>
                            <w:bottom w:val="nil"/>
                          </w:tcBorders>
                          <w:textDirection w:val="btLr"/>
                          <w:vAlign w:val="center"/>
                        </w:tcPr>
                        <w:p w14:paraId="427968EE" w14:textId="77777777" w:rsidR="00AE2106" w:rsidRPr="00B91642" w:rsidRDefault="00AE2106" w:rsidP="00F47BCF">
                          <w:pPr>
                            <w:keepLines/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B91642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Инв.№ подп.</w:t>
                          </w:r>
                        </w:p>
                      </w:tc>
                      <w:tc>
                        <w:tcPr>
                          <w:tcW w:w="397" w:type="dxa"/>
                          <w:tcBorders>
                            <w:bottom w:val="nil"/>
                          </w:tcBorders>
                          <w:textDirection w:val="tbRl"/>
                          <w:vAlign w:val="center"/>
                        </w:tcPr>
                        <w:p w14:paraId="46BB500C" w14:textId="77777777" w:rsidR="00AE2106" w:rsidRPr="00B91642" w:rsidRDefault="00AE2106" w:rsidP="00F47BCF">
                          <w:pPr>
                            <w:keepLines/>
                            <w:ind w:left="113" w:right="113"/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</w:p>
                      </w:tc>
                    </w:tr>
                  </w:tbl>
                  <w:p w14:paraId="21DE752A" w14:textId="77777777" w:rsidR="00AE2106" w:rsidRDefault="00AE2106" w:rsidP="00EC14B3"/>
                </w:txbxContent>
              </v:textbox>
            </v:shape>
          </w:pict>
        </mc:Fallback>
      </mc:AlternateContent>
    </w:r>
  </w:p>
  <w:tbl>
    <w:tblPr>
      <w:tblW w:w="0" w:type="auto"/>
      <w:jc w:val="righ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1E0" w:firstRow="1" w:lastRow="1" w:firstColumn="1" w:lastColumn="1" w:noHBand="0" w:noVBand="0"/>
    </w:tblPr>
    <w:tblGrid>
      <w:gridCol w:w="566"/>
      <w:gridCol w:w="566"/>
      <w:gridCol w:w="567"/>
      <w:gridCol w:w="567"/>
      <w:gridCol w:w="851"/>
      <w:gridCol w:w="567"/>
      <w:gridCol w:w="6228"/>
      <w:gridCol w:w="578"/>
    </w:tblGrid>
    <w:tr w:rsidR="00AE2106" w:rsidRPr="00F47BCF" w14:paraId="169218F7" w14:textId="77777777" w:rsidTr="00606047">
      <w:trPr>
        <w:cantSplit/>
        <w:trHeight w:hRule="exact" w:val="284"/>
        <w:jc w:val="right"/>
      </w:trPr>
      <w:tc>
        <w:tcPr>
          <w:tcW w:w="566" w:type="dxa"/>
        </w:tcPr>
        <w:p w14:paraId="43C86E5B" w14:textId="280F47AF" w:rsidR="00AE2106" w:rsidRDefault="00AE2106" w:rsidP="00D21439">
          <w:pPr>
            <w:pStyle w:val="a6"/>
            <w:keepLines/>
            <w:jc w:val="center"/>
            <w:rPr>
              <w:rFonts w:ascii="Times New Roman" w:hAnsi="Times New Roman"/>
            </w:rPr>
          </w:pPr>
        </w:p>
      </w:tc>
      <w:tc>
        <w:tcPr>
          <w:tcW w:w="566" w:type="dxa"/>
        </w:tcPr>
        <w:p w14:paraId="7B3E813E" w14:textId="2355A7B3" w:rsidR="00AE2106" w:rsidRDefault="00AE2106" w:rsidP="00D21439">
          <w:pPr>
            <w:pStyle w:val="a6"/>
            <w:keepLines/>
            <w:jc w:val="center"/>
            <w:rPr>
              <w:rFonts w:ascii="Times New Roman" w:hAnsi="Times New Roman"/>
            </w:rPr>
          </w:pPr>
        </w:p>
      </w:tc>
      <w:tc>
        <w:tcPr>
          <w:tcW w:w="567" w:type="dxa"/>
        </w:tcPr>
        <w:p w14:paraId="27F12A80" w14:textId="57383BA9" w:rsidR="00AE2106" w:rsidRDefault="00AE2106" w:rsidP="00D21439">
          <w:pPr>
            <w:pStyle w:val="a6"/>
            <w:keepLines/>
            <w:jc w:val="center"/>
            <w:rPr>
              <w:rFonts w:ascii="Times New Roman" w:hAnsi="Times New Roman"/>
            </w:rPr>
          </w:pPr>
        </w:p>
      </w:tc>
      <w:tc>
        <w:tcPr>
          <w:tcW w:w="567" w:type="dxa"/>
        </w:tcPr>
        <w:p w14:paraId="69F83774" w14:textId="15757C8F" w:rsidR="00AE2106" w:rsidRDefault="00AE2106" w:rsidP="00D21439">
          <w:pPr>
            <w:pStyle w:val="a6"/>
            <w:keepLines/>
            <w:jc w:val="center"/>
            <w:rPr>
              <w:rFonts w:ascii="Times New Roman" w:hAnsi="Times New Roman"/>
            </w:rPr>
          </w:pPr>
        </w:p>
      </w:tc>
      <w:tc>
        <w:tcPr>
          <w:tcW w:w="851" w:type="dxa"/>
        </w:tcPr>
        <w:p w14:paraId="72745DDD" w14:textId="75A57B14" w:rsidR="00AE2106" w:rsidRPr="00B91642" w:rsidRDefault="00AE2106" w:rsidP="00D21439">
          <w:pPr>
            <w:pStyle w:val="a6"/>
            <w:keepLines/>
            <w:jc w:val="center"/>
            <w:rPr>
              <w:rFonts w:ascii="Times New Roman" w:hAnsi="Times New Roman"/>
            </w:rPr>
          </w:pPr>
        </w:p>
      </w:tc>
      <w:tc>
        <w:tcPr>
          <w:tcW w:w="567" w:type="dxa"/>
        </w:tcPr>
        <w:p w14:paraId="7541E9BB" w14:textId="646F1B41" w:rsidR="00AE2106" w:rsidRDefault="00AE2106" w:rsidP="00D21439">
          <w:pPr>
            <w:pStyle w:val="a6"/>
            <w:keepLines/>
            <w:jc w:val="center"/>
            <w:rPr>
              <w:rFonts w:ascii="Times New Roman" w:hAnsi="Times New Roman"/>
            </w:rPr>
          </w:pPr>
        </w:p>
      </w:tc>
      <w:tc>
        <w:tcPr>
          <w:tcW w:w="6228" w:type="dxa"/>
          <w:vMerge w:val="restart"/>
          <w:vAlign w:val="center"/>
        </w:tcPr>
        <w:p w14:paraId="7CB0B446" w14:textId="3691A9E9" w:rsidR="00AE2106" w:rsidRDefault="00A42ACE" w:rsidP="004310E3">
          <w:pPr>
            <w:pStyle w:val="a6"/>
            <w:keepLines/>
            <w:ind w:right="584"/>
            <w:jc w:val="right"/>
            <w:rPr>
              <w:rFonts w:ascii="Times New Roman" w:hAnsi="Times New Roman"/>
              <w:b/>
              <w:sz w:val="32"/>
              <w:szCs w:val="32"/>
            </w:rPr>
          </w:pPr>
          <w:r>
            <w:rPr>
              <w:rFonts w:ascii="Times New Roman" w:hAnsi="Times New Roman"/>
              <w:b/>
              <w:sz w:val="32"/>
              <w:szCs w:val="32"/>
            </w:rPr>
            <w:t>ПП2020РД-1.2-61.17</w:t>
          </w:r>
          <w:r w:rsidR="00AF3D1B">
            <w:rPr>
              <w:rFonts w:ascii="Times New Roman" w:hAnsi="Times New Roman"/>
              <w:b/>
              <w:sz w:val="32"/>
              <w:szCs w:val="32"/>
            </w:rPr>
            <w:t>-ОВ4</w:t>
          </w:r>
          <w:r w:rsidR="00AE2106">
            <w:rPr>
              <w:rFonts w:ascii="Times New Roman" w:hAnsi="Times New Roman"/>
              <w:b/>
              <w:sz w:val="32"/>
              <w:szCs w:val="32"/>
            </w:rPr>
            <w:t>.СО</w:t>
          </w:r>
        </w:p>
      </w:tc>
      <w:tc>
        <w:tcPr>
          <w:tcW w:w="578" w:type="dxa"/>
          <w:noWrap/>
          <w:vAlign w:val="center"/>
        </w:tcPr>
        <w:p w14:paraId="2200DFB0" w14:textId="36B77FC1" w:rsidR="00AE2106" w:rsidRPr="00B91642" w:rsidRDefault="00AE2106" w:rsidP="00606047">
          <w:pPr>
            <w:pStyle w:val="a6"/>
            <w:keepLines/>
            <w:spacing w:before="0"/>
            <w:jc w:val="center"/>
            <w:rPr>
              <w:rFonts w:ascii="Times New Roman" w:hAnsi="Times New Roman"/>
              <w:sz w:val="20"/>
              <w:szCs w:val="20"/>
            </w:rPr>
          </w:pPr>
          <w:r>
            <w:rPr>
              <w:rFonts w:ascii="Times New Roman" w:hAnsi="Times New Roman"/>
              <w:sz w:val="20"/>
              <w:szCs w:val="20"/>
            </w:rPr>
            <w:t>Лист</w:t>
          </w:r>
        </w:p>
      </w:tc>
    </w:tr>
    <w:tr w:rsidR="00AE2106" w:rsidRPr="00F47BCF" w14:paraId="3E796CFA" w14:textId="77777777" w:rsidTr="00606047">
      <w:trPr>
        <w:cantSplit/>
        <w:trHeight w:hRule="exact" w:val="284"/>
        <w:jc w:val="right"/>
      </w:trPr>
      <w:tc>
        <w:tcPr>
          <w:tcW w:w="566" w:type="dxa"/>
        </w:tcPr>
        <w:p w14:paraId="4906EB01" w14:textId="26FC2B80" w:rsidR="00AE2106" w:rsidRPr="00B91642" w:rsidRDefault="00AE2106" w:rsidP="00D21439">
          <w:pPr>
            <w:pStyle w:val="a6"/>
            <w:keepLines/>
            <w:jc w:val="center"/>
            <w:rPr>
              <w:rFonts w:ascii="Times New Roman" w:hAnsi="Times New Roman"/>
            </w:rPr>
          </w:pPr>
        </w:p>
      </w:tc>
      <w:tc>
        <w:tcPr>
          <w:tcW w:w="566" w:type="dxa"/>
        </w:tcPr>
        <w:p w14:paraId="29725A09" w14:textId="2442852F" w:rsidR="00AE2106" w:rsidRPr="00B91642" w:rsidRDefault="00AE2106" w:rsidP="00D21439">
          <w:pPr>
            <w:pStyle w:val="a6"/>
            <w:keepLines/>
            <w:jc w:val="center"/>
            <w:rPr>
              <w:rFonts w:ascii="Times New Roman" w:hAnsi="Times New Roman"/>
            </w:rPr>
          </w:pPr>
        </w:p>
      </w:tc>
      <w:tc>
        <w:tcPr>
          <w:tcW w:w="567" w:type="dxa"/>
        </w:tcPr>
        <w:p w14:paraId="22F4C87D" w14:textId="26B5B737" w:rsidR="00AE2106" w:rsidRPr="00B91642" w:rsidRDefault="00AE2106" w:rsidP="00D21439">
          <w:pPr>
            <w:pStyle w:val="a6"/>
            <w:keepLines/>
            <w:jc w:val="center"/>
            <w:rPr>
              <w:rFonts w:ascii="Times New Roman" w:hAnsi="Times New Roman"/>
            </w:rPr>
          </w:pPr>
        </w:p>
      </w:tc>
      <w:tc>
        <w:tcPr>
          <w:tcW w:w="567" w:type="dxa"/>
        </w:tcPr>
        <w:p w14:paraId="23BC2640" w14:textId="76F817CB" w:rsidR="00AE2106" w:rsidRPr="00B91642" w:rsidRDefault="00AE2106" w:rsidP="00D21439">
          <w:pPr>
            <w:pStyle w:val="a6"/>
            <w:keepLines/>
            <w:jc w:val="center"/>
            <w:rPr>
              <w:rFonts w:ascii="Times New Roman" w:hAnsi="Times New Roman"/>
            </w:rPr>
          </w:pPr>
        </w:p>
      </w:tc>
      <w:tc>
        <w:tcPr>
          <w:tcW w:w="851" w:type="dxa"/>
        </w:tcPr>
        <w:p w14:paraId="041419A1" w14:textId="45B8872C" w:rsidR="00AE2106" w:rsidRPr="00B91642" w:rsidRDefault="00AE2106" w:rsidP="00D21439">
          <w:pPr>
            <w:pStyle w:val="a6"/>
            <w:keepLines/>
            <w:jc w:val="center"/>
            <w:rPr>
              <w:rFonts w:ascii="Times New Roman" w:hAnsi="Times New Roman"/>
            </w:rPr>
          </w:pPr>
        </w:p>
      </w:tc>
      <w:tc>
        <w:tcPr>
          <w:tcW w:w="567" w:type="dxa"/>
        </w:tcPr>
        <w:p w14:paraId="1227E7B2" w14:textId="6D3DCD41" w:rsidR="00AE2106" w:rsidRPr="00B91642" w:rsidRDefault="00AE2106" w:rsidP="00D21439">
          <w:pPr>
            <w:pStyle w:val="a6"/>
            <w:keepLines/>
            <w:jc w:val="center"/>
            <w:rPr>
              <w:rFonts w:ascii="Times New Roman" w:hAnsi="Times New Roman"/>
            </w:rPr>
          </w:pPr>
        </w:p>
      </w:tc>
      <w:tc>
        <w:tcPr>
          <w:tcW w:w="6228" w:type="dxa"/>
          <w:vMerge/>
          <w:vAlign w:val="center"/>
        </w:tcPr>
        <w:p w14:paraId="1FF03F9A" w14:textId="14E6550A" w:rsidR="00AE2106" w:rsidRPr="006C37FB" w:rsidRDefault="00AE2106" w:rsidP="004310E3">
          <w:pPr>
            <w:pStyle w:val="a6"/>
            <w:keepLines/>
            <w:ind w:right="584"/>
            <w:jc w:val="right"/>
            <w:rPr>
              <w:rFonts w:ascii="Times New Roman" w:hAnsi="Times New Roman"/>
              <w:sz w:val="24"/>
            </w:rPr>
          </w:pPr>
        </w:p>
      </w:tc>
      <w:tc>
        <w:tcPr>
          <w:tcW w:w="578" w:type="dxa"/>
          <w:vMerge w:val="restart"/>
          <w:noWrap/>
          <w:vAlign w:val="center"/>
        </w:tcPr>
        <w:p w14:paraId="5EC4C9AA" w14:textId="6AAE4F5A" w:rsidR="00AE2106" w:rsidRPr="00B91642" w:rsidRDefault="00AE2106" w:rsidP="00606047">
          <w:pPr>
            <w:pStyle w:val="a6"/>
            <w:keepLines/>
            <w:spacing w:before="0"/>
            <w:jc w:val="center"/>
            <w:rPr>
              <w:rFonts w:ascii="Times New Roman" w:hAnsi="Times New Roman"/>
              <w:sz w:val="20"/>
              <w:szCs w:val="20"/>
            </w:rPr>
          </w:pPr>
          <w:r w:rsidRPr="00606047">
            <w:rPr>
              <w:rFonts w:ascii="Times New Roman" w:hAnsi="Times New Roman"/>
              <w:b/>
              <w:bCs/>
              <w:sz w:val="28"/>
              <w:szCs w:val="20"/>
            </w:rPr>
            <w:fldChar w:fldCharType="begin"/>
          </w:r>
          <w:r w:rsidRPr="00606047">
            <w:rPr>
              <w:rFonts w:ascii="Times New Roman" w:hAnsi="Times New Roman"/>
              <w:b/>
              <w:bCs/>
              <w:sz w:val="28"/>
              <w:szCs w:val="20"/>
            </w:rPr>
            <w:instrText>PAGE  \* Arabic  \* MERGEFORMAT</w:instrText>
          </w:r>
          <w:r w:rsidRPr="00606047">
            <w:rPr>
              <w:rFonts w:ascii="Times New Roman" w:hAnsi="Times New Roman"/>
              <w:b/>
              <w:bCs/>
              <w:sz w:val="28"/>
              <w:szCs w:val="20"/>
            </w:rPr>
            <w:fldChar w:fldCharType="separate"/>
          </w:r>
          <w:r w:rsidR="00A42ACE">
            <w:rPr>
              <w:rFonts w:ascii="Times New Roman" w:hAnsi="Times New Roman"/>
              <w:b/>
              <w:bCs/>
              <w:noProof/>
              <w:sz w:val="28"/>
              <w:szCs w:val="20"/>
            </w:rPr>
            <w:t>2</w:t>
          </w:r>
          <w:r w:rsidRPr="00606047">
            <w:rPr>
              <w:rFonts w:ascii="Times New Roman" w:hAnsi="Times New Roman"/>
              <w:b/>
              <w:bCs/>
              <w:sz w:val="28"/>
              <w:szCs w:val="20"/>
            </w:rPr>
            <w:fldChar w:fldCharType="end"/>
          </w:r>
        </w:p>
      </w:tc>
    </w:tr>
    <w:tr w:rsidR="00AE2106" w:rsidRPr="00F47BCF" w14:paraId="4D043244" w14:textId="77777777" w:rsidTr="00606047">
      <w:trPr>
        <w:cantSplit/>
        <w:trHeight w:hRule="exact" w:val="284"/>
        <w:jc w:val="right"/>
      </w:trPr>
      <w:tc>
        <w:tcPr>
          <w:tcW w:w="566" w:type="dxa"/>
        </w:tcPr>
        <w:p w14:paraId="4BEB4E22" w14:textId="77777777" w:rsidR="00AE2106" w:rsidRPr="00084CB6" w:rsidRDefault="00AE2106" w:rsidP="00094054">
          <w:pPr>
            <w:pStyle w:val="a6"/>
            <w:keepLines/>
            <w:spacing w:before="0"/>
            <w:jc w:val="center"/>
            <w:rPr>
              <w:rFonts w:ascii="Times New Roman" w:hAnsi="Times New Roman"/>
              <w:sz w:val="20"/>
              <w:szCs w:val="20"/>
            </w:rPr>
          </w:pPr>
          <w:r w:rsidRPr="00084CB6">
            <w:rPr>
              <w:rFonts w:ascii="Times New Roman" w:hAnsi="Times New Roman"/>
              <w:sz w:val="20"/>
              <w:szCs w:val="20"/>
            </w:rPr>
            <w:t>Изм.</w:t>
          </w:r>
        </w:p>
      </w:tc>
      <w:tc>
        <w:tcPr>
          <w:tcW w:w="566" w:type="dxa"/>
          <w:vAlign w:val="center"/>
        </w:tcPr>
        <w:p w14:paraId="1D213CA7" w14:textId="290BC26E" w:rsidR="00AE2106" w:rsidRPr="00084CB6" w:rsidRDefault="00AE2106" w:rsidP="00606047">
          <w:pPr>
            <w:pStyle w:val="a6"/>
            <w:keepLines/>
            <w:spacing w:before="0"/>
            <w:jc w:val="center"/>
            <w:rPr>
              <w:rFonts w:ascii="Times New Roman" w:hAnsi="Times New Roman"/>
              <w:sz w:val="20"/>
              <w:szCs w:val="20"/>
            </w:rPr>
          </w:pPr>
          <w:proofErr w:type="spellStart"/>
          <w:r w:rsidRPr="00606047">
            <w:rPr>
              <w:rFonts w:ascii="Times New Roman" w:hAnsi="Times New Roman"/>
              <w:sz w:val="17"/>
              <w:szCs w:val="17"/>
            </w:rPr>
            <w:t>Кол.уч</w:t>
          </w:r>
          <w:proofErr w:type="spellEnd"/>
          <w:r w:rsidRPr="00084CB6">
            <w:rPr>
              <w:rFonts w:ascii="Times New Roman" w:hAnsi="Times New Roman"/>
              <w:sz w:val="20"/>
              <w:szCs w:val="20"/>
            </w:rPr>
            <w:t xml:space="preserve"> </w:t>
          </w:r>
          <w:proofErr w:type="spellStart"/>
          <w:r w:rsidRPr="00084CB6">
            <w:rPr>
              <w:rFonts w:ascii="Times New Roman" w:hAnsi="Times New Roman"/>
              <w:sz w:val="20"/>
              <w:szCs w:val="20"/>
            </w:rPr>
            <w:t>уч</w:t>
          </w:r>
          <w:proofErr w:type="spellEnd"/>
        </w:p>
      </w:tc>
      <w:tc>
        <w:tcPr>
          <w:tcW w:w="567" w:type="dxa"/>
        </w:tcPr>
        <w:p w14:paraId="1F20A564" w14:textId="77777777" w:rsidR="00AE2106" w:rsidRPr="00084CB6" w:rsidRDefault="00AE2106" w:rsidP="00094054">
          <w:pPr>
            <w:pStyle w:val="a6"/>
            <w:keepLines/>
            <w:spacing w:before="0"/>
            <w:jc w:val="center"/>
            <w:rPr>
              <w:rFonts w:ascii="Times New Roman" w:hAnsi="Times New Roman"/>
              <w:sz w:val="20"/>
              <w:szCs w:val="20"/>
            </w:rPr>
          </w:pPr>
          <w:r w:rsidRPr="00084CB6">
            <w:rPr>
              <w:rFonts w:ascii="Times New Roman" w:hAnsi="Times New Roman"/>
              <w:sz w:val="20"/>
              <w:szCs w:val="20"/>
            </w:rPr>
            <w:t>Лист</w:t>
          </w:r>
        </w:p>
      </w:tc>
      <w:tc>
        <w:tcPr>
          <w:tcW w:w="567" w:type="dxa"/>
        </w:tcPr>
        <w:p w14:paraId="4275B52F" w14:textId="14CA4A71" w:rsidR="00AE2106" w:rsidRPr="00084CB6" w:rsidRDefault="00AE2106" w:rsidP="00606047">
          <w:pPr>
            <w:pStyle w:val="a6"/>
            <w:keepLines/>
            <w:spacing w:before="0"/>
            <w:jc w:val="center"/>
            <w:rPr>
              <w:rFonts w:ascii="Times New Roman" w:hAnsi="Times New Roman"/>
              <w:sz w:val="20"/>
              <w:szCs w:val="20"/>
            </w:rPr>
          </w:pPr>
          <w:r w:rsidRPr="00084CB6">
            <w:rPr>
              <w:rFonts w:ascii="Times New Roman" w:hAnsi="Times New Roman"/>
              <w:sz w:val="20"/>
              <w:szCs w:val="20"/>
            </w:rPr>
            <w:t>№</w:t>
          </w:r>
          <w:r>
            <w:rPr>
              <w:rFonts w:ascii="Times New Roman" w:hAnsi="Times New Roman"/>
              <w:sz w:val="20"/>
              <w:szCs w:val="20"/>
            </w:rPr>
            <w:t>док</w:t>
          </w:r>
          <w:r w:rsidRPr="00084CB6">
            <w:rPr>
              <w:rFonts w:ascii="Times New Roman" w:hAnsi="Times New Roman"/>
              <w:sz w:val="20"/>
              <w:szCs w:val="20"/>
            </w:rPr>
            <w:t xml:space="preserve"> </w:t>
          </w:r>
          <w:proofErr w:type="spellStart"/>
          <w:r w:rsidRPr="00084CB6">
            <w:rPr>
              <w:rFonts w:ascii="Times New Roman" w:hAnsi="Times New Roman"/>
              <w:sz w:val="20"/>
              <w:szCs w:val="20"/>
            </w:rPr>
            <w:t>док</w:t>
          </w:r>
          <w:proofErr w:type="spellEnd"/>
        </w:p>
      </w:tc>
      <w:tc>
        <w:tcPr>
          <w:tcW w:w="851" w:type="dxa"/>
        </w:tcPr>
        <w:p w14:paraId="38B4AD55" w14:textId="5CB1A286" w:rsidR="00AE2106" w:rsidRPr="00084CB6" w:rsidRDefault="00AE2106" w:rsidP="00094054">
          <w:pPr>
            <w:pStyle w:val="a6"/>
            <w:keepLines/>
            <w:spacing w:before="0"/>
            <w:jc w:val="center"/>
            <w:rPr>
              <w:rFonts w:ascii="Times New Roman" w:hAnsi="Times New Roman"/>
              <w:sz w:val="20"/>
              <w:szCs w:val="20"/>
            </w:rPr>
          </w:pPr>
          <w:r w:rsidRPr="00084CB6">
            <w:rPr>
              <w:rFonts w:ascii="Times New Roman" w:hAnsi="Times New Roman"/>
              <w:sz w:val="20"/>
              <w:szCs w:val="20"/>
            </w:rPr>
            <w:t>Подпись</w:t>
          </w:r>
        </w:p>
      </w:tc>
      <w:tc>
        <w:tcPr>
          <w:tcW w:w="567" w:type="dxa"/>
        </w:tcPr>
        <w:p w14:paraId="066A66E1" w14:textId="77777777" w:rsidR="00AE2106" w:rsidRPr="00084CB6" w:rsidRDefault="00AE2106" w:rsidP="00094054">
          <w:pPr>
            <w:pStyle w:val="a6"/>
            <w:keepLines/>
            <w:spacing w:before="0"/>
            <w:jc w:val="center"/>
            <w:rPr>
              <w:rFonts w:ascii="Times New Roman" w:hAnsi="Times New Roman"/>
              <w:sz w:val="20"/>
              <w:szCs w:val="20"/>
            </w:rPr>
          </w:pPr>
          <w:r w:rsidRPr="00084CB6">
            <w:rPr>
              <w:rFonts w:ascii="Times New Roman" w:hAnsi="Times New Roman"/>
              <w:sz w:val="20"/>
              <w:szCs w:val="20"/>
            </w:rPr>
            <w:t>Дата</w:t>
          </w:r>
        </w:p>
      </w:tc>
      <w:tc>
        <w:tcPr>
          <w:tcW w:w="6228" w:type="dxa"/>
          <w:vMerge/>
          <w:vAlign w:val="center"/>
        </w:tcPr>
        <w:p w14:paraId="3AF986C7" w14:textId="77777777" w:rsidR="00AE2106" w:rsidRPr="00B91642" w:rsidRDefault="00AE2106" w:rsidP="00094054">
          <w:pPr>
            <w:pStyle w:val="a6"/>
            <w:keepLines/>
            <w:jc w:val="center"/>
            <w:rPr>
              <w:rFonts w:ascii="Times New Roman" w:hAnsi="Times New Roman"/>
            </w:rPr>
          </w:pPr>
        </w:p>
      </w:tc>
      <w:tc>
        <w:tcPr>
          <w:tcW w:w="578" w:type="dxa"/>
          <w:vMerge/>
          <w:vAlign w:val="center"/>
        </w:tcPr>
        <w:p w14:paraId="11B44D3F" w14:textId="77777777" w:rsidR="00AE2106" w:rsidRPr="00B91642" w:rsidRDefault="00AE2106" w:rsidP="00094054">
          <w:pPr>
            <w:pStyle w:val="a6"/>
            <w:keepLines/>
            <w:jc w:val="center"/>
            <w:rPr>
              <w:rFonts w:ascii="Times New Roman" w:hAnsi="Times New Roman"/>
            </w:rPr>
          </w:pPr>
        </w:p>
      </w:tc>
    </w:tr>
  </w:tbl>
  <w:p w14:paraId="35094660" w14:textId="77777777" w:rsidR="00AE2106" w:rsidRPr="0074429B" w:rsidRDefault="00AE2106" w:rsidP="0074429B">
    <w:pPr>
      <w:pStyle w:val="a6"/>
      <w:spacing w:before="0"/>
      <w:rPr>
        <w:sz w:val="2"/>
        <w:szCs w:val="2"/>
      </w:rPr>
    </w:pPr>
    <w:r>
      <w:rPr>
        <w:noProof/>
        <w:sz w:val="2"/>
        <w:szCs w:val="2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3315F98" wp14:editId="28A9AA66">
              <wp:simplePos x="0" y="0"/>
              <wp:positionH relativeFrom="column">
                <wp:posOffset>-10796</wp:posOffset>
              </wp:positionH>
              <wp:positionV relativeFrom="paragraph">
                <wp:posOffset>24130</wp:posOffset>
              </wp:positionV>
              <wp:extent cx="26035" cy="0"/>
              <wp:effectExtent l="0" t="19050" r="31115" b="19050"/>
              <wp:wrapNone/>
              <wp:docPr id="4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6035" cy="0"/>
                      </a:xfrm>
                      <a:prstGeom prst="line">
                        <a:avLst/>
                      </a:prstGeom>
                      <a:noFill/>
                      <a:ln w="285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line w14:anchorId="043FE7EC" id="Line 11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85pt,1.9pt" to="1.2pt,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" strokeweight="2.25pt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645B00" w14:textId="4CD84A84" w:rsidR="00AE2106" w:rsidRPr="00E33363" w:rsidRDefault="00AE2106" w:rsidP="0074429B">
    <w:pPr>
      <w:pStyle w:val="a6"/>
      <w:spacing w:before="0"/>
      <w:rPr>
        <w:i/>
        <w:sz w:val="20"/>
        <w:szCs w:val="20"/>
        <w:lang w:val="en-US"/>
      </w:rPr>
    </w:pPr>
    <w:r w:rsidRPr="006635BF">
      <w:rPr>
        <w:rFonts w:ascii="Verdana" w:hAnsi="Verdana"/>
        <w:i/>
        <w:noProof/>
        <w:color w:val="333333"/>
        <w:sz w:val="2"/>
        <w:szCs w:val="2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0E24E8D6" wp14:editId="20AF7C4D">
              <wp:simplePos x="0" y="0"/>
              <wp:positionH relativeFrom="column">
                <wp:posOffset>-831215</wp:posOffset>
              </wp:positionH>
              <wp:positionV relativeFrom="paragraph">
                <wp:posOffset>-1494790</wp:posOffset>
              </wp:positionV>
              <wp:extent cx="906780" cy="6320155"/>
              <wp:effectExtent l="0" t="635" r="635" b="3810"/>
              <wp:wrapNone/>
              <wp:docPr id="3" name="Text 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06780" cy="63201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1136" w:type="dxa"/>
                            <w:jc w:val="center"/>
                            <w:tbl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  <w:insideH w:val="single" w:sz="4" w:space="0" w:color="auto"/>
                              <w:insideV w:val="single" w:sz="4" w:space="0" w:color="auto"/>
                            </w:tblBorders>
                            <w:tblLayout w:type="fixed"/>
                            <w:tblLook w:val="01E0" w:firstRow="1" w:lastRow="1" w:firstColumn="1" w:lastColumn="1" w:noHBand="0" w:noVBand="0"/>
                          </w:tblPr>
                          <w:tblGrid>
                            <w:gridCol w:w="236"/>
                            <w:gridCol w:w="236"/>
                            <w:gridCol w:w="379"/>
                            <w:gridCol w:w="285"/>
                          </w:tblGrid>
                          <w:tr w:rsidR="00AE2106" w:rsidRPr="00F47BCF" w14:paraId="11ECFA23" w14:textId="77777777" w:rsidTr="00094054">
                            <w:trPr>
                              <w:cantSplit/>
                              <w:trHeight w:hRule="exact" w:val="1418"/>
                              <w:jc w:val="center"/>
                            </w:trPr>
                            <w:tc>
                              <w:tcPr>
                                <w:tcW w:w="236" w:type="dxa"/>
                                <w:tcBorders>
                                  <w:left w:val="nil"/>
                                  <w:bottom w:val="nil"/>
                                  <w:right w:val="nil"/>
                                </w:tcBorders>
                                <w:textDirection w:val="btLr"/>
                                <w:vAlign w:val="center"/>
                              </w:tcPr>
                              <w:p w14:paraId="62FED342" w14:textId="77777777" w:rsidR="00AE2106" w:rsidRPr="00F47BCF" w:rsidRDefault="00AE2106" w:rsidP="00F47BCF">
                                <w:pPr>
                                  <w:keepLines/>
                                  <w:rPr>
                                    <w:i/>
                                    <w:sz w:val="20"/>
                                    <w:szCs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bottom w:val="nil"/>
                                  <w:right w:val="single" w:sz="4" w:space="0" w:color="auto"/>
                                </w:tcBorders>
                                <w:textDirection w:val="btLr"/>
                                <w:vAlign w:val="center"/>
                              </w:tcPr>
                              <w:p w14:paraId="64FB7BE4" w14:textId="77777777" w:rsidR="00AE2106" w:rsidRPr="00F47BCF" w:rsidRDefault="00AE2106" w:rsidP="00F47BCF">
                                <w:pPr>
                                  <w:keepLines/>
                                  <w:rPr>
                                    <w:i/>
                                    <w:sz w:val="20"/>
                                    <w:szCs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79" w:type="dxa"/>
                                <w:tcBorders>
                                  <w:top w:val="single" w:sz="4" w:space="0" w:color="auto"/>
                                  <w:left w:val="single" w:sz="4" w:space="0" w:color="auto"/>
                                  <w:bottom w:val="single" w:sz="4" w:space="0" w:color="auto"/>
                                  <w:right w:val="single" w:sz="4" w:space="0" w:color="auto"/>
                                </w:tcBorders>
                                <w:textDirection w:val="btLr"/>
                                <w:vAlign w:val="center"/>
                              </w:tcPr>
                              <w:p w14:paraId="1ECCCFC5" w14:textId="77777777" w:rsidR="00AE2106" w:rsidRPr="00B91642" w:rsidRDefault="00AE2106" w:rsidP="00F47BCF">
                                <w:pPr>
                                  <w:keepLines/>
                                  <w:jc w:val="center"/>
                                  <w:rPr>
                                    <w:rFonts w:ascii="Times New Roman" w:hAnsi="Times New Roman"/>
                                    <w:sz w:val="20"/>
                                    <w:szCs w:val="20"/>
                                  </w:rPr>
                                </w:pPr>
                                <w:proofErr w:type="spellStart"/>
                                <w:r w:rsidRPr="00B91642">
                                  <w:rPr>
                                    <w:rFonts w:ascii="Times New Roman" w:hAnsi="Times New Roman"/>
                                    <w:sz w:val="20"/>
                                    <w:szCs w:val="20"/>
                                  </w:rPr>
                                  <w:t>Взам</w:t>
                                </w:r>
                                <w:proofErr w:type="spellEnd"/>
                                <w:r w:rsidRPr="00B91642">
                                  <w:rPr>
                                    <w:rFonts w:ascii="Times New Roman" w:hAnsi="Times New Roman"/>
                                    <w:sz w:val="20"/>
                                    <w:szCs w:val="20"/>
                                  </w:rPr>
                                  <w:t>. инв. №</w:t>
                                </w:r>
                              </w:p>
                            </w:tc>
                            <w:tc>
                              <w:tcPr>
                                <w:tcW w:w="285" w:type="dxa"/>
                                <w:tcBorders>
                                  <w:top w:val="single" w:sz="4" w:space="0" w:color="auto"/>
                                  <w:left w:val="single" w:sz="4" w:space="0" w:color="auto"/>
                                  <w:bottom w:val="single" w:sz="4" w:space="0" w:color="auto"/>
                                  <w:right w:val="single" w:sz="4" w:space="0" w:color="auto"/>
                                </w:tcBorders>
                                <w:textDirection w:val="btLr"/>
                                <w:vAlign w:val="center"/>
                              </w:tcPr>
                              <w:p w14:paraId="324B684C" w14:textId="77777777" w:rsidR="00AE2106" w:rsidRPr="00F47BCF" w:rsidRDefault="00AE2106" w:rsidP="00F47BCF">
                                <w:pPr>
                                  <w:keepLines/>
                                  <w:rPr>
                                    <w:i/>
                                    <w:sz w:val="20"/>
                                    <w:szCs w:val="20"/>
                                  </w:rPr>
                                </w:pPr>
                              </w:p>
                            </w:tc>
                          </w:tr>
                          <w:tr w:rsidR="00AE2106" w:rsidRPr="00F47BCF" w14:paraId="38A2FD99" w14:textId="77777777" w:rsidTr="00094054">
                            <w:trPr>
                              <w:cantSplit/>
                              <w:trHeight w:hRule="exact" w:val="2452"/>
                              <w:jc w:val="center"/>
                            </w:trPr>
                            <w:tc>
                              <w:tcPr>
                                <w:tcW w:w="236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  <w:textDirection w:val="btLr"/>
                                <w:vAlign w:val="center"/>
                              </w:tcPr>
                              <w:p w14:paraId="4B44D1FA" w14:textId="77777777" w:rsidR="00AE2106" w:rsidRPr="00F47BCF" w:rsidRDefault="00AE2106" w:rsidP="00F47BCF">
                                <w:pPr>
                                  <w:keepLines/>
                                  <w:rPr>
                                    <w:i/>
                                    <w:sz w:val="20"/>
                                    <w:szCs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single" w:sz="4" w:space="0" w:color="auto"/>
                                </w:tcBorders>
                                <w:textDirection w:val="btLr"/>
                                <w:vAlign w:val="center"/>
                              </w:tcPr>
                              <w:p w14:paraId="2A3845AE" w14:textId="77777777" w:rsidR="00AE2106" w:rsidRPr="00F47BCF" w:rsidRDefault="00AE2106" w:rsidP="00F47BCF">
                                <w:pPr>
                                  <w:keepLines/>
                                  <w:rPr>
                                    <w:i/>
                                    <w:sz w:val="20"/>
                                    <w:szCs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79" w:type="dxa"/>
                                <w:tcBorders>
                                  <w:top w:val="single" w:sz="4" w:space="0" w:color="auto"/>
                                  <w:left w:val="single" w:sz="4" w:space="0" w:color="auto"/>
                                  <w:bottom w:val="single" w:sz="4" w:space="0" w:color="auto"/>
                                  <w:right w:val="single" w:sz="4" w:space="0" w:color="auto"/>
                                </w:tcBorders>
                                <w:textDirection w:val="btLr"/>
                                <w:vAlign w:val="center"/>
                              </w:tcPr>
                              <w:p w14:paraId="4BD5E03A" w14:textId="77777777" w:rsidR="00AE2106" w:rsidRPr="00B91642" w:rsidRDefault="00AE2106" w:rsidP="00F47BCF">
                                <w:pPr>
                                  <w:keepLines/>
                                  <w:jc w:val="center"/>
                                  <w:rPr>
                                    <w:rFonts w:ascii="Times New Roman" w:hAnsi="Times New Roman"/>
                                    <w:sz w:val="20"/>
                                    <w:szCs w:val="20"/>
                                  </w:rPr>
                                </w:pPr>
                                <w:r w:rsidRPr="00B91642">
                                  <w:rPr>
                                    <w:rFonts w:ascii="Times New Roman" w:hAnsi="Times New Roman"/>
                                    <w:sz w:val="20"/>
                                    <w:szCs w:val="20"/>
                                  </w:rPr>
                                  <w:t>Подпись и дата</w:t>
                                </w:r>
                              </w:p>
                            </w:tc>
                            <w:tc>
                              <w:tcPr>
                                <w:tcW w:w="285" w:type="dxa"/>
                                <w:tcBorders>
                                  <w:top w:val="single" w:sz="4" w:space="0" w:color="auto"/>
                                  <w:left w:val="single" w:sz="4" w:space="0" w:color="auto"/>
                                  <w:bottom w:val="single" w:sz="4" w:space="0" w:color="auto"/>
                                  <w:right w:val="single" w:sz="4" w:space="0" w:color="auto"/>
                                </w:tcBorders>
                                <w:textDirection w:val="btLr"/>
                                <w:vAlign w:val="center"/>
                              </w:tcPr>
                              <w:p w14:paraId="6707FDDD" w14:textId="77777777" w:rsidR="00AE2106" w:rsidRPr="00F47BCF" w:rsidRDefault="00AE2106" w:rsidP="00F47BCF">
                                <w:pPr>
                                  <w:keepLines/>
                                  <w:rPr>
                                    <w:i/>
                                    <w:sz w:val="20"/>
                                    <w:szCs w:val="20"/>
                                  </w:rPr>
                                </w:pPr>
                              </w:p>
                            </w:tc>
                          </w:tr>
                          <w:tr w:rsidR="00AE2106" w:rsidRPr="00F47BCF" w14:paraId="05053015" w14:textId="77777777" w:rsidTr="00094054">
                            <w:trPr>
                              <w:cantSplit/>
                              <w:trHeight w:hRule="exact" w:val="1418"/>
                              <w:jc w:val="center"/>
                            </w:trPr>
                            <w:tc>
                              <w:tcPr>
                                <w:tcW w:w="236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  <w:textDirection w:val="btLr"/>
                                <w:vAlign w:val="center"/>
                              </w:tcPr>
                              <w:p w14:paraId="5FE7A927" w14:textId="77777777" w:rsidR="00AE2106" w:rsidRPr="00F47BCF" w:rsidRDefault="00AE2106" w:rsidP="00F47BCF">
                                <w:pPr>
                                  <w:keepLines/>
                                  <w:rPr>
                                    <w:i/>
                                    <w:sz w:val="20"/>
                                    <w:szCs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single" w:sz="4" w:space="0" w:color="auto"/>
                                </w:tcBorders>
                                <w:textDirection w:val="btLr"/>
                                <w:vAlign w:val="center"/>
                              </w:tcPr>
                              <w:p w14:paraId="55511D73" w14:textId="77777777" w:rsidR="00AE2106" w:rsidRPr="00F47BCF" w:rsidRDefault="00AE2106" w:rsidP="00F47BCF">
                                <w:pPr>
                                  <w:keepLines/>
                                  <w:rPr>
                                    <w:i/>
                                    <w:sz w:val="20"/>
                                    <w:szCs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79" w:type="dxa"/>
                                <w:tcBorders>
                                  <w:top w:val="single" w:sz="4" w:space="0" w:color="auto"/>
                                  <w:left w:val="single" w:sz="4" w:space="0" w:color="auto"/>
                                  <w:bottom w:val="single" w:sz="4" w:space="0" w:color="auto"/>
                                  <w:right w:val="single" w:sz="4" w:space="0" w:color="auto"/>
                                </w:tcBorders>
                                <w:textDirection w:val="btLr"/>
                                <w:vAlign w:val="center"/>
                              </w:tcPr>
                              <w:p w14:paraId="23E3AE47" w14:textId="77777777" w:rsidR="00AE2106" w:rsidRPr="00B91642" w:rsidRDefault="00AE2106" w:rsidP="00F47BCF">
                                <w:pPr>
                                  <w:keepLines/>
                                  <w:jc w:val="center"/>
                                  <w:rPr>
                                    <w:rFonts w:ascii="Times New Roman" w:hAnsi="Times New Roman"/>
                                    <w:sz w:val="20"/>
                                    <w:szCs w:val="20"/>
                                  </w:rPr>
                                </w:pPr>
                                <w:r w:rsidRPr="00B91642">
                                  <w:rPr>
                                    <w:rFonts w:ascii="Times New Roman" w:hAnsi="Times New Roman"/>
                                    <w:sz w:val="20"/>
                                    <w:szCs w:val="20"/>
                                  </w:rPr>
                                  <w:t>Инв. № подл.</w:t>
                                </w:r>
                              </w:p>
                            </w:tc>
                            <w:tc>
                              <w:tcPr>
                                <w:tcW w:w="285" w:type="dxa"/>
                                <w:tcBorders>
                                  <w:top w:val="single" w:sz="4" w:space="0" w:color="auto"/>
                                  <w:left w:val="single" w:sz="4" w:space="0" w:color="auto"/>
                                  <w:bottom w:val="single" w:sz="4" w:space="0" w:color="auto"/>
                                  <w:right w:val="single" w:sz="4" w:space="0" w:color="auto"/>
                                </w:tcBorders>
                                <w:textDirection w:val="btLr"/>
                                <w:vAlign w:val="center"/>
                              </w:tcPr>
                              <w:p w14:paraId="70A1AA0A" w14:textId="77777777" w:rsidR="00AE2106" w:rsidRPr="00F47BCF" w:rsidRDefault="00AE2106" w:rsidP="00F47BCF">
                                <w:pPr>
                                  <w:keepLines/>
                                  <w:rPr>
                                    <w:i/>
                                    <w:sz w:val="20"/>
                                    <w:szCs w:val="20"/>
                                  </w:rPr>
                                </w:pPr>
                              </w:p>
                            </w:tc>
                          </w:tr>
                        </w:tbl>
                        <w:p w14:paraId="33123F37" w14:textId="77777777" w:rsidR="00AE2106" w:rsidRDefault="00AE2106" w:rsidP="00CB1828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E24E8D6" id="_x0000_t202" coordsize="21600,21600" o:spt="202" path="m,l,21600r21600,l21600,xe">
              <v:stroke joinstyle="miter"/>
              <v:path gradientshapeok="t" o:connecttype="rect"/>
            </v:shapetype>
            <v:shape id="Text Box 12" o:spid="_x0000_s1027" type="#_x0000_t202" style="position:absolute;margin-left:-65.45pt;margin-top:-117.7pt;width:71.4pt;height:497.6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" filled="f" stroked="f">
              <v:textbox>
                <w:txbxContent>
                  <w:tbl>
                    <w:tblPr>
                      <w:tblW w:w="1136" w:type="dxa"/>
                      <w:jc w:val="center"/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  <w:insideH w:val="single" w:sz="4" w:space="0" w:color="auto"/>
                        <w:insideV w:val="single" w:sz="4" w:space="0" w:color="auto"/>
                      </w:tblBorders>
                      <w:tblLayout w:type="fixed"/>
                      <w:tblLook w:val="01E0" w:firstRow="1" w:lastRow="1" w:firstColumn="1" w:lastColumn="1" w:noHBand="0" w:noVBand="0"/>
                    </w:tblPr>
                    <w:tblGrid>
                      <w:gridCol w:w="236"/>
                      <w:gridCol w:w="236"/>
                      <w:gridCol w:w="379"/>
                      <w:gridCol w:w="285"/>
                    </w:tblGrid>
                    <w:tr w:rsidR="00AE2106" w:rsidRPr="00F47BCF" w14:paraId="11ECFA23" w14:textId="77777777" w:rsidTr="00094054">
                      <w:trPr>
                        <w:cantSplit/>
                        <w:trHeight w:hRule="exact" w:val="1418"/>
                        <w:jc w:val="center"/>
                      </w:trPr>
                      <w:tc>
                        <w:tcPr>
                          <w:tcW w:w="236" w:type="dxa"/>
                          <w:tcBorders>
                            <w:left w:val="nil"/>
                            <w:bottom w:val="nil"/>
                            <w:right w:val="nil"/>
                          </w:tcBorders>
                          <w:textDirection w:val="btLr"/>
                          <w:vAlign w:val="center"/>
                        </w:tcPr>
                        <w:p w14:paraId="62FED342" w14:textId="77777777" w:rsidR="00AE2106" w:rsidRPr="00F47BCF" w:rsidRDefault="00AE2106" w:rsidP="00F47BCF">
                          <w:pPr>
                            <w:keepLines/>
                            <w:rPr>
                              <w:i/>
                              <w:sz w:val="20"/>
                              <w:szCs w:val="20"/>
                            </w:rPr>
                          </w:pPr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bottom w:val="nil"/>
                            <w:right w:val="single" w:sz="4" w:space="0" w:color="auto"/>
                          </w:tcBorders>
                          <w:textDirection w:val="btLr"/>
                          <w:vAlign w:val="center"/>
                        </w:tcPr>
                        <w:p w14:paraId="64FB7BE4" w14:textId="77777777" w:rsidR="00AE2106" w:rsidRPr="00F47BCF" w:rsidRDefault="00AE2106" w:rsidP="00F47BCF">
                          <w:pPr>
                            <w:keepLines/>
                            <w:rPr>
                              <w:i/>
                              <w:sz w:val="20"/>
                              <w:szCs w:val="20"/>
                            </w:rPr>
                          </w:pPr>
                        </w:p>
                      </w:tc>
                      <w:tc>
                        <w:tcPr>
                          <w:tcW w:w="379" w:type="dxa"/>
                          <w:tc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</w:tcBorders>
                          <w:textDirection w:val="btLr"/>
                          <w:vAlign w:val="center"/>
                        </w:tcPr>
                        <w:p w14:paraId="1ECCCFC5" w14:textId="77777777" w:rsidR="00AE2106" w:rsidRPr="00B91642" w:rsidRDefault="00AE2106" w:rsidP="00F47BCF">
                          <w:pPr>
                            <w:keepLines/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proofErr w:type="spellStart"/>
                          <w:r w:rsidRPr="00B91642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Взам</w:t>
                          </w:r>
                          <w:proofErr w:type="spellEnd"/>
                          <w:r w:rsidRPr="00B91642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. инв. №</w:t>
                          </w:r>
                        </w:p>
                      </w:tc>
                      <w:tc>
                        <w:tcPr>
                          <w:tcW w:w="285" w:type="dxa"/>
                          <w:tc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</w:tcBorders>
                          <w:textDirection w:val="btLr"/>
                          <w:vAlign w:val="center"/>
                        </w:tcPr>
                        <w:p w14:paraId="324B684C" w14:textId="77777777" w:rsidR="00AE2106" w:rsidRPr="00F47BCF" w:rsidRDefault="00AE2106" w:rsidP="00F47BCF">
                          <w:pPr>
                            <w:keepLines/>
                            <w:rPr>
                              <w:i/>
                              <w:sz w:val="20"/>
                              <w:szCs w:val="20"/>
                            </w:rPr>
                          </w:pPr>
                        </w:p>
                      </w:tc>
                    </w:tr>
                    <w:tr w:rsidR="00AE2106" w:rsidRPr="00F47BCF" w14:paraId="38A2FD99" w14:textId="77777777" w:rsidTr="00094054">
                      <w:trPr>
                        <w:cantSplit/>
                        <w:trHeight w:hRule="exact" w:val="2452"/>
                        <w:jc w:val="center"/>
                      </w:trPr>
                      <w:tc>
                        <w:tcPr>
                          <w:tcW w:w="236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  <w:textDirection w:val="btLr"/>
                          <w:vAlign w:val="center"/>
                        </w:tcPr>
                        <w:p w14:paraId="4B44D1FA" w14:textId="77777777" w:rsidR="00AE2106" w:rsidRPr="00F47BCF" w:rsidRDefault="00AE2106" w:rsidP="00F47BCF">
                          <w:pPr>
                            <w:keepLines/>
                            <w:rPr>
                              <w:i/>
                              <w:sz w:val="20"/>
                              <w:szCs w:val="20"/>
                            </w:rPr>
                          </w:pPr>
                        </w:p>
                      </w:tc>
                      <w:tc>
                        <w:tcPr>
                          <w:tcW w:w="236" w:type="dxa"/>
                          <w:tcBorders>
                            <w:top w:val="nil"/>
                            <w:left w:val="nil"/>
                            <w:bottom w:val="nil"/>
                            <w:right w:val="single" w:sz="4" w:space="0" w:color="auto"/>
                          </w:tcBorders>
                          <w:textDirection w:val="btLr"/>
                          <w:vAlign w:val="center"/>
                        </w:tcPr>
                        <w:p w14:paraId="2A3845AE" w14:textId="77777777" w:rsidR="00AE2106" w:rsidRPr="00F47BCF" w:rsidRDefault="00AE2106" w:rsidP="00F47BCF">
                          <w:pPr>
                            <w:keepLines/>
                            <w:rPr>
                              <w:i/>
                              <w:sz w:val="20"/>
                              <w:szCs w:val="20"/>
                            </w:rPr>
                          </w:pPr>
                        </w:p>
                      </w:tc>
                      <w:tc>
                        <w:tcPr>
                          <w:tcW w:w="379" w:type="dxa"/>
                          <w:tc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</w:tcBorders>
                          <w:textDirection w:val="btLr"/>
                          <w:vAlign w:val="center"/>
                        </w:tcPr>
                        <w:p w14:paraId="4BD5E03A" w14:textId="77777777" w:rsidR="00AE2106" w:rsidRPr="00B91642" w:rsidRDefault="00AE2106" w:rsidP="00F47BCF">
                          <w:pPr>
                            <w:keepLines/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B91642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Подпись и дата</w:t>
                          </w:r>
                        </w:p>
                      </w:tc>
                      <w:tc>
                        <w:tcPr>
                          <w:tcW w:w="285" w:type="dxa"/>
                          <w:tc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</w:tcBorders>
                          <w:textDirection w:val="btLr"/>
                          <w:vAlign w:val="center"/>
                        </w:tcPr>
                        <w:p w14:paraId="6707FDDD" w14:textId="77777777" w:rsidR="00AE2106" w:rsidRPr="00F47BCF" w:rsidRDefault="00AE2106" w:rsidP="00F47BCF">
                          <w:pPr>
                            <w:keepLines/>
                            <w:rPr>
                              <w:i/>
                              <w:sz w:val="20"/>
                              <w:szCs w:val="20"/>
                            </w:rPr>
                          </w:pPr>
                        </w:p>
                      </w:tc>
                    </w:tr>
                    <w:tr w:rsidR="00AE2106" w:rsidRPr="00F47BCF" w14:paraId="05053015" w14:textId="77777777" w:rsidTr="00094054">
                      <w:trPr>
                        <w:cantSplit/>
                        <w:trHeight w:hRule="exact" w:val="1418"/>
                        <w:jc w:val="center"/>
                      </w:trPr>
                      <w:tc>
                        <w:tcPr>
                          <w:tcW w:w="236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  <w:textDirection w:val="btLr"/>
                          <w:vAlign w:val="center"/>
                        </w:tcPr>
                        <w:p w14:paraId="5FE7A927" w14:textId="77777777" w:rsidR="00AE2106" w:rsidRPr="00F47BCF" w:rsidRDefault="00AE2106" w:rsidP="00F47BCF">
                          <w:pPr>
                            <w:keepLines/>
                            <w:rPr>
                              <w:i/>
                              <w:sz w:val="20"/>
                              <w:szCs w:val="20"/>
                            </w:rPr>
                          </w:pPr>
                        </w:p>
                      </w:tc>
                      <w:tc>
                        <w:tcPr>
                          <w:tcW w:w="236" w:type="dxa"/>
                          <w:tcBorders>
                            <w:top w:val="nil"/>
                            <w:left w:val="nil"/>
                            <w:bottom w:val="nil"/>
                            <w:right w:val="single" w:sz="4" w:space="0" w:color="auto"/>
                          </w:tcBorders>
                          <w:textDirection w:val="btLr"/>
                          <w:vAlign w:val="center"/>
                        </w:tcPr>
                        <w:p w14:paraId="55511D73" w14:textId="77777777" w:rsidR="00AE2106" w:rsidRPr="00F47BCF" w:rsidRDefault="00AE2106" w:rsidP="00F47BCF">
                          <w:pPr>
                            <w:keepLines/>
                            <w:rPr>
                              <w:i/>
                              <w:sz w:val="20"/>
                              <w:szCs w:val="20"/>
                            </w:rPr>
                          </w:pPr>
                        </w:p>
                      </w:tc>
                      <w:tc>
                        <w:tcPr>
                          <w:tcW w:w="379" w:type="dxa"/>
                          <w:tc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</w:tcBorders>
                          <w:textDirection w:val="btLr"/>
                          <w:vAlign w:val="center"/>
                        </w:tcPr>
                        <w:p w14:paraId="23E3AE47" w14:textId="77777777" w:rsidR="00AE2106" w:rsidRPr="00B91642" w:rsidRDefault="00AE2106" w:rsidP="00F47BCF">
                          <w:pPr>
                            <w:keepLines/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B91642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Инв. № подл.</w:t>
                          </w:r>
                        </w:p>
                      </w:tc>
                      <w:tc>
                        <w:tcPr>
                          <w:tcW w:w="285" w:type="dxa"/>
                          <w:tc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</w:tcBorders>
                          <w:textDirection w:val="btLr"/>
                          <w:vAlign w:val="center"/>
                        </w:tcPr>
                        <w:p w14:paraId="70A1AA0A" w14:textId="77777777" w:rsidR="00AE2106" w:rsidRPr="00F47BCF" w:rsidRDefault="00AE2106" w:rsidP="00F47BCF">
                          <w:pPr>
                            <w:keepLines/>
                            <w:rPr>
                              <w:i/>
                              <w:sz w:val="20"/>
                              <w:szCs w:val="20"/>
                            </w:rPr>
                          </w:pPr>
                        </w:p>
                      </w:tc>
                    </w:tr>
                  </w:tbl>
                  <w:p w14:paraId="33123F37" w14:textId="77777777" w:rsidR="00AE2106" w:rsidRDefault="00AE2106" w:rsidP="00CB1828"/>
                </w:txbxContent>
              </v:textbox>
            </v:shape>
          </w:pict>
        </mc:Fallback>
      </mc:AlternateContent>
    </w:r>
  </w:p>
  <w:tbl>
    <w:tblPr>
      <w:tblW w:w="10529" w:type="dxa"/>
      <w:tblInd w:w="11833" w:type="dxa"/>
      <w:tblBorders>
        <w:top w:val="single" w:sz="8" w:space="0" w:color="auto"/>
        <w:left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Layout w:type="fixed"/>
      <w:tblCellMar>
        <w:left w:w="28" w:type="dxa"/>
        <w:right w:w="28" w:type="dxa"/>
      </w:tblCellMar>
      <w:tblLook w:val="01E0" w:firstRow="1" w:lastRow="1" w:firstColumn="1" w:lastColumn="1" w:noHBand="0" w:noVBand="0"/>
    </w:tblPr>
    <w:tblGrid>
      <w:gridCol w:w="565"/>
      <w:gridCol w:w="604"/>
      <w:gridCol w:w="564"/>
      <w:gridCol w:w="559"/>
      <w:gridCol w:w="851"/>
      <w:gridCol w:w="553"/>
      <w:gridCol w:w="3970"/>
      <w:gridCol w:w="917"/>
      <w:gridCol w:w="833"/>
      <w:gridCol w:w="1113"/>
    </w:tblGrid>
    <w:tr w:rsidR="00AE2106" w:rsidRPr="00EC1834" w14:paraId="0B87C7EC" w14:textId="77777777" w:rsidTr="00606047">
      <w:trPr>
        <w:cantSplit/>
        <w:trHeight w:hRule="exact" w:val="284"/>
      </w:trPr>
      <w:tc>
        <w:tcPr>
          <w:tcW w:w="56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3EF124C" w14:textId="5BA9E95E" w:rsidR="00AE2106" w:rsidRDefault="00AE2106" w:rsidP="00D21439">
          <w:pPr>
            <w:pStyle w:val="a6"/>
            <w:keepLines/>
            <w:jc w:val="center"/>
            <w:rPr>
              <w:rFonts w:ascii="Times New Roman" w:hAnsi="Times New Roman"/>
            </w:rPr>
          </w:pPr>
        </w:p>
      </w:tc>
      <w:tc>
        <w:tcPr>
          <w:tcW w:w="60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59DC25B" w14:textId="3DB17387" w:rsidR="00AE2106" w:rsidRDefault="00AE2106" w:rsidP="00D21439">
          <w:pPr>
            <w:pStyle w:val="a6"/>
            <w:keepLines/>
            <w:jc w:val="center"/>
            <w:rPr>
              <w:rFonts w:ascii="Times New Roman" w:hAnsi="Times New Roman"/>
            </w:rPr>
          </w:pPr>
        </w:p>
      </w:tc>
      <w:tc>
        <w:tcPr>
          <w:tcW w:w="56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035E13E" w14:textId="73131249" w:rsidR="00AE2106" w:rsidRDefault="00AE2106" w:rsidP="00D21439">
          <w:pPr>
            <w:pStyle w:val="a6"/>
            <w:keepLines/>
            <w:jc w:val="center"/>
            <w:rPr>
              <w:rFonts w:ascii="Times New Roman" w:hAnsi="Times New Roman"/>
            </w:rPr>
          </w:pPr>
        </w:p>
      </w:tc>
      <w:tc>
        <w:tcPr>
          <w:tcW w:w="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E0EEC9B" w14:textId="4BE38932" w:rsidR="00AE2106" w:rsidRDefault="00AE2106" w:rsidP="00D21439">
          <w:pPr>
            <w:pStyle w:val="a6"/>
            <w:keepLines/>
            <w:jc w:val="center"/>
            <w:rPr>
              <w:rFonts w:ascii="Times New Roman" w:hAnsi="Times New Roman"/>
            </w:rPr>
          </w:pPr>
        </w:p>
      </w:tc>
      <w:tc>
        <w:tcPr>
          <w:tcW w:w="85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D97AB0E" w14:textId="60671166" w:rsidR="00AE2106" w:rsidRPr="00F0799D" w:rsidRDefault="00AE2106" w:rsidP="00D21439">
          <w:pPr>
            <w:pStyle w:val="a6"/>
            <w:keepLines/>
            <w:jc w:val="center"/>
            <w:rPr>
              <w:rFonts w:ascii="Times New Roman" w:hAnsi="Times New Roman"/>
            </w:rPr>
          </w:pPr>
        </w:p>
      </w:tc>
      <w:tc>
        <w:tcPr>
          <w:tcW w:w="55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E8A337E" w14:textId="0740615B" w:rsidR="00AE2106" w:rsidRDefault="00AE2106" w:rsidP="00D21439">
          <w:pPr>
            <w:pStyle w:val="a6"/>
            <w:keepLines/>
            <w:jc w:val="center"/>
            <w:rPr>
              <w:rFonts w:ascii="Times New Roman" w:hAnsi="Times New Roman"/>
            </w:rPr>
          </w:pPr>
        </w:p>
      </w:tc>
      <w:tc>
        <w:tcPr>
          <w:tcW w:w="6833" w:type="dxa"/>
          <w:gridSpan w:val="4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46E648E8" w14:textId="0BE02CF9" w:rsidR="00AE2106" w:rsidRDefault="00A42ACE" w:rsidP="00AF3D1B">
          <w:pPr>
            <w:pStyle w:val="a6"/>
            <w:keepLines/>
            <w:suppressAutoHyphens/>
            <w:spacing w:line="144" w:lineRule="auto"/>
            <w:ind w:left="-40" w:right="-17"/>
            <w:jc w:val="center"/>
            <w:rPr>
              <w:rFonts w:ascii="Times New Roman" w:hAnsi="Times New Roman"/>
              <w:sz w:val="28"/>
              <w:szCs w:val="28"/>
            </w:rPr>
          </w:pPr>
          <w:r>
            <w:rPr>
              <w:rFonts w:ascii="Times New Roman" w:hAnsi="Times New Roman"/>
              <w:b/>
              <w:sz w:val="32"/>
              <w:szCs w:val="32"/>
            </w:rPr>
            <w:t>ПП2020РД-1.2-61.17</w:t>
          </w:r>
          <w:r w:rsidR="00AE2106" w:rsidRPr="00ED59CC">
            <w:rPr>
              <w:rFonts w:ascii="Times New Roman" w:hAnsi="Times New Roman"/>
              <w:b/>
              <w:sz w:val="32"/>
              <w:szCs w:val="32"/>
            </w:rPr>
            <w:t>-</w:t>
          </w:r>
          <w:r w:rsidR="00AF3D1B">
            <w:rPr>
              <w:rFonts w:ascii="Times New Roman" w:hAnsi="Times New Roman"/>
              <w:b/>
              <w:sz w:val="32"/>
              <w:szCs w:val="32"/>
            </w:rPr>
            <w:t>ОВ4</w:t>
          </w:r>
          <w:r w:rsidR="00AE2106">
            <w:rPr>
              <w:rFonts w:ascii="Times New Roman" w:hAnsi="Times New Roman"/>
              <w:b/>
              <w:sz w:val="32"/>
              <w:szCs w:val="32"/>
            </w:rPr>
            <w:t>.СО</w:t>
          </w:r>
        </w:p>
      </w:tc>
    </w:tr>
    <w:tr w:rsidR="00AE2106" w:rsidRPr="00EC1834" w14:paraId="2F24A374" w14:textId="77777777" w:rsidTr="0071651D">
      <w:trPr>
        <w:cantSplit/>
        <w:trHeight w:hRule="exact" w:val="284"/>
      </w:trPr>
      <w:tc>
        <w:tcPr>
          <w:tcW w:w="56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A03E180" w14:textId="34998877" w:rsidR="00AE2106" w:rsidRPr="00F0799D" w:rsidRDefault="00AE2106" w:rsidP="00D21439">
          <w:pPr>
            <w:pStyle w:val="a6"/>
            <w:keepLines/>
            <w:jc w:val="center"/>
            <w:rPr>
              <w:rFonts w:ascii="Times New Roman" w:hAnsi="Times New Roman"/>
            </w:rPr>
          </w:pPr>
        </w:p>
      </w:tc>
      <w:tc>
        <w:tcPr>
          <w:tcW w:w="60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1EE9E73" w14:textId="13D02EA1" w:rsidR="00AE2106" w:rsidRPr="00F0799D" w:rsidRDefault="00AE2106" w:rsidP="00D21439">
          <w:pPr>
            <w:pStyle w:val="a6"/>
            <w:keepLines/>
            <w:jc w:val="center"/>
            <w:rPr>
              <w:rFonts w:ascii="Times New Roman" w:hAnsi="Times New Roman"/>
            </w:rPr>
          </w:pPr>
        </w:p>
      </w:tc>
      <w:tc>
        <w:tcPr>
          <w:tcW w:w="56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A418F66" w14:textId="79357B82" w:rsidR="00AE2106" w:rsidRPr="00F0799D" w:rsidRDefault="00AE2106" w:rsidP="00D21439">
          <w:pPr>
            <w:pStyle w:val="a6"/>
            <w:keepLines/>
            <w:jc w:val="center"/>
            <w:rPr>
              <w:rFonts w:ascii="Times New Roman" w:hAnsi="Times New Roman"/>
            </w:rPr>
          </w:pPr>
        </w:p>
      </w:tc>
      <w:tc>
        <w:tcPr>
          <w:tcW w:w="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0270BED" w14:textId="36A87FA4" w:rsidR="00AE2106" w:rsidRPr="00F0799D" w:rsidRDefault="00AE2106" w:rsidP="00D21439">
          <w:pPr>
            <w:pStyle w:val="a6"/>
            <w:keepLines/>
            <w:jc w:val="center"/>
            <w:rPr>
              <w:rFonts w:ascii="Times New Roman" w:hAnsi="Times New Roman"/>
            </w:rPr>
          </w:pPr>
        </w:p>
      </w:tc>
      <w:tc>
        <w:tcPr>
          <w:tcW w:w="85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5017511" w14:textId="237EA6F8" w:rsidR="00AE2106" w:rsidRPr="00F0799D" w:rsidRDefault="00AE2106" w:rsidP="00D21439">
          <w:pPr>
            <w:pStyle w:val="a6"/>
            <w:keepLines/>
            <w:jc w:val="center"/>
            <w:rPr>
              <w:rFonts w:ascii="Times New Roman" w:hAnsi="Times New Roman"/>
            </w:rPr>
          </w:pPr>
        </w:p>
      </w:tc>
      <w:tc>
        <w:tcPr>
          <w:tcW w:w="55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3F4CB38" w14:textId="206AA77F" w:rsidR="00AE2106" w:rsidRPr="00F0799D" w:rsidRDefault="00AE2106" w:rsidP="00D21439">
          <w:pPr>
            <w:pStyle w:val="a6"/>
            <w:keepLines/>
            <w:jc w:val="center"/>
            <w:rPr>
              <w:rFonts w:ascii="Times New Roman" w:hAnsi="Times New Roman"/>
            </w:rPr>
          </w:pPr>
        </w:p>
      </w:tc>
      <w:tc>
        <w:tcPr>
          <w:tcW w:w="6833" w:type="dxa"/>
          <w:gridSpan w:val="4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7F9C6D93" w14:textId="19C48926" w:rsidR="00AE2106" w:rsidRPr="007A0D39" w:rsidRDefault="00AE2106" w:rsidP="004310E3">
          <w:pPr>
            <w:pStyle w:val="a6"/>
            <w:keepLines/>
            <w:suppressAutoHyphens/>
            <w:spacing w:line="144" w:lineRule="auto"/>
            <w:ind w:left="-40" w:right="-17"/>
            <w:rPr>
              <w:rFonts w:ascii="Times New Roman" w:hAnsi="Times New Roman"/>
              <w:sz w:val="28"/>
              <w:szCs w:val="28"/>
            </w:rPr>
          </w:pPr>
        </w:p>
      </w:tc>
    </w:tr>
    <w:tr w:rsidR="00AE2106" w:rsidRPr="00EC1834" w14:paraId="2CADA54C" w14:textId="77777777" w:rsidTr="0071651D">
      <w:trPr>
        <w:cantSplit/>
        <w:trHeight w:hRule="exact" w:val="284"/>
      </w:trPr>
      <w:tc>
        <w:tcPr>
          <w:tcW w:w="56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3254516" w14:textId="77777777" w:rsidR="00AE2106" w:rsidRPr="00F0799D" w:rsidRDefault="00AE2106" w:rsidP="004310E3">
          <w:pPr>
            <w:pStyle w:val="a6"/>
            <w:keepLines/>
            <w:spacing w:before="0"/>
            <w:jc w:val="center"/>
            <w:rPr>
              <w:rFonts w:ascii="Times New Roman" w:hAnsi="Times New Roman"/>
              <w:szCs w:val="16"/>
            </w:rPr>
          </w:pPr>
          <w:r w:rsidRPr="00F0799D">
            <w:rPr>
              <w:rFonts w:ascii="Times New Roman" w:hAnsi="Times New Roman"/>
              <w:szCs w:val="16"/>
            </w:rPr>
            <w:t>Изм.</w:t>
          </w:r>
        </w:p>
      </w:tc>
      <w:tc>
        <w:tcPr>
          <w:tcW w:w="60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7D84F56" w14:textId="77777777" w:rsidR="00AE2106" w:rsidRPr="00F0799D" w:rsidRDefault="00AE2106" w:rsidP="004310E3">
          <w:pPr>
            <w:pStyle w:val="a6"/>
            <w:keepLines/>
            <w:spacing w:before="0"/>
            <w:jc w:val="center"/>
            <w:rPr>
              <w:rFonts w:ascii="Times New Roman" w:hAnsi="Times New Roman"/>
              <w:szCs w:val="16"/>
            </w:rPr>
          </w:pPr>
          <w:proofErr w:type="spellStart"/>
          <w:r w:rsidRPr="00F0799D">
            <w:rPr>
              <w:rFonts w:ascii="Times New Roman" w:hAnsi="Times New Roman"/>
              <w:szCs w:val="16"/>
            </w:rPr>
            <w:t>Кол.уч</w:t>
          </w:r>
          <w:proofErr w:type="spellEnd"/>
        </w:p>
      </w:tc>
      <w:tc>
        <w:tcPr>
          <w:tcW w:w="56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06850C3" w14:textId="77777777" w:rsidR="00AE2106" w:rsidRPr="00F0799D" w:rsidRDefault="00AE2106" w:rsidP="004310E3">
          <w:pPr>
            <w:pStyle w:val="a6"/>
            <w:keepLines/>
            <w:spacing w:before="0"/>
            <w:jc w:val="center"/>
            <w:rPr>
              <w:rFonts w:ascii="Times New Roman" w:hAnsi="Times New Roman"/>
              <w:szCs w:val="16"/>
            </w:rPr>
          </w:pPr>
          <w:r w:rsidRPr="00F0799D">
            <w:rPr>
              <w:rFonts w:ascii="Times New Roman" w:hAnsi="Times New Roman"/>
              <w:szCs w:val="16"/>
            </w:rPr>
            <w:t>Лист</w:t>
          </w:r>
        </w:p>
      </w:tc>
      <w:tc>
        <w:tcPr>
          <w:tcW w:w="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CEF1D5C" w14:textId="77777777" w:rsidR="00AE2106" w:rsidRPr="00F0799D" w:rsidRDefault="00AE2106" w:rsidP="004310E3">
          <w:pPr>
            <w:pStyle w:val="a6"/>
            <w:keepLines/>
            <w:spacing w:before="0"/>
            <w:jc w:val="center"/>
            <w:rPr>
              <w:rFonts w:ascii="Times New Roman" w:hAnsi="Times New Roman"/>
              <w:szCs w:val="16"/>
            </w:rPr>
          </w:pPr>
          <w:r w:rsidRPr="00F0799D">
            <w:rPr>
              <w:rFonts w:ascii="Times New Roman" w:hAnsi="Times New Roman"/>
              <w:szCs w:val="16"/>
            </w:rPr>
            <w:t>№ док</w:t>
          </w:r>
        </w:p>
      </w:tc>
      <w:tc>
        <w:tcPr>
          <w:tcW w:w="85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C462810" w14:textId="77777777" w:rsidR="00AE2106" w:rsidRPr="00F0799D" w:rsidRDefault="00AE2106" w:rsidP="004310E3">
          <w:pPr>
            <w:pStyle w:val="a6"/>
            <w:keepLines/>
            <w:spacing w:before="0"/>
            <w:jc w:val="center"/>
            <w:rPr>
              <w:rFonts w:ascii="Times New Roman" w:hAnsi="Times New Roman"/>
              <w:szCs w:val="16"/>
            </w:rPr>
          </w:pPr>
          <w:r w:rsidRPr="00F0799D">
            <w:rPr>
              <w:rFonts w:ascii="Times New Roman" w:hAnsi="Times New Roman"/>
              <w:szCs w:val="16"/>
            </w:rPr>
            <w:t>Подпись</w:t>
          </w:r>
        </w:p>
      </w:tc>
      <w:tc>
        <w:tcPr>
          <w:tcW w:w="55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A7BDF41" w14:textId="77777777" w:rsidR="00AE2106" w:rsidRPr="00F0799D" w:rsidRDefault="00AE2106" w:rsidP="004310E3">
          <w:pPr>
            <w:pStyle w:val="a6"/>
            <w:keepLines/>
            <w:spacing w:before="0"/>
            <w:jc w:val="center"/>
            <w:rPr>
              <w:rFonts w:ascii="Times New Roman" w:hAnsi="Times New Roman"/>
              <w:szCs w:val="16"/>
            </w:rPr>
          </w:pPr>
          <w:r w:rsidRPr="00F0799D">
            <w:rPr>
              <w:rFonts w:ascii="Times New Roman" w:hAnsi="Times New Roman"/>
              <w:szCs w:val="16"/>
            </w:rPr>
            <w:t>Дата</w:t>
          </w:r>
        </w:p>
      </w:tc>
      <w:tc>
        <w:tcPr>
          <w:tcW w:w="6833" w:type="dxa"/>
          <w:gridSpan w:val="4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D309AC0" w14:textId="77777777" w:rsidR="00AE2106" w:rsidRPr="00EC1834" w:rsidRDefault="00AE2106" w:rsidP="004310E3">
          <w:pPr>
            <w:pStyle w:val="a6"/>
            <w:keepLines/>
            <w:suppressAutoHyphens/>
            <w:spacing w:before="0"/>
            <w:jc w:val="center"/>
            <w:rPr>
              <w:rFonts w:ascii="Times New Roman" w:hAnsi="Times New Roman"/>
              <w:szCs w:val="16"/>
            </w:rPr>
          </w:pPr>
        </w:p>
      </w:tc>
    </w:tr>
    <w:tr w:rsidR="00AE2106" w14:paraId="148387B1" w14:textId="77777777" w:rsidTr="00094054">
      <w:trPr>
        <w:cantSplit/>
        <w:trHeight w:hRule="exact" w:val="284"/>
      </w:trPr>
      <w:tc>
        <w:tcPr>
          <w:tcW w:w="1169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CAB1D84" w14:textId="77777777" w:rsidR="00AE2106" w:rsidRPr="00606047" w:rsidRDefault="00AE2106" w:rsidP="004310E3">
          <w:pPr>
            <w:pStyle w:val="a6"/>
            <w:keepLines/>
            <w:spacing w:before="0"/>
            <w:rPr>
              <w:rFonts w:ascii="Times New Roman" w:hAnsi="Times New Roman"/>
              <w:b/>
              <w:sz w:val="22"/>
              <w:szCs w:val="22"/>
            </w:rPr>
          </w:pPr>
          <w:r w:rsidRPr="00EA39E6">
            <w:rPr>
              <w:rFonts w:ascii="Times New Roman" w:hAnsi="Times New Roman"/>
              <w:b/>
              <w:sz w:val="22"/>
              <w:szCs w:val="22"/>
            </w:rPr>
            <w:t>Составил</w:t>
          </w:r>
        </w:p>
        <w:p w14:paraId="6B9820AD" w14:textId="77777777" w:rsidR="00AE2106" w:rsidRPr="00C401CC" w:rsidRDefault="00AE2106" w:rsidP="004310E3">
          <w:pPr>
            <w:pStyle w:val="a6"/>
            <w:keepLines/>
            <w:spacing w:before="0"/>
            <w:rPr>
              <w:rFonts w:ascii="Times New Roman" w:hAnsi="Times New Roman"/>
              <w:sz w:val="22"/>
              <w:szCs w:val="22"/>
            </w:rPr>
          </w:pPr>
        </w:p>
      </w:tc>
      <w:tc>
        <w:tcPr>
          <w:tcW w:w="1123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62A70E0" w14:textId="0459151E" w:rsidR="00AE2106" w:rsidRPr="008349A5" w:rsidRDefault="00AE2106" w:rsidP="004310E3">
          <w:pPr>
            <w:pStyle w:val="a6"/>
            <w:keepLines/>
            <w:spacing w:before="0"/>
            <w:rPr>
              <w:rFonts w:ascii="Times New Roman" w:hAnsi="Times New Roman"/>
              <w:sz w:val="22"/>
              <w:szCs w:val="22"/>
            </w:rPr>
          </w:pPr>
          <w:r>
            <w:rPr>
              <w:rFonts w:ascii="Times New Roman" w:hAnsi="Times New Roman"/>
              <w:sz w:val="22"/>
              <w:szCs w:val="22"/>
            </w:rPr>
            <w:t>Савельев</w:t>
          </w:r>
        </w:p>
      </w:tc>
      <w:tc>
        <w:tcPr>
          <w:tcW w:w="85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5392E18" w14:textId="22DC29F5" w:rsidR="00AE2106" w:rsidRPr="00324000" w:rsidRDefault="00AE2106" w:rsidP="004310E3">
          <w:pPr>
            <w:pStyle w:val="a6"/>
            <w:keepLines/>
            <w:spacing w:before="0"/>
            <w:rPr>
              <w:rFonts w:ascii="Times New Roman" w:hAnsi="Times New Roman"/>
              <w:b/>
            </w:rPr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158CE8CB" wp14:editId="550F0F67">
                <wp:simplePos x="0" y="0"/>
                <wp:positionH relativeFrom="column">
                  <wp:posOffset>-1270</wp:posOffset>
                </wp:positionH>
                <wp:positionV relativeFrom="paragraph">
                  <wp:posOffset>-103082</wp:posOffset>
                </wp:positionV>
                <wp:extent cx="689250" cy="480951"/>
                <wp:effectExtent l="0" t="0" r="0" b="0"/>
                <wp:wrapNone/>
                <wp:docPr id="481208202" name="Рисунок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9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89250" cy="4809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Pr="00D3427E">
            <w:t xml:space="preserve">    </w:t>
          </w:r>
        </w:p>
      </w:tc>
      <w:tc>
        <w:tcPr>
          <w:tcW w:w="55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DAA3E10" w14:textId="3D429A4E" w:rsidR="00AE2106" w:rsidRPr="00F0799D" w:rsidRDefault="00AE2106" w:rsidP="004310E3">
          <w:pPr>
            <w:pStyle w:val="a6"/>
            <w:keepLines/>
            <w:spacing w:before="0"/>
            <w:rPr>
              <w:rFonts w:ascii="Times New Roman" w:hAnsi="Times New Roman"/>
            </w:rPr>
          </w:pPr>
          <w:r>
            <w:rPr>
              <w:rFonts w:ascii="Times New Roman" w:hAnsi="Times New Roman"/>
              <w:sz w:val="22"/>
              <w:szCs w:val="22"/>
            </w:rPr>
            <w:t>04.25</w:t>
          </w:r>
        </w:p>
      </w:tc>
      <w:tc>
        <w:tcPr>
          <w:tcW w:w="397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71BC281" w14:textId="77777777" w:rsidR="00AE2106" w:rsidRPr="00F0799D" w:rsidRDefault="00AE2106" w:rsidP="004310E3">
          <w:pPr>
            <w:pStyle w:val="a6"/>
            <w:keepLines/>
            <w:suppressAutoHyphens/>
            <w:ind w:left="-39" w:right="-16"/>
            <w:jc w:val="center"/>
            <w:rPr>
              <w:rFonts w:ascii="Times New Roman" w:hAnsi="Times New Roman"/>
              <w:sz w:val="24"/>
            </w:rPr>
          </w:pPr>
          <w:r w:rsidRPr="001F7CB4">
            <w:rPr>
              <w:rFonts w:ascii="Times New Roman" w:hAnsi="Times New Roman"/>
              <w:sz w:val="28"/>
              <w:szCs w:val="28"/>
            </w:rPr>
            <w:t>Специ</w:t>
          </w:r>
          <w:r>
            <w:rPr>
              <w:rFonts w:ascii="Times New Roman" w:hAnsi="Times New Roman"/>
              <w:sz w:val="28"/>
              <w:szCs w:val="28"/>
            </w:rPr>
            <w:t>фик</w:t>
          </w:r>
          <w:r w:rsidRPr="001F7CB4">
            <w:rPr>
              <w:rFonts w:ascii="Times New Roman" w:hAnsi="Times New Roman"/>
              <w:sz w:val="28"/>
              <w:szCs w:val="28"/>
            </w:rPr>
            <w:t>ация оборудования, изделий и материалов.</w:t>
          </w:r>
        </w:p>
      </w:tc>
      <w:tc>
        <w:tcPr>
          <w:tcW w:w="91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F01AEC6" w14:textId="77777777" w:rsidR="00AE2106" w:rsidRPr="00F0799D" w:rsidRDefault="00AE2106" w:rsidP="004310E3">
          <w:pPr>
            <w:pStyle w:val="a6"/>
            <w:keepLines/>
            <w:spacing w:before="0"/>
            <w:jc w:val="center"/>
            <w:rPr>
              <w:rFonts w:ascii="Times New Roman" w:hAnsi="Times New Roman"/>
              <w:sz w:val="20"/>
              <w:szCs w:val="20"/>
            </w:rPr>
          </w:pPr>
          <w:r w:rsidRPr="00F0799D">
            <w:rPr>
              <w:rFonts w:ascii="Times New Roman" w:hAnsi="Times New Roman"/>
              <w:sz w:val="20"/>
              <w:szCs w:val="20"/>
            </w:rPr>
            <w:t>Стадия</w:t>
          </w:r>
        </w:p>
      </w:tc>
      <w:tc>
        <w:tcPr>
          <w:tcW w:w="8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E9AA896" w14:textId="77777777" w:rsidR="00AE2106" w:rsidRPr="00F0799D" w:rsidRDefault="00AE2106" w:rsidP="004310E3">
          <w:pPr>
            <w:pStyle w:val="a6"/>
            <w:keepLines/>
            <w:spacing w:before="0"/>
            <w:jc w:val="center"/>
            <w:rPr>
              <w:rFonts w:ascii="Times New Roman" w:hAnsi="Times New Roman"/>
              <w:sz w:val="20"/>
              <w:szCs w:val="20"/>
            </w:rPr>
          </w:pPr>
          <w:r w:rsidRPr="00F0799D">
            <w:rPr>
              <w:rFonts w:ascii="Times New Roman" w:hAnsi="Times New Roman"/>
              <w:sz w:val="20"/>
              <w:szCs w:val="20"/>
            </w:rPr>
            <w:t>Лист</w:t>
          </w:r>
        </w:p>
      </w:tc>
      <w:tc>
        <w:tcPr>
          <w:tcW w:w="111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E426759" w14:textId="77777777" w:rsidR="00AE2106" w:rsidRPr="00F0799D" w:rsidRDefault="00AE2106" w:rsidP="004310E3">
          <w:pPr>
            <w:pStyle w:val="a6"/>
            <w:keepLines/>
            <w:spacing w:before="0"/>
            <w:jc w:val="center"/>
            <w:rPr>
              <w:rFonts w:ascii="Times New Roman" w:hAnsi="Times New Roman"/>
              <w:sz w:val="20"/>
              <w:szCs w:val="20"/>
            </w:rPr>
          </w:pPr>
          <w:r w:rsidRPr="00F0799D">
            <w:rPr>
              <w:rFonts w:ascii="Times New Roman" w:hAnsi="Times New Roman"/>
              <w:sz w:val="20"/>
              <w:szCs w:val="20"/>
            </w:rPr>
            <w:t>Листов</w:t>
          </w:r>
        </w:p>
      </w:tc>
    </w:tr>
    <w:tr w:rsidR="00AE2106" w14:paraId="432B8D8E" w14:textId="77777777" w:rsidTr="00094054">
      <w:trPr>
        <w:cantSplit/>
        <w:trHeight w:hRule="exact" w:val="306"/>
      </w:trPr>
      <w:tc>
        <w:tcPr>
          <w:tcW w:w="1169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4F95A49" w14:textId="08648AF6" w:rsidR="00AE2106" w:rsidRPr="00C401CC" w:rsidRDefault="00AE2106" w:rsidP="00606047">
          <w:pPr>
            <w:pStyle w:val="a6"/>
            <w:keepLines/>
            <w:spacing w:before="0"/>
            <w:rPr>
              <w:rFonts w:ascii="Times New Roman" w:hAnsi="Times New Roman"/>
              <w:sz w:val="22"/>
              <w:szCs w:val="22"/>
            </w:rPr>
          </w:pPr>
          <w:r>
            <w:rPr>
              <w:rFonts w:ascii="Times New Roman" w:hAnsi="Times New Roman"/>
              <w:sz w:val="22"/>
              <w:szCs w:val="22"/>
            </w:rPr>
            <w:t>Проверил</w:t>
          </w:r>
        </w:p>
      </w:tc>
      <w:tc>
        <w:tcPr>
          <w:tcW w:w="1123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D0952D9" w14:textId="275142B7" w:rsidR="00AE2106" w:rsidRPr="00C401CC" w:rsidRDefault="00AE2106" w:rsidP="00606047">
          <w:pPr>
            <w:pStyle w:val="a6"/>
            <w:keepLines/>
            <w:spacing w:before="0"/>
            <w:rPr>
              <w:rFonts w:ascii="Times New Roman" w:hAnsi="Times New Roman"/>
              <w:sz w:val="22"/>
              <w:szCs w:val="22"/>
            </w:rPr>
          </w:pPr>
          <w:r>
            <w:rPr>
              <w:rFonts w:ascii="Times New Roman" w:hAnsi="Times New Roman"/>
              <w:sz w:val="22"/>
              <w:szCs w:val="22"/>
            </w:rPr>
            <w:t>Семенов</w:t>
          </w:r>
        </w:p>
      </w:tc>
      <w:tc>
        <w:tcPr>
          <w:tcW w:w="85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9BC2EBE" w14:textId="7342644F" w:rsidR="00AE2106" w:rsidRPr="00F0799D" w:rsidRDefault="00AE2106" w:rsidP="00606047">
          <w:pPr>
            <w:pStyle w:val="a6"/>
            <w:keepLines/>
            <w:spacing w:before="0"/>
            <w:rPr>
              <w:rFonts w:ascii="Times New Roman" w:hAnsi="Times New Roman"/>
            </w:rPr>
          </w:pPr>
          <w:r>
            <w:rPr>
              <w:noProof/>
            </w:rPr>
            <w:drawing>
              <wp:anchor distT="0" distB="0" distL="114300" distR="114300" simplePos="0" relativeHeight="251668480" behindDoc="0" locked="0" layoutInCell="1" allowOverlap="1" wp14:anchorId="3DDEFEAD" wp14:editId="20FA524A">
                <wp:simplePos x="0" y="0"/>
                <wp:positionH relativeFrom="column">
                  <wp:posOffset>-76888</wp:posOffset>
                </wp:positionH>
                <wp:positionV relativeFrom="paragraph">
                  <wp:posOffset>-131021</wp:posOffset>
                </wp:positionV>
                <wp:extent cx="678900" cy="486888"/>
                <wp:effectExtent l="0" t="0" r="0" b="8890"/>
                <wp:wrapNone/>
                <wp:docPr id="8" name="Рисунок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78900" cy="4868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5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359F5AF" w14:textId="36F66203" w:rsidR="00AE2106" w:rsidRPr="00F0799D" w:rsidRDefault="00AE2106" w:rsidP="00606047">
          <w:pPr>
            <w:pStyle w:val="a6"/>
            <w:keepLines/>
            <w:spacing w:before="0"/>
            <w:rPr>
              <w:rFonts w:ascii="Times New Roman" w:hAnsi="Times New Roman"/>
            </w:rPr>
          </w:pPr>
          <w:r>
            <w:rPr>
              <w:rFonts w:ascii="Times New Roman" w:hAnsi="Times New Roman"/>
              <w:sz w:val="22"/>
              <w:szCs w:val="22"/>
            </w:rPr>
            <w:t>04.25</w:t>
          </w:r>
        </w:p>
      </w:tc>
      <w:tc>
        <w:tcPr>
          <w:tcW w:w="3970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D32F911" w14:textId="77777777" w:rsidR="00AE2106" w:rsidRPr="00F0799D" w:rsidRDefault="00AE2106" w:rsidP="00606047">
          <w:pPr>
            <w:pStyle w:val="a6"/>
            <w:keepLines/>
            <w:suppressAutoHyphens/>
            <w:jc w:val="center"/>
            <w:rPr>
              <w:rFonts w:ascii="Times New Roman" w:hAnsi="Times New Roman"/>
            </w:rPr>
          </w:pPr>
        </w:p>
      </w:tc>
      <w:tc>
        <w:tcPr>
          <w:tcW w:w="91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789C762" w14:textId="77777777" w:rsidR="00AE2106" w:rsidRPr="00F0799D" w:rsidRDefault="00AE2106" w:rsidP="00606047">
          <w:pPr>
            <w:pStyle w:val="a6"/>
            <w:keepLines/>
            <w:spacing w:before="0"/>
            <w:jc w:val="center"/>
            <w:rPr>
              <w:rFonts w:ascii="Times New Roman" w:hAnsi="Times New Roman"/>
              <w:sz w:val="24"/>
            </w:rPr>
          </w:pPr>
          <w:r>
            <w:rPr>
              <w:rFonts w:ascii="Times New Roman" w:hAnsi="Times New Roman"/>
              <w:sz w:val="24"/>
            </w:rPr>
            <w:t>Р</w:t>
          </w:r>
        </w:p>
      </w:tc>
      <w:tc>
        <w:tcPr>
          <w:tcW w:w="8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BB2DC03" w14:textId="77777777" w:rsidR="00AE2106" w:rsidRPr="005925E5" w:rsidRDefault="00AE2106" w:rsidP="00606047">
          <w:pPr>
            <w:pStyle w:val="a6"/>
            <w:keepLines/>
            <w:spacing w:before="0"/>
            <w:jc w:val="center"/>
            <w:rPr>
              <w:rFonts w:ascii="Times New Roman" w:hAnsi="Times New Roman"/>
              <w:sz w:val="24"/>
              <w:lang w:val="en-US"/>
            </w:rPr>
          </w:pPr>
          <w:r>
            <w:rPr>
              <w:rFonts w:ascii="Times New Roman" w:hAnsi="Times New Roman"/>
              <w:sz w:val="24"/>
              <w:lang w:val="en-US"/>
            </w:rPr>
            <w:t>1</w:t>
          </w:r>
        </w:p>
      </w:tc>
      <w:tc>
        <w:tcPr>
          <w:tcW w:w="111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7AF17A9" w14:textId="1C511620" w:rsidR="00AE2106" w:rsidRPr="00F87028" w:rsidRDefault="00AF3D1B" w:rsidP="00606047">
          <w:pPr>
            <w:pStyle w:val="a6"/>
            <w:keepLines/>
            <w:spacing w:before="0"/>
            <w:jc w:val="center"/>
            <w:rPr>
              <w:rFonts w:ascii="Times New Roman" w:hAnsi="Times New Roman"/>
              <w:color w:val="000000"/>
              <w:sz w:val="24"/>
            </w:rPr>
          </w:pPr>
          <w:r w:rsidRPr="00AF3D1B">
            <w:rPr>
              <w:rFonts w:ascii="Times New Roman" w:hAnsi="Times New Roman"/>
              <w:b/>
              <w:bCs/>
              <w:color w:val="000000"/>
              <w:sz w:val="24"/>
            </w:rPr>
            <w:fldChar w:fldCharType="begin"/>
          </w:r>
          <w:r w:rsidRPr="00AF3D1B">
            <w:rPr>
              <w:rFonts w:ascii="Times New Roman" w:hAnsi="Times New Roman"/>
              <w:b/>
              <w:bCs/>
              <w:color w:val="000000"/>
              <w:sz w:val="24"/>
            </w:rPr>
            <w:instrText>NUMPAGES  \* Arabic  \* MERGEFORMAT</w:instrText>
          </w:r>
          <w:r w:rsidRPr="00AF3D1B">
            <w:rPr>
              <w:rFonts w:ascii="Times New Roman" w:hAnsi="Times New Roman"/>
              <w:b/>
              <w:bCs/>
              <w:color w:val="000000"/>
              <w:sz w:val="24"/>
            </w:rPr>
            <w:fldChar w:fldCharType="separate"/>
          </w:r>
          <w:r w:rsidR="00A42ACE">
            <w:rPr>
              <w:rFonts w:ascii="Times New Roman" w:hAnsi="Times New Roman"/>
              <w:b/>
              <w:bCs/>
              <w:noProof/>
              <w:color w:val="000000"/>
              <w:sz w:val="24"/>
            </w:rPr>
            <w:t>3</w:t>
          </w:r>
          <w:r w:rsidRPr="00AF3D1B">
            <w:rPr>
              <w:rFonts w:ascii="Times New Roman" w:hAnsi="Times New Roman"/>
              <w:b/>
              <w:bCs/>
              <w:color w:val="000000"/>
              <w:sz w:val="24"/>
            </w:rPr>
            <w:fldChar w:fldCharType="end"/>
          </w:r>
        </w:p>
      </w:tc>
    </w:tr>
    <w:tr w:rsidR="00AE2106" w14:paraId="56E5D3DE" w14:textId="77777777" w:rsidTr="00094054">
      <w:trPr>
        <w:cantSplit/>
        <w:trHeight w:hRule="exact" w:val="284"/>
      </w:trPr>
      <w:tc>
        <w:tcPr>
          <w:tcW w:w="1169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8E24E49" w14:textId="77777777" w:rsidR="00AE2106" w:rsidRPr="00C401CC" w:rsidRDefault="00AE2106" w:rsidP="00606047">
          <w:pPr>
            <w:pStyle w:val="a6"/>
            <w:keepLines/>
            <w:spacing w:before="0"/>
            <w:rPr>
              <w:rFonts w:ascii="Times New Roman" w:hAnsi="Times New Roman"/>
              <w:sz w:val="22"/>
              <w:szCs w:val="22"/>
            </w:rPr>
          </w:pPr>
          <w:r w:rsidRPr="00C401CC">
            <w:rPr>
              <w:rFonts w:ascii="Times New Roman" w:hAnsi="Times New Roman"/>
              <w:sz w:val="22"/>
              <w:szCs w:val="22"/>
            </w:rPr>
            <w:t>ГИП</w:t>
          </w:r>
        </w:p>
      </w:tc>
      <w:tc>
        <w:tcPr>
          <w:tcW w:w="1123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CE22E39" w14:textId="7F041149" w:rsidR="00AE2106" w:rsidRPr="00C401CC" w:rsidRDefault="00AE2106" w:rsidP="00606047">
          <w:pPr>
            <w:pStyle w:val="a6"/>
            <w:keepLines/>
            <w:spacing w:before="0"/>
            <w:rPr>
              <w:rFonts w:ascii="Times New Roman" w:hAnsi="Times New Roman"/>
              <w:sz w:val="22"/>
              <w:szCs w:val="22"/>
            </w:rPr>
          </w:pPr>
          <w:r>
            <w:rPr>
              <w:rFonts w:ascii="Times New Roman" w:hAnsi="Times New Roman"/>
              <w:sz w:val="22"/>
              <w:szCs w:val="22"/>
            </w:rPr>
            <w:t>Семенов</w:t>
          </w:r>
        </w:p>
      </w:tc>
      <w:tc>
        <w:tcPr>
          <w:tcW w:w="85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C14032C" w14:textId="1DBDA7A3" w:rsidR="00AE2106" w:rsidRPr="00F0799D" w:rsidRDefault="00AE2106" w:rsidP="00606047">
          <w:pPr>
            <w:pStyle w:val="a6"/>
            <w:keepLines/>
            <w:spacing w:before="0"/>
            <w:rPr>
              <w:rFonts w:ascii="Times New Roman" w:hAnsi="Times New Roman"/>
            </w:rPr>
          </w:pPr>
          <w:r>
            <w:rPr>
              <w:noProof/>
            </w:rPr>
            <w:drawing>
              <wp:anchor distT="0" distB="0" distL="114300" distR="114300" simplePos="0" relativeHeight="251666432" behindDoc="0" locked="0" layoutInCell="1" allowOverlap="1" wp14:anchorId="5CBAEA0D" wp14:editId="664CCA09">
                <wp:simplePos x="0" y="0"/>
                <wp:positionH relativeFrom="column">
                  <wp:posOffset>-77470</wp:posOffset>
                </wp:positionH>
                <wp:positionV relativeFrom="paragraph">
                  <wp:posOffset>-164253</wp:posOffset>
                </wp:positionV>
                <wp:extent cx="678900" cy="486888"/>
                <wp:effectExtent l="0" t="0" r="0" b="8890"/>
                <wp:wrapNone/>
                <wp:docPr id="6" name="Рисунок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78900" cy="4868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5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6CA66E2" w14:textId="57AAA4A0" w:rsidR="00AE2106" w:rsidRPr="00F0799D" w:rsidRDefault="00AE2106" w:rsidP="00606047">
          <w:pPr>
            <w:pStyle w:val="a6"/>
            <w:keepLines/>
            <w:spacing w:before="0"/>
            <w:rPr>
              <w:rFonts w:ascii="Times New Roman" w:hAnsi="Times New Roman"/>
            </w:rPr>
          </w:pPr>
          <w:r>
            <w:rPr>
              <w:rFonts w:ascii="Times New Roman" w:hAnsi="Times New Roman"/>
              <w:sz w:val="22"/>
              <w:szCs w:val="22"/>
            </w:rPr>
            <w:t>04.25</w:t>
          </w:r>
        </w:p>
      </w:tc>
      <w:tc>
        <w:tcPr>
          <w:tcW w:w="3970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DD9B2E8" w14:textId="77777777" w:rsidR="00AE2106" w:rsidRPr="00F0799D" w:rsidRDefault="00AE2106" w:rsidP="00606047">
          <w:pPr>
            <w:pStyle w:val="a6"/>
            <w:keepLines/>
            <w:suppressAutoHyphens/>
            <w:jc w:val="center"/>
            <w:rPr>
              <w:rFonts w:ascii="Times New Roman" w:hAnsi="Times New Roman"/>
            </w:rPr>
          </w:pPr>
        </w:p>
      </w:tc>
      <w:tc>
        <w:tcPr>
          <w:tcW w:w="2863" w:type="dxa"/>
          <w:gridSpan w:val="3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3B16112" w14:textId="77777777" w:rsidR="00AE2106" w:rsidRPr="00F0799D" w:rsidRDefault="00A42ACE" w:rsidP="00606047">
          <w:pPr>
            <w:pStyle w:val="a6"/>
            <w:keepLines/>
            <w:suppressLineNumbers/>
            <w:spacing w:line="192" w:lineRule="auto"/>
            <w:ind w:firstLine="102"/>
            <w:rPr>
              <w:rFonts w:ascii="Times New Roman" w:hAnsi="Times New Roman"/>
            </w:rPr>
          </w:pPr>
          <w:r>
            <w:rPr>
              <w:rFonts w:ascii="Times New Roman" w:hAnsi="Times New Roman"/>
              <w:noProof/>
            </w:rPr>
            <w:pict w14:anchorId="1F5C0847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128.25pt;height:30pt">
                <v:imagedata r:id="rId3" o:title="LV_04_OT_R19_KPP_2023_04_11-A91jjiy04_1f9mr8i_9zk(1)-3788842"/>
              </v:shape>
            </w:pict>
          </w:r>
        </w:p>
      </w:tc>
    </w:tr>
    <w:tr w:rsidR="00AE2106" w14:paraId="2A013299" w14:textId="77777777" w:rsidTr="00094054">
      <w:trPr>
        <w:cantSplit/>
        <w:trHeight w:hRule="exact" w:val="284"/>
      </w:trPr>
      <w:tc>
        <w:tcPr>
          <w:tcW w:w="1169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9FDCDCE" w14:textId="77777777" w:rsidR="00AE2106" w:rsidRPr="00F47BCF" w:rsidRDefault="00AE2106" w:rsidP="00606047">
          <w:pPr>
            <w:pStyle w:val="a6"/>
            <w:keepLines/>
            <w:spacing w:before="0"/>
            <w:rPr>
              <w:i/>
              <w:szCs w:val="16"/>
            </w:rPr>
          </w:pPr>
        </w:p>
      </w:tc>
      <w:tc>
        <w:tcPr>
          <w:tcW w:w="1123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8CD2FBB" w14:textId="77777777" w:rsidR="00AE2106" w:rsidRPr="00F47BCF" w:rsidRDefault="00AE2106" w:rsidP="00606047">
          <w:pPr>
            <w:pStyle w:val="a6"/>
            <w:keepLines/>
            <w:spacing w:before="0"/>
            <w:rPr>
              <w:i/>
            </w:rPr>
          </w:pPr>
        </w:p>
      </w:tc>
      <w:tc>
        <w:tcPr>
          <w:tcW w:w="85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2ACCEE1" w14:textId="1390313D" w:rsidR="00AE2106" w:rsidRPr="00F47BCF" w:rsidRDefault="00AE2106" w:rsidP="00606047">
          <w:pPr>
            <w:pStyle w:val="a6"/>
            <w:keepLines/>
            <w:spacing w:before="0"/>
            <w:rPr>
              <w:i/>
            </w:rPr>
          </w:pPr>
        </w:p>
      </w:tc>
      <w:tc>
        <w:tcPr>
          <w:tcW w:w="55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A89858D" w14:textId="77777777" w:rsidR="00AE2106" w:rsidRPr="00F47BCF" w:rsidRDefault="00AE2106" w:rsidP="00606047">
          <w:pPr>
            <w:pStyle w:val="a6"/>
            <w:keepLines/>
            <w:spacing w:before="0"/>
            <w:rPr>
              <w:i/>
            </w:rPr>
          </w:pPr>
        </w:p>
      </w:tc>
      <w:tc>
        <w:tcPr>
          <w:tcW w:w="3970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8D536B5" w14:textId="77777777" w:rsidR="00AE2106" w:rsidRPr="00F47BCF" w:rsidRDefault="00AE2106" w:rsidP="00606047">
          <w:pPr>
            <w:pStyle w:val="a6"/>
            <w:keepLines/>
            <w:suppressAutoHyphens/>
            <w:spacing w:before="0"/>
            <w:jc w:val="center"/>
            <w:rPr>
              <w:i/>
              <w:sz w:val="24"/>
            </w:rPr>
          </w:pPr>
        </w:p>
      </w:tc>
      <w:tc>
        <w:tcPr>
          <w:tcW w:w="2863" w:type="dxa"/>
          <w:gridSpan w:val="3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6A09858" w14:textId="77777777" w:rsidR="00AE2106" w:rsidRPr="00F47BCF" w:rsidRDefault="00AE2106" w:rsidP="00606047">
          <w:pPr>
            <w:pStyle w:val="a6"/>
            <w:keepLines/>
            <w:suppressLineNumbers/>
            <w:spacing w:before="0"/>
            <w:jc w:val="center"/>
            <w:rPr>
              <w:i/>
              <w:sz w:val="24"/>
            </w:rPr>
          </w:pPr>
        </w:p>
      </w:tc>
    </w:tr>
    <w:tr w:rsidR="00AE2106" w14:paraId="29FE0F17" w14:textId="77777777" w:rsidTr="00094054">
      <w:trPr>
        <w:cantSplit/>
        <w:trHeight w:hRule="exact" w:val="284"/>
      </w:trPr>
      <w:tc>
        <w:tcPr>
          <w:tcW w:w="1169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AFEEE21" w14:textId="77777777" w:rsidR="00AE2106" w:rsidRPr="00F47BCF" w:rsidRDefault="00AE2106" w:rsidP="00606047">
          <w:pPr>
            <w:pStyle w:val="a6"/>
            <w:keepLines/>
            <w:spacing w:before="0"/>
            <w:rPr>
              <w:i/>
            </w:rPr>
          </w:pPr>
        </w:p>
      </w:tc>
      <w:tc>
        <w:tcPr>
          <w:tcW w:w="1123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1021398" w14:textId="77777777" w:rsidR="00AE2106" w:rsidRPr="00F47BCF" w:rsidRDefault="00AE2106" w:rsidP="00606047">
          <w:pPr>
            <w:pStyle w:val="a6"/>
            <w:keepLines/>
            <w:spacing w:before="0"/>
            <w:rPr>
              <w:i/>
            </w:rPr>
          </w:pPr>
        </w:p>
      </w:tc>
      <w:tc>
        <w:tcPr>
          <w:tcW w:w="85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7B6A37A" w14:textId="77777777" w:rsidR="00AE2106" w:rsidRPr="00F47BCF" w:rsidRDefault="00AE2106" w:rsidP="00606047">
          <w:pPr>
            <w:pStyle w:val="a6"/>
            <w:keepLines/>
            <w:spacing w:before="0"/>
            <w:rPr>
              <w:i/>
            </w:rPr>
          </w:pPr>
        </w:p>
      </w:tc>
      <w:tc>
        <w:tcPr>
          <w:tcW w:w="55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4AA89DD" w14:textId="77777777" w:rsidR="00AE2106" w:rsidRPr="00C401CC" w:rsidRDefault="00AE2106" w:rsidP="00606047">
          <w:pPr>
            <w:pStyle w:val="a6"/>
            <w:keepLines/>
            <w:spacing w:before="0"/>
            <w:rPr>
              <w:rFonts w:ascii="Times New Roman" w:hAnsi="Times New Roman"/>
              <w:sz w:val="22"/>
              <w:szCs w:val="22"/>
            </w:rPr>
          </w:pPr>
        </w:p>
      </w:tc>
      <w:tc>
        <w:tcPr>
          <w:tcW w:w="3970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D77B795" w14:textId="77777777" w:rsidR="00AE2106" w:rsidRDefault="00AE2106" w:rsidP="00606047">
          <w:pPr>
            <w:pStyle w:val="a6"/>
            <w:keepLines/>
          </w:pPr>
        </w:p>
      </w:tc>
      <w:tc>
        <w:tcPr>
          <w:tcW w:w="2863" w:type="dxa"/>
          <w:gridSpan w:val="3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4CA8FDE" w14:textId="77777777" w:rsidR="00AE2106" w:rsidRDefault="00AE2106" w:rsidP="00606047">
          <w:pPr>
            <w:pStyle w:val="a6"/>
            <w:keepLines/>
          </w:pPr>
        </w:p>
      </w:tc>
    </w:tr>
  </w:tbl>
  <w:p w14:paraId="1295BE39" w14:textId="19380CBF" w:rsidR="00AE2106" w:rsidRPr="00CE4CAA" w:rsidRDefault="00AE2106" w:rsidP="0074429B">
    <w:pPr>
      <w:pStyle w:val="a6"/>
      <w:spacing w:before="0"/>
      <w:rPr>
        <w:sz w:val="2"/>
        <w:szCs w:val="2"/>
      </w:rPr>
    </w:pPr>
    <w:r>
      <w:rPr>
        <w:noProof/>
        <w:sz w:val="2"/>
        <w:szCs w:val="2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28B64CE8" wp14:editId="7E3F7232">
              <wp:simplePos x="0" y="0"/>
              <wp:positionH relativeFrom="column">
                <wp:posOffset>-447675</wp:posOffset>
              </wp:positionH>
              <wp:positionV relativeFrom="paragraph">
                <wp:posOffset>26670</wp:posOffset>
              </wp:positionV>
              <wp:extent cx="441960" cy="0"/>
              <wp:effectExtent l="19050" t="17145" r="15240" b="20955"/>
              <wp:wrapNone/>
              <wp:docPr id="1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441960" cy="0"/>
                      </a:xfrm>
                      <a:prstGeom prst="line">
                        <a:avLst/>
                      </a:prstGeom>
                      <a:noFill/>
                      <a:ln w="285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line w14:anchorId="7179EBA0" id="Line 9" o:spid="_x0000_s1026" style="position:absolute;flip:x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5.25pt,2.1pt" to="-.45pt,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" strokeweight="2.25pt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E5D6A75" w14:textId="77777777" w:rsidR="006B194A" w:rsidRDefault="006B194A">
      <w:r>
        <w:separator/>
      </w:r>
    </w:p>
  </w:footnote>
  <w:footnote w:type="continuationSeparator" w:id="0">
    <w:p w14:paraId="2E749CAF" w14:textId="77777777" w:rsidR="006B194A" w:rsidRDefault="006B19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AC95954" w14:textId="77777777" w:rsidR="00AE2106" w:rsidRPr="006635BF" w:rsidRDefault="00AE2106" w:rsidP="00E31291">
    <w:pPr>
      <w:pStyle w:val="a8"/>
      <w:tabs>
        <w:tab w:val="clear" w:pos="4677"/>
        <w:tab w:val="clear" w:pos="9355"/>
        <w:tab w:val="left" w:pos="1248"/>
      </w:tabs>
      <w:rPr>
        <w:rFonts w:cs="Arial"/>
        <w:i/>
        <w:color w:val="333333"/>
        <w:sz w:val="2"/>
        <w:szCs w:val="2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</w:pPr>
  </w:p>
  <w:p w14:paraId="39749AB9" w14:textId="77777777" w:rsidR="00AE2106" w:rsidRPr="00F923C0" w:rsidRDefault="00AE2106" w:rsidP="00F923C0">
    <w:pPr>
      <w:pStyle w:val="a8"/>
      <w:rPr>
        <w:sz w:val="2"/>
        <w:szCs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604DEFD" w14:textId="77777777" w:rsidR="00AE2106" w:rsidRPr="008F040C" w:rsidRDefault="00AE2106" w:rsidP="00225E77">
    <w:pPr>
      <w:pStyle w:val="a8"/>
      <w:tabs>
        <w:tab w:val="clear" w:pos="4677"/>
        <w:tab w:val="clear" w:pos="9355"/>
        <w:tab w:val="center" w:pos="1294"/>
        <w:tab w:val="right" w:pos="2794"/>
      </w:tabs>
      <w:rPr>
        <w:sz w:val="2"/>
        <w:szCs w:val="2"/>
        <w:lang w:val="en-US"/>
      </w:rPr>
    </w:pPr>
    <w:r>
      <w:rPr>
        <w:sz w:val="2"/>
        <w:szCs w:val="2"/>
        <w:lang w:val="en-US"/>
      </w:rP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8"/>
    <w:multiLevelType w:val="singleLevel"/>
    <w:tmpl w:val="E8F0D9D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B893598"/>
    <w:multiLevelType w:val="hybridMultilevel"/>
    <w:tmpl w:val="F44A83B6"/>
    <w:lvl w:ilvl="0" w:tplc="CD68A888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D061DF"/>
    <w:multiLevelType w:val="hybridMultilevel"/>
    <w:tmpl w:val="D22ECF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BA38E1"/>
    <w:multiLevelType w:val="multilevel"/>
    <w:tmpl w:val="F92E1260"/>
    <w:lvl w:ilvl="0">
      <w:start w:val="1"/>
      <w:numFmt w:val="decimal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4" w15:restartNumberingAfterBreak="0">
    <w:nsid w:val="1D433E27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22567032"/>
    <w:multiLevelType w:val="multilevel"/>
    <w:tmpl w:val="D4D23E4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6" w15:restartNumberingAfterBreak="0">
    <w:nsid w:val="22984EA0"/>
    <w:multiLevelType w:val="hybridMultilevel"/>
    <w:tmpl w:val="6F7093B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AB26B1"/>
    <w:multiLevelType w:val="hybridMultilevel"/>
    <w:tmpl w:val="F44A83B6"/>
    <w:lvl w:ilvl="0" w:tplc="CD68A888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18628A8"/>
    <w:multiLevelType w:val="hybridMultilevel"/>
    <w:tmpl w:val="F44A83B6"/>
    <w:lvl w:ilvl="0" w:tplc="CD68A888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37D78F4"/>
    <w:multiLevelType w:val="hybridMultilevel"/>
    <w:tmpl w:val="79F884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B0D1DB3"/>
    <w:multiLevelType w:val="hybridMultilevel"/>
    <w:tmpl w:val="B45840BE"/>
    <w:lvl w:ilvl="0" w:tplc="04190013">
      <w:start w:val="1"/>
      <w:numFmt w:val="upperRoman"/>
      <w:lvlText w:val="%1."/>
      <w:lvlJc w:val="righ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B486748"/>
    <w:multiLevelType w:val="hybridMultilevel"/>
    <w:tmpl w:val="F44A83B6"/>
    <w:lvl w:ilvl="0" w:tplc="CD68A888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2905877"/>
    <w:multiLevelType w:val="hybridMultilevel"/>
    <w:tmpl w:val="F44A83B6"/>
    <w:lvl w:ilvl="0" w:tplc="CD68A888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41106E3"/>
    <w:multiLevelType w:val="hybridMultilevel"/>
    <w:tmpl w:val="635EA23A"/>
    <w:lvl w:ilvl="0" w:tplc="2CF8705C">
      <w:start w:val="1"/>
      <w:numFmt w:val="decimal"/>
      <w:lvlText w:val="%1."/>
      <w:lvlJc w:val="left"/>
      <w:pPr>
        <w:ind w:left="144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4E25149C"/>
    <w:multiLevelType w:val="multilevel"/>
    <w:tmpl w:val="0CFEABDE"/>
    <w:lvl w:ilvl="0">
      <w:start w:val="1"/>
      <w:numFmt w:val="decimal"/>
      <w:pStyle w:val="a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Restart w:val="0"/>
      <w:suff w:val="space"/>
      <w:lvlText w:val="%1.%2.%3.%4"/>
      <w:lvlJc w:val="left"/>
      <w:pPr>
        <w:ind w:left="0" w:firstLine="0"/>
      </w:pPr>
      <w:rPr>
        <w:rFonts w:hint="default"/>
        <w:b w:val="0"/>
        <w:i w:val="0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  <w:b w:val="0"/>
        <w:i w:val="0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15" w15:restartNumberingAfterBreak="0">
    <w:nsid w:val="502F53F7"/>
    <w:multiLevelType w:val="multilevel"/>
    <w:tmpl w:val="8E78053C"/>
    <w:lvl w:ilvl="0">
      <w:start w:val="1"/>
      <w:numFmt w:val="decimal"/>
      <w:pStyle w:val="a0"/>
      <w:suff w:val="space"/>
      <w:lvlText w:val="%1. "/>
      <w:lvlJc w:val="left"/>
      <w:pPr>
        <w:ind w:left="284" w:hanging="28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suff w:val="space"/>
      <w:lvlText w:val="%1.%2.     "/>
      <w:lvlJc w:val="left"/>
      <w:pPr>
        <w:ind w:left="454" w:hanging="454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6" w15:restartNumberingAfterBreak="0">
    <w:nsid w:val="548D6A1C"/>
    <w:multiLevelType w:val="hybridMultilevel"/>
    <w:tmpl w:val="F44A83B6"/>
    <w:lvl w:ilvl="0" w:tplc="CD68A888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5614049"/>
    <w:multiLevelType w:val="multilevel"/>
    <w:tmpl w:val="201C4600"/>
    <w:lvl w:ilvl="0">
      <w:start w:val="1"/>
      <w:numFmt w:val="decimal"/>
      <w:pStyle w:val="1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8" w15:restartNumberingAfterBreak="0">
    <w:nsid w:val="715A4BED"/>
    <w:multiLevelType w:val="hybridMultilevel"/>
    <w:tmpl w:val="F44A83B6"/>
    <w:lvl w:ilvl="0" w:tplc="CD68A888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2AA35D7"/>
    <w:multiLevelType w:val="singleLevel"/>
    <w:tmpl w:val="5AAE58C8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5"/>
  </w:num>
  <w:num w:numId="2">
    <w:abstractNumId w:val="19"/>
  </w:num>
  <w:num w:numId="3">
    <w:abstractNumId w:val="4"/>
  </w:num>
  <w:num w:numId="4">
    <w:abstractNumId w:val="0"/>
  </w:num>
  <w:num w:numId="5">
    <w:abstractNumId w:val="3"/>
  </w:num>
  <w:num w:numId="6">
    <w:abstractNumId w:val="15"/>
  </w:num>
  <w:num w:numId="7">
    <w:abstractNumId w:val="15"/>
  </w:num>
  <w:num w:numId="8">
    <w:abstractNumId w:val="15"/>
  </w:num>
  <w:num w:numId="9">
    <w:abstractNumId w:val="17"/>
  </w:num>
  <w:num w:numId="10">
    <w:abstractNumId w:val="17"/>
  </w:num>
  <w:num w:numId="11">
    <w:abstractNumId w:val="17"/>
  </w:num>
  <w:num w:numId="12">
    <w:abstractNumId w:val="17"/>
  </w:num>
  <w:num w:numId="13">
    <w:abstractNumId w:val="15"/>
  </w:num>
  <w:num w:numId="14">
    <w:abstractNumId w:val="17"/>
  </w:num>
  <w:num w:numId="15">
    <w:abstractNumId w:val="17"/>
  </w:num>
  <w:num w:numId="16">
    <w:abstractNumId w:val="17"/>
  </w:num>
  <w:num w:numId="17">
    <w:abstractNumId w:val="14"/>
  </w:num>
  <w:num w:numId="18">
    <w:abstractNumId w:val="15"/>
  </w:num>
  <w:num w:numId="19">
    <w:abstractNumId w:val="14"/>
  </w:num>
  <w:num w:numId="20">
    <w:abstractNumId w:val="14"/>
  </w:num>
  <w:num w:numId="21">
    <w:abstractNumId w:val="6"/>
  </w:num>
  <w:num w:numId="22">
    <w:abstractNumId w:val="9"/>
  </w:num>
  <w:num w:numId="23">
    <w:abstractNumId w:val="2"/>
  </w:num>
  <w:num w:numId="24">
    <w:abstractNumId w:val="10"/>
  </w:num>
  <w:num w:numId="25">
    <w:abstractNumId w:val="11"/>
  </w:num>
  <w:num w:numId="26">
    <w:abstractNumId w:val="7"/>
  </w:num>
  <w:num w:numId="27">
    <w:abstractNumId w:val="18"/>
  </w:num>
  <w:num w:numId="28">
    <w:abstractNumId w:val="12"/>
  </w:num>
  <w:num w:numId="29">
    <w:abstractNumId w:val="13"/>
  </w:num>
  <w:num w:numId="30">
    <w:abstractNumId w:val="1"/>
  </w:num>
  <w:num w:numId="31">
    <w:abstractNumId w:val="16"/>
  </w:num>
  <w:num w:numId="3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alignBordersAndEdges/>
  <w:gutterAtTop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autoHyphenation/>
  <w:hyphenationZone w:val="357"/>
  <w:doNotHyphenateCaps/>
  <w:drawingGridHorizontalSpacing w:val="119"/>
  <w:drawingGridVerticalSpacing w:val="164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6A5A"/>
    <w:rsid w:val="0000181B"/>
    <w:rsid w:val="00003CCD"/>
    <w:rsid w:val="000060EB"/>
    <w:rsid w:val="00011CD0"/>
    <w:rsid w:val="00012994"/>
    <w:rsid w:val="00013236"/>
    <w:rsid w:val="00014D2E"/>
    <w:rsid w:val="000155CA"/>
    <w:rsid w:val="000177C5"/>
    <w:rsid w:val="00017FF9"/>
    <w:rsid w:val="00022B3A"/>
    <w:rsid w:val="00025B70"/>
    <w:rsid w:val="00025D64"/>
    <w:rsid w:val="00026EFD"/>
    <w:rsid w:val="00026F0A"/>
    <w:rsid w:val="00027579"/>
    <w:rsid w:val="0002779F"/>
    <w:rsid w:val="000306A8"/>
    <w:rsid w:val="0003189E"/>
    <w:rsid w:val="000319AD"/>
    <w:rsid w:val="00031BF0"/>
    <w:rsid w:val="000331CD"/>
    <w:rsid w:val="00033D61"/>
    <w:rsid w:val="00035C47"/>
    <w:rsid w:val="00035D63"/>
    <w:rsid w:val="00037FBB"/>
    <w:rsid w:val="00041B0E"/>
    <w:rsid w:val="00043527"/>
    <w:rsid w:val="000448CC"/>
    <w:rsid w:val="00050733"/>
    <w:rsid w:val="00056CD5"/>
    <w:rsid w:val="0006069F"/>
    <w:rsid w:val="00060B74"/>
    <w:rsid w:val="000615A9"/>
    <w:rsid w:val="00067C44"/>
    <w:rsid w:val="00070FEF"/>
    <w:rsid w:val="00074192"/>
    <w:rsid w:val="000747F1"/>
    <w:rsid w:val="00074C5E"/>
    <w:rsid w:val="00075150"/>
    <w:rsid w:val="00076224"/>
    <w:rsid w:val="00080246"/>
    <w:rsid w:val="00080C0F"/>
    <w:rsid w:val="00080F24"/>
    <w:rsid w:val="00081DBB"/>
    <w:rsid w:val="00082483"/>
    <w:rsid w:val="000845CB"/>
    <w:rsid w:val="00084CB6"/>
    <w:rsid w:val="00085DA3"/>
    <w:rsid w:val="00087B6D"/>
    <w:rsid w:val="00087F8C"/>
    <w:rsid w:val="00090B77"/>
    <w:rsid w:val="00090CC7"/>
    <w:rsid w:val="00090EA4"/>
    <w:rsid w:val="00091F08"/>
    <w:rsid w:val="00093C28"/>
    <w:rsid w:val="00094054"/>
    <w:rsid w:val="000A02A3"/>
    <w:rsid w:val="000A38E6"/>
    <w:rsid w:val="000A6C2F"/>
    <w:rsid w:val="000A797A"/>
    <w:rsid w:val="000B087C"/>
    <w:rsid w:val="000B1307"/>
    <w:rsid w:val="000B1AFF"/>
    <w:rsid w:val="000B4DFF"/>
    <w:rsid w:val="000B5C14"/>
    <w:rsid w:val="000B6712"/>
    <w:rsid w:val="000B6AA5"/>
    <w:rsid w:val="000C054B"/>
    <w:rsid w:val="000C0DA0"/>
    <w:rsid w:val="000C3423"/>
    <w:rsid w:val="000C47DD"/>
    <w:rsid w:val="000C5C48"/>
    <w:rsid w:val="000C76CA"/>
    <w:rsid w:val="000D064F"/>
    <w:rsid w:val="000D2A0E"/>
    <w:rsid w:val="000D3C79"/>
    <w:rsid w:val="000D3E33"/>
    <w:rsid w:val="000D4E5B"/>
    <w:rsid w:val="000D52B1"/>
    <w:rsid w:val="000D55AC"/>
    <w:rsid w:val="000D6A63"/>
    <w:rsid w:val="000D79F7"/>
    <w:rsid w:val="000E048D"/>
    <w:rsid w:val="000E0D29"/>
    <w:rsid w:val="000E1103"/>
    <w:rsid w:val="000E1367"/>
    <w:rsid w:val="000E2427"/>
    <w:rsid w:val="000E40ED"/>
    <w:rsid w:val="000E5815"/>
    <w:rsid w:val="000F07C4"/>
    <w:rsid w:val="000F613B"/>
    <w:rsid w:val="000F6F19"/>
    <w:rsid w:val="00102AFF"/>
    <w:rsid w:val="00102CF4"/>
    <w:rsid w:val="001035EB"/>
    <w:rsid w:val="00104DE8"/>
    <w:rsid w:val="0010571E"/>
    <w:rsid w:val="001070AD"/>
    <w:rsid w:val="00115F2F"/>
    <w:rsid w:val="00116A3E"/>
    <w:rsid w:val="00117995"/>
    <w:rsid w:val="00117CAD"/>
    <w:rsid w:val="001220F6"/>
    <w:rsid w:val="00124AF0"/>
    <w:rsid w:val="0012511F"/>
    <w:rsid w:val="00126E00"/>
    <w:rsid w:val="00127028"/>
    <w:rsid w:val="00127FDD"/>
    <w:rsid w:val="00132993"/>
    <w:rsid w:val="00136A3B"/>
    <w:rsid w:val="00136EA3"/>
    <w:rsid w:val="00144FDF"/>
    <w:rsid w:val="00145FB5"/>
    <w:rsid w:val="00151D9B"/>
    <w:rsid w:val="001545DE"/>
    <w:rsid w:val="00157F81"/>
    <w:rsid w:val="001617C0"/>
    <w:rsid w:val="00162594"/>
    <w:rsid w:val="001647D4"/>
    <w:rsid w:val="00165AEE"/>
    <w:rsid w:val="00166B00"/>
    <w:rsid w:val="00167825"/>
    <w:rsid w:val="001679C4"/>
    <w:rsid w:val="0017060D"/>
    <w:rsid w:val="00171687"/>
    <w:rsid w:val="001732C1"/>
    <w:rsid w:val="00184CC3"/>
    <w:rsid w:val="0018529C"/>
    <w:rsid w:val="0018658F"/>
    <w:rsid w:val="00187A7C"/>
    <w:rsid w:val="00190B05"/>
    <w:rsid w:val="00193304"/>
    <w:rsid w:val="001937B3"/>
    <w:rsid w:val="00193B33"/>
    <w:rsid w:val="00194822"/>
    <w:rsid w:val="00195A32"/>
    <w:rsid w:val="00196DAF"/>
    <w:rsid w:val="00197C3A"/>
    <w:rsid w:val="001A0C1A"/>
    <w:rsid w:val="001A39A3"/>
    <w:rsid w:val="001A517F"/>
    <w:rsid w:val="001A5367"/>
    <w:rsid w:val="001A6026"/>
    <w:rsid w:val="001B0137"/>
    <w:rsid w:val="001B3DA5"/>
    <w:rsid w:val="001B6650"/>
    <w:rsid w:val="001B7B09"/>
    <w:rsid w:val="001C1924"/>
    <w:rsid w:val="001C491F"/>
    <w:rsid w:val="001C5383"/>
    <w:rsid w:val="001C5904"/>
    <w:rsid w:val="001D2FF6"/>
    <w:rsid w:val="001D3D2C"/>
    <w:rsid w:val="001D4574"/>
    <w:rsid w:val="001D4AFD"/>
    <w:rsid w:val="001D5365"/>
    <w:rsid w:val="001E25CD"/>
    <w:rsid w:val="001E3D24"/>
    <w:rsid w:val="001E60E9"/>
    <w:rsid w:val="001E630E"/>
    <w:rsid w:val="001E6EE8"/>
    <w:rsid w:val="001E6F90"/>
    <w:rsid w:val="001E7F08"/>
    <w:rsid w:val="001F26A0"/>
    <w:rsid w:val="001F34CC"/>
    <w:rsid w:val="001F64E7"/>
    <w:rsid w:val="001F7CB4"/>
    <w:rsid w:val="002005C5"/>
    <w:rsid w:val="00200B1F"/>
    <w:rsid w:val="002019E2"/>
    <w:rsid w:val="002037B2"/>
    <w:rsid w:val="002048C4"/>
    <w:rsid w:val="0020493A"/>
    <w:rsid w:val="00204D6A"/>
    <w:rsid w:val="00205C35"/>
    <w:rsid w:val="002067D3"/>
    <w:rsid w:val="00214FCC"/>
    <w:rsid w:val="002172B5"/>
    <w:rsid w:val="002207FB"/>
    <w:rsid w:val="00220A2B"/>
    <w:rsid w:val="002216CD"/>
    <w:rsid w:val="00221E4C"/>
    <w:rsid w:val="0022274E"/>
    <w:rsid w:val="00223ED2"/>
    <w:rsid w:val="00225E77"/>
    <w:rsid w:val="002271BE"/>
    <w:rsid w:val="00227DC1"/>
    <w:rsid w:val="00230AD5"/>
    <w:rsid w:val="0023138D"/>
    <w:rsid w:val="00231579"/>
    <w:rsid w:val="0023193A"/>
    <w:rsid w:val="00233A63"/>
    <w:rsid w:val="002343EF"/>
    <w:rsid w:val="0023572C"/>
    <w:rsid w:val="00236189"/>
    <w:rsid w:val="00237842"/>
    <w:rsid w:val="00237B37"/>
    <w:rsid w:val="00243B18"/>
    <w:rsid w:val="00247D3A"/>
    <w:rsid w:val="002519AD"/>
    <w:rsid w:val="00252A21"/>
    <w:rsid w:val="00252D6B"/>
    <w:rsid w:val="002537CC"/>
    <w:rsid w:val="00253FA1"/>
    <w:rsid w:val="00254C9D"/>
    <w:rsid w:val="00257AA3"/>
    <w:rsid w:val="00257C95"/>
    <w:rsid w:val="00260A6F"/>
    <w:rsid w:val="0026420A"/>
    <w:rsid w:val="00265154"/>
    <w:rsid w:val="00266337"/>
    <w:rsid w:val="0026639A"/>
    <w:rsid w:val="00266C86"/>
    <w:rsid w:val="002740D5"/>
    <w:rsid w:val="00275192"/>
    <w:rsid w:val="002755D8"/>
    <w:rsid w:val="002776C0"/>
    <w:rsid w:val="00280256"/>
    <w:rsid w:val="00283310"/>
    <w:rsid w:val="0028542C"/>
    <w:rsid w:val="0029287E"/>
    <w:rsid w:val="002928A1"/>
    <w:rsid w:val="00293DEA"/>
    <w:rsid w:val="00295D38"/>
    <w:rsid w:val="002978F2"/>
    <w:rsid w:val="002A0BF1"/>
    <w:rsid w:val="002A1029"/>
    <w:rsid w:val="002A124E"/>
    <w:rsid w:val="002A50BA"/>
    <w:rsid w:val="002B0A9A"/>
    <w:rsid w:val="002B4A73"/>
    <w:rsid w:val="002B4C56"/>
    <w:rsid w:val="002B7646"/>
    <w:rsid w:val="002C1611"/>
    <w:rsid w:val="002C4F9C"/>
    <w:rsid w:val="002C62EE"/>
    <w:rsid w:val="002C71E3"/>
    <w:rsid w:val="002D0867"/>
    <w:rsid w:val="002D130A"/>
    <w:rsid w:val="002D28FC"/>
    <w:rsid w:val="002D2AD9"/>
    <w:rsid w:val="002D51CF"/>
    <w:rsid w:val="002D7030"/>
    <w:rsid w:val="002E1569"/>
    <w:rsid w:val="002E27BF"/>
    <w:rsid w:val="002E2B17"/>
    <w:rsid w:val="002E57EB"/>
    <w:rsid w:val="002E5A46"/>
    <w:rsid w:val="002E5D8B"/>
    <w:rsid w:val="002E5F61"/>
    <w:rsid w:val="002E6B20"/>
    <w:rsid w:val="002F2E74"/>
    <w:rsid w:val="002F3050"/>
    <w:rsid w:val="002F352D"/>
    <w:rsid w:val="002F3F16"/>
    <w:rsid w:val="002F63CA"/>
    <w:rsid w:val="002F6A22"/>
    <w:rsid w:val="002F70FD"/>
    <w:rsid w:val="002F7416"/>
    <w:rsid w:val="00300478"/>
    <w:rsid w:val="0030430D"/>
    <w:rsid w:val="003078B7"/>
    <w:rsid w:val="003101CB"/>
    <w:rsid w:val="00311FF8"/>
    <w:rsid w:val="00312B62"/>
    <w:rsid w:val="003149EE"/>
    <w:rsid w:val="003236A9"/>
    <w:rsid w:val="0032544B"/>
    <w:rsid w:val="00325BCA"/>
    <w:rsid w:val="0032632B"/>
    <w:rsid w:val="00331EE6"/>
    <w:rsid w:val="00332069"/>
    <w:rsid w:val="00332523"/>
    <w:rsid w:val="00336242"/>
    <w:rsid w:val="003364BD"/>
    <w:rsid w:val="003371E7"/>
    <w:rsid w:val="00343A0F"/>
    <w:rsid w:val="00343A77"/>
    <w:rsid w:val="0034549C"/>
    <w:rsid w:val="003461C3"/>
    <w:rsid w:val="003478F0"/>
    <w:rsid w:val="00350D52"/>
    <w:rsid w:val="003526E6"/>
    <w:rsid w:val="003529E1"/>
    <w:rsid w:val="003530D6"/>
    <w:rsid w:val="00353947"/>
    <w:rsid w:val="003550A7"/>
    <w:rsid w:val="003554EA"/>
    <w:rsid w:val="003563EE"/>
    <w:rsid w:val="00356C9D"/>
    <w:rsid w:val="003631DF"/>
    <w:rsid w:val="00363DC8"/>
    <w:rsid w:val="00364496"/>
    <w:rsid w:val="00367E15"/>
    <w:rsid w:val="00370203"/>
    <w:rsid w:val="0037103A"/>
    <w:rsid w:val="003719CD"/>
    <w:rsid w:val="0037267B"/>
    <w:rsid w:val="0037324F"/>
    <w:rsid w:val="00373BA3"/>
    <w:rsid w:val="00373D9E"/>
    <w:rsid w:val="00373E26"/>
    <w:rsid w:val="0037540D"/>
    <w:rsid w:val="0037623E"/>
    <w:rsid w:val="00376286"/>
    <w:rsid w:val="00376597"/>
    <w:rsid w:val="00376B64"/>
    <w:rsid w:val="00376BF4"/>
    <w:rsid w:val="00377283"/>
    <w:rsid w:val="0038117F"/>
    <w:rsid w:val="003845BD"/>
    <w:rsid w:val="00384D8E"/>
    <w:rsid w:val="00387E38"/>
    <w:rsid w:val="0039127D"/>
    <w:rsid w:val="003914D0"/>
    <w:rsid w:val="00391747"/>
    <w:rsid w:val="0039255F"/>
    <w:rsid w:val="00392856"/>
    <w:rsid w:val="00393F02"/>
    <w:rsid w:val="00394544"/>
    <w:rsid w:val="003974D4"/>
    <w:rsid w:val="00397B5D"/>
    <w:rsid w:val="003A01C3"/>
    <w:rsid w:val="003A038C"/>
    <w:rsid w:val="003A0B93"/>
    <w:rsid w:val="003A11CC"/>
    <w:rsid w:val="003A1D55"/>
    <w:rsid w:val="003A3A33"/>
    <w:rsid w:val="003A5503"/>
    <w:rsid w:val="003B082B"/>
    <w:rsid w:val="003B3153"/>
    <w:rsid w:val="003B32BD"/>
    <w:rsid w:val="003B3A79"/>
    <w:rsid w:val="003B3FBA"/>
    <w:rsid w:val="003B4783"/>
    <w:rsid w:val="003B6260"/>
    <w:rsid w:val="003B6BBB"/>
    <w:rsid w:val="003B6E69"/>
    <w:rsid w:val="003B71BF"/>
    <w:rsid w:val="003B7D82"/>
    <w:rsid w:val="003C022E"/>
    <w:rsid w:val="003C0A4F"/>
    <w:rsid w:val="003C3E74"/>
    <w:rsid w:val="003C7065"/>
    <w:rsid w:val="003C768E"/>
    <w:rsid w:val="003D0778"/>
    <w:rsid w:val="003D0ADF"/>
    <w:rsid w:val="003D0D74"/>
    <w:rsid w:val="003D5258"/>
    <w:rsid w:val="003D5421"/>
    <w:rsid w:val="003D7042"/>
    <w:rsid w:val="003E063F"/>
    <w:rsid w:val="003E0AD4"/>
    <w:rsid w:val="003E247C"/>
    <w:rsid w:val="003E5DA3"/>
    <w:rsid w:val="003E71C5"/>
    <w:rsid w:val="003E7967"/>
    <w:rsid w:val="003F59A9"/>
    <w:rsid w:val="003F6427"/>
    <w:rsid w:val="003F6668"/>
    <w:rsid w:val="00401A77"/>
    <w:rsid w:val="004022C3"/>
    <w:rsid w:val="004026C6"/>
    <w:rsid w:val="004031F3"/>
    <w:rsid w:val="004047CA"/>
    <w:rsid w:val="004049E2"/>
    <w:rsid w:val="00404F2E"/>
    <w:rsid w:val="004059D0"/>
    <w:rsid w:val="004078A9"/>
    <w:rsid w:val="0041047D"/>
    <w:rsid w:val="004115DA"/>
    <w:rsid w:val="00414C2D"/>
    <w:rsid w:val="00415998"/>
    <w:rsid w:val="0041650B"/>
    <w:rsid w:val="00421B65"/>
    <w:rsid w:val="0042259C"/>
    <w:rsid w:val="004231A9"/>
    <w:rsid w:val="004276DE"/>
    <w:rsid w:val="004310E3"/>
    <w:rsid w:val="00431413"/>
    <w:rsid w:val="00432DCD"/>
    <w:rsid w:val="00432E66"/>
    <w:rsid w:val="00433F56"/>
    <w:rsid w:val="00434107"/>
    <w:rsid w:val="00435FD6"/>
    <w:rsid w:val="00436C45"/>
    <w:rsid w:val="00437687"/>
    <w:rsid w:val="00437E6E"/>
    <w:rsid w:val="004406B6"/>
    <w:rsid w:val="00441DBB"/>
    <w:rsid w:val="004441A2"/>
    <w:rsid w:val="00444D35"/>
    <w:rsid w:val="00444EE0"/>
    <w:rsid w:val="00450544"/>
    <w:rsid w:val="0045082B"/>
    <w:rsid w:val="00451019"/>
    <w:rsid w:val="00451126"/>
    <w:rsid w:val="00455073"/>
    <w:rsid w:val="00457382"/>
    <w:rsid w:val="00457C27"/>
    <w:rsid w:val="00457CB3"/>
    <w:rsid w:val="00460200"/>
    <w:rsid w:val="004655A8"/>
    <w:rsid w:val="0046732C"/>
    <w:rsid w:val="004709AC"/>
    <w:rsid w:val="004717A3"/>
    <w:rsid w:val="0047181B"/>
    <w:rsid w:val="004718E8"/>
    <w:rsid w:val="00471E00"/>
    <w:rsid w:val="0047242E"/>
    <w:rsid w:val="0047575D"/>
    <w:rsid w:val="004769E3"/>
    <w:rsid w:val="00480F09"/>
    <w:rsid w:val="004813D5"/>
    <w:rsid w:val="004836E3"/>
    <w:rsid w:val="0048397E"/>
    <w:rsid w:val="00484633"/>
    <w:rsid w:val="00485DC2"/>
    <w:rsid w:val="00487058"/>
    <w:rsid w:val="00490246"/>
    <w:rsid w:val="0049097A"/>
    <w:rsid w:val="00492796"/>
    <w:rsid w:val="00492F95"/>
    <w:rsid w:val="00493AB0"/>
    <w:rsid w:val="004A0056"/>
    <w:rsid w:val="004A3ABF"/>
    <w:rsid w:val="004A4A3A"/>
    <w:rsid w:val="004B0E2B"/>
    <w:rsid w:val="004B0FD9"/>
    <w:rsid w:val="004B10BE"/>
    <w:rsid w:val="004B1B86"/>
    <w:rsid w:val="004B4088"/>
    <w:rsid w:val="004B58D5"/>
    <w:rsid w:val="004B5CE4"/>
    <w:rsid w:val="004B7BD2"/>
    <w:rsid w:val="004C28EF"/>
    <w:rsid w:val="004C3B29"/>
    <w:rsid w:val="004C434B"/>
    <w:rsid w:val="004C668B"/>
    <w:rsid w:val="004C7089"/>
    <w:rsid w:val="004C70A1"/>
    <w:rsid w:val="004D0626"/>
    <w:rsid w:val="004D1450"/>
    <w:rsid w:val="004D14EA"/>
    <w:rsid w:val="004D1C7E"/>
    <w:rsid w:val="004D4937"/>
    <w:rsid w:val="004D5D4E"/>
    <w:rsid w:val="004E24B6"/>
    <w:rsid w:val="004E3C50"/>
    <w:rsid w:val="004E4E7C"/>
    <w:rsid w:val="004E6D84"/>
    <w:rsid w:val="004F3BDB"/>
    <w:rsid w:val="004F41D2"/>
    <w:rsid w:val="004F7067"/>
    <w:rsid w:val="004F77FA"/>
    <w:rsid w:val="00500F87"/>
    <w:rsid w:val="00502067"/>
    <w:rsid w:val="00504A26"/>
    <w:rsid w:val="005071C9"/>
    <w:rsid w:val="005113AD"/>
    <w:rsid w:val="00512557"/>
    <w:rsid w:val="00512E46"/>
    <w:rsid w:val="00517EDA"/>
    <w:rsid w:val="005202D4"/>
    <w:rsid w:val="005203AC"/>
    <w:rsid w:val="00522524"/>
    <w:rsid w:val="005238A3"/>
    <w:rsid w:val="00525272"/>
    <w:rsid w:val="0052534B"/>
    <w:rsid w:val="0052620B"/>
    <w:rsid w:val="0053054F"/>
    <w:rsid w:val="00530E8E"/>
    <w:rsid w:val="005329CE"/>
    <w:rsid w:val="00532D06"/>
    <w:rsid w:val="00534ABA"/>
    <w:rsid w:val="00534B23"/>
    <w:rsid w:val="0053682D"/>
    <w:rsid w:val="00536A26"/>
    <w:rsid w:val="00540631"/>
    <w:rsid w:val="00540AF4"/>
    <w:rsid w:val="00542D45"/>
    <w:rsid w:val="00542F60"/>
    <w:rsid w:val="00543482"/>
    <w:rsid w:val="00543E39"/>
    <w:rsid w:val="0054719D"/>
    <w:rsid w:val="00551159"/>
    <w:rsid w:val="00552862"/>
    <w:rsid w:val="00553001"/>
    <w:rsid w:val="00555776"/>
    <w:rsid w:val="005631EA"/>
    <w:rsid w:val="005637E6"/>
    <w:rsid w:val="005643A5"/>
    <w:rsid w:val="0056560D"/>
    <w:rsid w:val="005675BC"/>
    <w:rsid w:val="005678AA"/>
    <w:rsid w:val="005709A0"/>
    <w:rsid w:val="00572858"/>
    <w:rsid w:val="00573EAE"/>
    <w:rsid w:val="00575B39"/>
    <w:rsid w:val="005765FC"/>
    <w:rsid w:val="005826F0"/>
    <w:rsid w:val="00585233"/>
    <w:rsid w:val="00585B1D"/>
    <w:rsid w:val="00586662"/>
    <w:rsid w:val="005906A7"/>
    <w:rsid w:val="005925E5"/>
    <w:rsid w:val="005935BD"/>
    <w:rsid w:val="00594622"/>
    <w:rsid w:val="00594653"/>
    <w:rsid w:val="005952D8"/>
    <w:rsid w:val="00595ADE"/>
    <w:rsid w:val="0059605C"/>
    <w:rsid w:val="005962D0"/>
    <w:rsid w:val="0059671F"/>
    <w:rsid w:val="005971DC"/>
    <w:rsid w:val="00597DE6"/>
    <w:rsid w:val="005A2ECF"/>
    <w:rsid w:val="005A6BCF"/>
    <w:rsid w:val="005A74D6"/>
    <w:rsid w:val="005B2413"/>
    <w:rsid w:val="005B29AA"/>
    <w:rsid w:val="005B6C72"/>
    <w:rsid w:val="005B71BB"/>
    <w:rsid w:val="005B7840"/>
    <w:rsid w:val="005C0C64"/>
    <w:rsid w:val="005C55A5"/>
    <w:rsid w:val="005C5DED"/>
    <w:rsid w:val="005C7622"/>
    <w:rsid w:val="005D076C"/>
    <w:rsid w:val="005D23DB"/>
    <w:rsid w:val="005D2ADE"/>
    <w:rsid w:val="005D2E77"/>
    <w:rsid w:val="005D5469"/>
    <w:rsid w:val="005E01FA"/>
    <w:rsid w:val="005E09F3"/>
    <w:rsid w:val="005E2D2F"/>
    <w:rsid w:val="005E3105"/>
    <w:rsid w:val="005E4E3D"/>
    <w:rsid w:val="005E63FD"/>
    <w:rsid w:val="005E7221"/>
    <w:rsid w:val="005F0A4E"/>
    <w:rsid w:val="005F2B24"/>
    <w:rsid w:val="005F3BD0"/>
    <w:rsid w:val="005F419D"/>
    <w:rsid w:val="005F5B0A"/>
    <w:rsid w:val="00600ECE"/>
    <w:rsid w:val="00602A85"/>
    <w:rsid w:val="00604422"/>
    <w:rsid w:val="0060493C"/>
    <w:rsid w:val="00605E9A"/>
    <w:rsid w:val="00606047"/>
    <w:rsid w:val="0060639A"/>
    <w:rsid w:val="00611317"/>
    <w:rsid w:val="00613A07"/>
    <w:rsid w:val="0061669F"/>
    <w:rsid w:val="00622DF9"/>
    <w:rsid w:val="00623EB1"/>
    <w:rsid w:val="00625593"/>
    <w:rsid w:val="00627972"/>
    <w:rsid w:val="00627AC0"/>
    <w:rsid w:val="00632250"/>
    <w:rsid w:val="00632E32"/>
    <w:rsid w:val="00633B47"/>
    <w:rsid w:val="0063598A"/>
    <w:rsid w:val="00637DEA"/>
    <w:rsid w:val="00640C20"/>
    <w:rsid w:val="00640FFC"/>
    <w:rsid w:val="00641B87"/>
    <w:rsid w:val="0064260E"/>
    <w:rsid w:val="00643D0A"/>
    <w:rsid w:val="006506CD"/>
    <w:rsid w:val="00650ED3"/>
    <w:rsid w:val="00652A6C"/>
    <w:rsid w:val="00653496"/>
    <w:rsid w:val="00654019"/>
    <w:rsid w:val="006546DD"/>
    <w:rsid w:val="00655170"/>
    <w:rsid w:val="00655EDC"/>
    <w:rsid w:val="00656237"/>
    <w:rsid w:val="00656C39"/>
    <w:rsid w:val="006604A3"/>
    <w:rsid w:val="00660E8C"/>
    <w:rsid w:val="006634B3"/>
    <w:rsid w:val="006635BF"/>
    <w:rsid w:val="00667FA1"/>
    <w:rsid w:val="00670E1A"/>
    <w:rsid w:val="006723C8"/>
    <w:rsid w:val="0067259D"/>
    <w:rsid w:val="00672B0E"/>
    <w:rsid w:val="006751E7"/>
    <w:rsid w:val="00677C32"/>
    <w:rsid w:val="00681E89"/>
    <w:rsid w:val="00683222"/>
    <w:rsid w:val="00684F9E"/>
    <w:rsid w:val="006860B3"/>
    <w:rsid w:val="00686281"/>
    <w:rsid w:val="00687D3C"/>
    <w:rsid w:val="0069099D"/>
    <w:rsid w:val="00691764"/>
    <w:rsid w:val="00694EF5"/>
    <w:rsid w:val="00696DA9"/>
    <w:rsid w:val="006979B1"/>
    <w:rsid w:val="00697AFC"/>
    <w:rsid w:val="006A0BB5"/>
    <w:rsid w:val="006A16CF"/>
    <w:rsid w:val="006A1B87"/>
    <w:rsid w:val="006A3CC4"/>
    <w:rsid w:val="006A5C20"/>
    <w:rsid w:val="006B194A"/>
    <w:rsid w:val="006B3C90"/>
    <w:rsid w:val="006B73D3"/>
    <w:rsid w:val="006C191D"/>
    <w:rsid w:val="006C2347"/>
    <w:rsid w:val="006C37FB"/>
    <w:rsid w:val="006C44D7"/>
    <w:rsid w:val="006C49BD"/>
    <w:rsid w:val="006D0A1B"/>
    <w:rsid w:val="006D0EA9"/>
    <w:rsid w:val="006D0F96"/>
    <w:rsid w:val="006D1BB1"/>
    <w:rsid w:val="006D2201"/>
    <w:rsid w:val="006D51EC"/>
    <w:rsid w:val="006D6B56"/>
    <w:rsid w:val="006E19D4"/>
    <w:rsid w:val="006E1FFC"/>
    <w:rsid w:val="006E2D64"/>
    <w:rsid w:val="006E399E"/>
    <w:rsid w:val="006E4B61"/>
    <w:rsid w:val="006E59CE"/>
    <w:rsid w:val="006E650D"/>
    <w:rsid w:val="006F152E"/>
    <w:rsid w:val="006F304D"/>
    <w:rsid w:val="006F429B"/>
    <w:rsid w:val="006F51D6"/>
    <w:rsid w:val="006F7A3D"/>
    <w:rsid w:val="0070030B"/>
    <w:rsid w:val="00700F61"/>
    <w:rsid w:val="0070219F"/>
    <w:rsid w:val="00705BAA"/>
    <w:rsid w:val="00706A84"/>
    <w:rsid w:val="00714AE7"/>
    <w:rsid w:val="00714B7F"/>
    <w:rsid w:val="007159BE"/>
    <w:rsid w:val="0071651D"/>
    <w:rsid w:val="007172C2"/>
    <w:rsid w:val="00717873"/>
    <w:rsid w:val="00717C0F"/>
    <w:rsid w:val="007205F7"/>
    <w:rsid w:val="007206D5"/>
    <w:rsid w:val="007222EB"/>
    <w:rsid w:val="00723B77"/>
    <w:rsid w:val="007303EB"/>
    <w:rsid w:val="007304D2"/>
    <w:rsid w:val="007353BC"/>
    <w:rsid w:val="007362DC"/>
    <w:rsid w:val="0073797B"/>
    <w:rsid w:val="00737E7A"/>
    <w:rsid w:val="007432F1"/>
    <w:rsid w:val="0074429B"/>
    <w:rsid w:val="007443D5"/>
    <w:rsid w:val="0074678B"/>
    <w:rsid w:val="007469DF"/>
    <w:rsid w:val="007477BA"/>
    <w:rsid w:val="00747899"/>
    <w:rsid w:val="00747BCE"/>
    <w:rsid w:val="007505A7"/>
    <w:rsid w:val="00751048"/>
    <w:rsid w:val="00753E3C"/>
    <w:rsid w:val="0075461F"/>
    <w:rsid w:val="00754D49"/>
    <w:rsid w:val="007560F5"/>
    <w:rsid w:val="00756B29"/>
    <w:rsid w:val="00756EAC"/>
    <w:rsid w:val="007571D3"/>
    <w:rsid w:val="007603CD"/>
    <w:rsid w:val="00760E80"/>
    <w:rsid w:val="00762782"/>
    <w:rsid w:val="007627E9"/>
    <w:rsid w:val="00770DA6"/>
    <w:rsid w:val="00771936"/>
    <w:rsid w:val="00772236"/>
    <w:rsid w:val="00772C85"/>
    <w:rsid w:val="007744F3"/>
    <w:rsid w:val="00775FD5"/>
    <w:rsid w:val="00780CB4"/>
    <w:rsid w:val="00780EA0"/>
    <w:rsid w:val="00780F45"/>
    <w:rsid w:val="00781E64"/>
    <w:rsid w:val="00783B8B"/>
    <w:rsid w:val="00785F87"/>
    <w:rsid w:val="0078680B"/>
    <w:rsid w:val="007878F4"/>
    <w:rsid w:val="00790268"/>
    <w:rsid w:val="00790B30"/>
    <w:rsid w:val="00795672"/>
    <w:rsid w:val="007958C9"/>
    <w:rsid w:val="00795C08"/>
    <w:rsid w:val="007A0B17"/>
    <w:rsid w:val="007A0D39"/>
    <w:rsid w:val="007A3D17"/>
    <w:rsid w:val="007A560C"/>
    <w:rsid w:val="007A5CF5"/>
    <w:rsid w:val="007A7AB5"/>
    <w:rsid w:val="007B2A4B"/>
    <w:rsid w:val="007B3D1C"/>
    <w:rsid w:val="007B4269"/>
    <w:rsid w:val="007B620F"/>
    <w:rsid w:val="007B6AE7"/>
    <w:rsid w:val="007B78ED"/>
    <w:rsid w:val="007C1158"/>
    <w:rsid w:val="007C41F4"/>
    <w:rsid w:val="007C6992"/>
    <w:rsid w:val="007D0218"/>
    <w:rsid w:val="007D10A2"/>
    <w:rsid w:val="007D38EE"/>
    <w:rsid w:val="007D4961"/>
    <w:rsid w:val="007E1032"/>
    <w:rsid w:val="007E232F"/>
    <w:rsid w:val="007E3372"/>
    <w:rsid w:val="007E3580"/>
    <w:rsid w:val="007E42D1"/>
    <w:rsid w:val="007E4517"/>
    <w:rsid w:val="007E46C4"/>
    <w:rsid w:val="007E4ADC"/>
    <w:rsid w:val="007E6520"/>
    <w:rsid w:val="007E6AB2"/>
    <w:rsid w:val="007E7A7D"/>
    <w:rsid w:val="007F0187"/>
    <w:rsid w:val="007F13C8"/>
    <w:rsid w:val="007F36B8"/>
    <w:rsid w:val="007F6A38"/>
    <w:rsid w:val="007F6E4A"/>
    <w:rsid w:val="0080042F"/>
    <w:rsid w:val="0080167E"/>
    <w:rsid w:val="008026CE"/>
    <w:rsid w:val="00802F7E"/>
    <w:rsid w:val="0080368C"/>
    <w:rsid w:val="008036F2"/>
    <w:rsid w:val="00804C50"/>
    <w:rsid w:val="00806424"/>
    <w:rsid w:val="008076C4"/>
    <w:rsid w:val="008112FC"/>
    <w:rsid w:val="00812DA2"/>
    <w:rsid w:val="00820196"/>
    <w:rsid w:val="00821F80"/>
    <w:rsid w:val="00823F07"/>
    <w:rsid w:val="00824E93"/>
    <w:rsid w:val="0082613F"/>
    <w:rsid w:val="008311DC"/>
    <w:rsid w:val="00831338"/>
    <w:rsid w:val="0083307E"/>
    <w:rsid w:val="008349A5"/>
    <w:rsid w:val="00835FBA"/>
    <w:rsid w:val="00836C56"/>
    <w:rsid w:val="00837A34"/>
    <w:rsid w:val="00837D31"/>
    <w:rsid w:val="00845AC2"/>
    <w:rsid w:val="0085084A"/>
    <w:rsid w:val="0085088A"/>
    <w:rsid w:val="0085214D"/>
    <w:rsid w:val="00856141"/>
    <w:rsid w:val="008579B1"/>
    <w:rsid w:val="00857DD5"/>
    <w:rsid w:val="00863360"/>
    <w:rsid w:val="0086550F"/>
    <w:rsid w:val="008659AF"/>
    <w:rsid w:val="00867CA3"/>
    <w:rsid w:val="008709EC"/>
    <w:rsid w:val="008726F1"/>
    <w:rsid w:val="00876BC1"/>
    <w:rsid w:val="00882F74"/>
    <w:rsid w:val="00883D4A"/>
    <w:rsid w:val="008867A9"/>
    <w:rsid w:val="00886906"/>
    <w:rsid w:val="00886BFC"/>
    <w:rsid w:val="00887484"/>
    <w:rsid w:val="008917D0"/>
    <w:rsid w:val="008947F5"/>
    <w:rsid w:val="00894B82"/>
    <w:rsid w:val="008A1371"/>
    <w:rsid w:val="008A3728"/>
    <w:rsid w:val="008A40C7"/>
    <w:rsid w:val="008A4212"/>
    <w:rsid w:val="008A6F56"/>
    <w:rsid w:val="008A7213"/>
    <w:rsid w:val="008B1A32"/>
    <w:rsid w:val="008B404D"/>
    <w:rsid w:val="008B7DFA"/>
    <w:rsid w:val="008C0487"/>
    <w:rsid w:val="008C245E"/>
    <w:rsid w:val="008C288A"/>
    <w:rsid w:val="008C4595"/>
    <w:rsid w:val="008C60F1"/>
    <w:rsid w:val="008C6ECF"/>
    <w:rsid w:val="008C71ED"/>
    <w:rsid w:val="008C7570"/>
    <w:rsid w:val="008C785C"/>
    <w:rsid w:val="008D03F8"/>
    <w:rsid w:val="008D11F2"/>
    <w:rsid w:val="008D1D73"/>
    <w:rsid w:val="008D2FE3"/>
    <w:rsid w:val="008D3C56"/>
    <w:rsid w:val="008D4C4C"/>
    <w:rsid w:val="008D5A18"/>
    <w:rsid w:val="008D60E5"/>
    <w:rsid w:val="008D7360"/>
    <w:rsid w:val="008E1152"/>
    <w:rsid w:val="008E1949"/>
    <w:rsid w:val="008E2178"/>
    <w:rsid w:val="008E2E06"/>
    <w:rsid w:val="008E4702"/>
    <w:rsid w:val="008E62E4"/>
    <w:rsid w:val="008E73CE"/>
    <w:rsid w:val="008E7B6D"/>
    <w:rsid w:val="008F040C"/>
    <w:rsid w:val="008F0B34"/>
    <w:rsid w:val="008F2AA5"/>
    <w:rsid w:val="008F2C29"/>
    <w:rsid w:val="008F5632"/>
    <w:rsid w:val="008F5DD3"/>
    <w:rsid w:val="008F67B5"/>
    <w:rsid w:val="008F6A55"/>
    <w:rsid w:val="008F6F73"/>
    <w:rsid w:val="00902256"/>
    <w:rsid w:val="009022A2"/>
    <w:rsid w:val="0090514F"/>
    <w:rsid w:val="009058FC"/>
    <w:rsid w:val="0090629B"/>
    <w:rsid w:val="00910C39"/>
    <w:rsid w:val="0091152C"/>
    <w:rsid w:val="00912658"/>
    <w:rsid w:val="00912E72"/>
    <w:rsid w:val="00914DCC"/>
    <w:rsid w:val="009152E7"/>
    <w:rsid w:val="0091663F"/>
    <w:rsid w:val="00921E57"/>
    <w:rsid w:val="0092233C"/>
    <w:rsid w:val="009256E0"/>
    <w:rsid w:val="00925D3C"/>
    <w:rsid w:val="0092706C"/>
    <w:rsid w:val="00927889"/>
    <w:rsid w:val="00936280"/>
    <w:rsid w:val="00940397"/>
    <w:rsid w:val="0094115B"/>
    <w:rsid w:val="009420F3"/>
    <w:rsid w:val="00944459"/>
    <w:rsid w:val="009464E4"/>
    <w:rsid w:val="00946D70"/>
    <w:rsid w:val="00947D89"/>
    <w:rsid w:val="00950B7B"/>
    <w:rsid w:val="00951316"/>
    <w:rsid w:val="009540C3"/>
    <w:rsid w:val="00956028"/>
    <w:rsid w:val="009605A9"/>
    <w:rsid w:val="00963492"/>
    <w:rsid w:val="00963C29"/>
    <w:rsid w:val="009641D0"/>
    <w:rsid w:val="00964A54"/>
    <w:rsid w:val="0096551E"/>
    <w:rsid w:val="00966382"/>
    <w:rsid w:val="009669B3"/>
    <w:rsid w:val="00971A59"/>
    <w:rsid w:val="00972E3D"/>
    <w:rsid w:val="00974614"/>
    <w:rsid w:val="009748C5"/>
    <w:rsid w:val="00975AEB"/>
    <w:rsid w:val="00976787"/>
    <w:rsid w:val="00977D17"/>
    <w:rsid w:val="00982FFD"/>
    <w:rsid w:val="00983560"/>
    <w:rsid w:val="0098578C"/>
    <w:rsid w:val="0099318B"/>
    <w:rsid w:val="00994360"/>
    <w:rsid w:val="009950C3"/>
    <w:rsid w:val="009959DF"/>
    <w:rsid w:val="00995B3D"/>
    <w:rsid w:val="009967FB"/>
    <w:rsid w:val="009970C0"/>
    <w:rsid w:val="009A553C"/>
    <w:rsid w:val="009A5DB8"/>
    <w:rsid w:val="009A5E23"/>
    <w:rsid w:val="009B0BE3"/>
    <w:rsid w:val="009B0FA9"/>
    <w:rsid w:val="009B17D0"/>
    <w:rsid w:val="009B1FB8"/>
    <w:rsid w:val="009B2546"/>
    <w:rsid w:val="009B261F"/>
    <w:rsid w:val="009B287F"/>
    <w:rsid w:val="009B3762"/>
    <w:rsid w:val="009B3DE0"/>
    <w:rsid w:val="009B3E4F"/>
    <w:rsid w:val="009B43FF"/>
    <w:rsid w:val="009B73B0"/>
    <w:rsid w:val="009B7568"/>
    <w:rsid w:val="009B7C0F"/>
    <w:rsid w:val="009B7C63"/>
    <w:rsid w:val="009C27C1"/>
    <w:rsid w:val="009C3939"/>
    <w:rsid w:val="009C4BFA"/>
    <w:rsid w:val="009C672C"/>
    <w:rsid w:val="009C765E"/>
    <w:rsid w:val="009D3513"/>
    <w:rsid w:val="009D3A16"/>
    <w:rsid w:val="009D6CDB"/>
    <w:rsid w:val="009D6EA8"/>
    <w:rsid w:val="009D70DC"/>
    <w:rsid w:val="009D7190"/>
    <w:rsid w:val="009D71C5"/>
    <w:rsid w:val="009E1AA5"/>
    <w:rsid w:val="009E4BBB"/>
    <w:rsid w:val="009E5598"/>
    <w:rsid w:val="009E6229"/>
    <w:rsid w:val="009E6C1F"/>
    <w:rsid w:val="009F0D49"/>
    <w:rsid w:val="009F280F"/>
    <w:rsid w:val="009F2C43"/>
    <w:rsid w:val="009F4144"/>
    <w:rsid w:val="009F4B4E"/>
    <w:rsid w:val="009F5BAE"/>
    <w:rsid w:val="009F66AA"/>
    <w:rsid w:val="00A00484"/>
    <w:rsid w:val="00A03430"/>
    <w:rsid w:val="00A05015"/>
    <w:rsid w:val="00A059AE"/>
    <w:rsid w:val="00A06B12"/>
    <w:rsid w:val="00A070D2"/>
    <w:rsid w:val="00A10618"/>
    <w:rsid w:val="00A11C66"/>
    <w:rsid w:val="00A13682"/>
    <w:rsid w:val="00A15B7A"/>
    <w:rsid w:val="00A16EDA"/>
    <w:rsid w:val="00A1795C"/>
    <w:rsid w:val="00A21FFF"/>
    <w:rsid w:val="00A22246"/>
    <w:rsid w:val="00A24A09"/>
    <w:rsid w:val="00A260DD"/>
    <w:rsid w:val="00A26A5A"/>
    <w:rsid w:val="00A27FC2"/>
    <w:rsid w:val="00A31E02"/>
    <w:rsid w:val="00A32156"/>
    <w:rsid w:val="00A32964"/>
    <w:rsid w:val="00A3334F"/>
    <w:rsid w:val="00A33D3E"/>
    <w:rsid w:val="00A36A5C"/>
    <w:rsid w:val="00A42ACE"/>
    <w:rsid w:val="00A43B19"/>
    <w:rsid w:val="00A4655B"/>
    <w:rsid w:val="00A470DC"/>
    <w:rsid w:val="00A516C3"/>
    <w:rsid w:val="00A5273B"/>
    <w:rsid w:val="00A53CA5"/>
    <w:rsid w:val="00A54A63"/>
    <w:rsid w:val="00A61174"/>
    <w:rsid w:val="00A664C0"/>
    <w:rsid w:val="00A67018"/>
    <w:rsid w:val="00A7006F"/>
    <w:rsid w:val="00A701E3"/>
    <w:rsid w:val="00A71182"/>
    <w:rsid w:val="00A7355C"/>
    <w:rsid w:val="00A75E41"/>
    <w:rsid w:val="00A76F5C"/>
    <w:rsid w:val="00A804B9"/>
    <w:rsid w:val="00A83F13"/>
    <w:rsid w:val="00A840B8"/>
    <w:rsid w:val="00A85A6F"/>
    <w:rsid w:val="00A901EB"/>
    <w:rsid w:val="00A90DCC"/>
    <w:rsid w:val="00A9201F"/>
    <w:rsid w:val="00A927B4"/>
    <w:rsid w:val="00A9533D"/>
    <w:rsid w:val="00A95DCC"/>
    <w:rsid w:val="00A9632D"/>
    <w:rsid w:val="00AA0BAF"/>
    <w:rsid w:val="00AA1273"/>
    <w:rsid w:val="00AA1AA3"/>
    <w:rsid w:val="00AA1C6F"/>
    <w:rsid w:val="00AA20C7"/>
    <w:rsid w:val="00AA3392"/>
    <w:rsid w:val="00AA50D7"/>
    <w:rsid w:val="00AA52C0"/>
    <w:rsid w:val="00AA6BB9"/>
    <w:rsid w:val="00AB04CE"/>
    <w:rsid w:val="00AB08BC"/>
    <w:rsid w:val="00AB09E0"/>
    <w:rsid w:val="00AB0C8D"/>
    <w:rsid w:val="00AB0E40"/>
    <w:rsid w:val="00AB20DE"/>
    <w:rsid w:val="00AB25E8"/>
    <w:rsid w:val="00AB2971"/>
    <w:rsid w:val="00AB3274"/>
    <w:rsid w:val="00AB3A81"/>
    <w:rsid w:val="00AB3E73"/>
    <w:rsid w:val="00AB5534"/>
    <w:rsid w:val="00AB79F7"/>
    <w:rsid w:val="00AC1560"/>
    <w:rsid w:val="00AC2915"/>
    <w:rsid w:val="00AC40CF"/>
    <w:rsid w:val="00AC496B"/>
    <w:rsid w:val="00AC572A"/>
    <w:rsid w:val="00AC6372"/>
    <w:rsid w:val="00AC7063"/>
    <w:rsid w:val="00AC7377"/>
    <w:rsid w:val="00AC76FD"/>
    <w:rsid w:val="00AD1495"/>
    <w:rsid w:val="00AD261B"/>
    <w:rsid w:val="00AD3F79"/>
    <w:rsid w:val="00AD5CB1"/>
    <w:rsid w:val="00AE03E3"/>
    <w:rsid w:val="00AE0E5F"/>
    <w:rsid w:val="00AE139F"/>
    <w:rsid w:val="00AE1AB0"/>
    <w:rsid w:val="00AE2106"/>
    <w:rsid w:val="00AE2CA0"/>
    <w:rsid w:val="00AE36C2"/>
    <w:rsid w:val="00AE4E74"/>
    <w:rsid w:val="00AF06E7"/>
    <w:rsid w:val="00AF1C07"/>
    <w:rsid w:val="00AF1CD0"/>
    <w:rsid w:val="00AF39AB"/>
    <w:rsid w:val="00AF3D1B"/>
    <w:rsid w:val="00AF469E"/>
    <w:rsid w:val="00AF70B4"/>
    <w:rsid w:val="00AF742A"/>
    <w:rsid w:val="00B01B17"/>
    <w:rsid w:val="00B01D2E"/>
    <w:rsid w:val="00B02815"/>
    <w:rsid w:val="00B02B8D"/>
    <w:rsid w:val="00B07636"/>
    <w:rsid w:val="00B07E3E"/>
    <w:rsid w:val="00B11E79"/>
    <w:rsid w:val="00B13479"/>
    <w:rsid w:val="00B14144"/>
    <w:rsid w:val="00B14253"/>
    <w:rsid w:val="00B148CB"/>
    <w:rsid w:val="00B152FA"/>
    <w:rsid w:val="00B1599B"/>
    <w:rsid w:val="00B205D1"/>
    <w:rsid w:val="00B2389F"/>
    <w:rsid w:val="00B23998"/>
    <w:rsid w:val="00B300AF"/>
    <w:rsid w:val="00B3027B"/>
    <w:rsid w:val="00B3133F"/>
    <w:rsid w:val="00B32167"/>
    <w:rsid w:val="00B3248E"/>
    <w:rsid w:val="00B4064D"/>
    <w:rsid w:val="00B41812"/>
    <w:rsid w:val="00B42190"/>
    <w:rsid w:val="00B430F3"/>
    <w:rsid w:val="00B47117"/>
    <w:rsid w:val="00B51A4F"/>
    <w:rsid w:val="00B54243"/>
    <w:rsid w:val="00B57283"/>
    <w:rsid w:val="00B5758A"/>
    <w:rsid w:val="00B6035E"/>
    <w:rsid w:val="00B616A5"/>
    <w:rsid w:val="00B61C8F"/>
    <w:rsid w:val="00B62442"/>
    <w:rsid w:val="00B6400C"/>
    <w:rsid w:val="00B66669"/>
    <w:rsid w:val="00B67321"/>
    <w:rsid w:val="00B678B9"/>
    <w:rsid w:val="00B7028E"/>
    <w:rsid w:val="00B707FA"/>
    <w:rsid w:val="00B71250"/>
    <w:rsid w:val="00B73550"/>
    <w:rsid w:val="00B739E5"/>
    <w:rsid w:val="00B76021"/>
    <w:rsid w:val="00B772A1"/>
    <w:rsid w:val="00B77588"/>
    <w:rsid w:val="00B84061"/>
    <w:rsid w:val="00B85BEC"/>
    <w:rsid w:val="00B86BFF"/>
    <w:rsid w:val="00B90581"/>
    <w:rsid w:val="00B91642"/>
    <w:rsid w:val="00B92B12"/>
    <w:rsid w:val="00B95CF5"/>
    <w:rsid w:val="00BA0A0A"/>
    <w:rsid w:val="00BA19B6"/>
    <w:rsid w:val="00BA2D08"/>
    <w:rsid w:val="00BA34EA"/>
    <w:rsid w:val="00BA361E"/>
    <w:rsid w:val="00BA37BC"/>
    <w:rsid w:val="00BA3DA9"/>
    <w:rsid w:val="00BA45B9"/>
    <w:rsid w:val="00BA6356"/>
    <w:rsid w:val="00BA676D"/>
    <w:rsid w:val="00BA6DD2"/>
    <w:rsid w:val="00BA6DFF"/>
    <w:rsid w:val="00BB2CEF"/>
    <w:rsid w:val="00BB3010"/>
    <w:rsid w:val="00BB5A50"/>
    <w:rsid w:val="00BB6EF4"/>
    <w:rsid w:val="00BC2F5B"/>
    <w:rsid w:val="00BC688E"/>
    <w:rsid w:val="00BC6A2D"/>
    <w:rsid w:val="00BC7EAC"/>
    <w:rsid w:val="00BD1825"/>
    <w:rsid w:val="00BD4D79"/>
    <w:rsid w:val="00BD63B0"/>
    <w:rsid w:val="00BD75BE"/>
    <w:rsid w:val="00BE12B0"/>
    <w:rsid w:val="00BE2153"/>
    <w:rsid w:val="00BE7814"/>
    <w:rsid w:val="00BF1D63"/>
    <w:rsid w:val="00BF26F6"/>
    <w:rsid w:val="00BF3749"/>
    <w:rsid w:val="00BF49FA"/>
    <w:rsid w:val="00BF5DF6"/>
    <w:rsid w:val="00BF67AE"/>
    <w:rsid w:val="00BF6F2A"/>
    <w:rsid w:val="00C0253B"/>
    <w:rsid w:val="00C05002"/>
    <w:rsid w:val="00C06F7C"/>
    <w:rsid w:val="00C10D99"/>
    <w:rsid w:val="00C11F7C"/>
    <w:rsid w:val="00C1262E"/>
    <w:rsid w:val="00C1400F"/>
    <w:rsid w:val="00C14262"/>
    <w:rsid w:val="00C22456"/>
    <w:rsid w:val="00C27398"/>
    <w:rsid w:val="00C2762D"/>
    <w:rsid w:val="00C300AC"/>
    <w:rsid w:val="00C32773"/>
    <w:rsid w:val="00C35D8E"/>
    <w:rsid w:val="00C3680A"/>
    <w:rsid w:val="00C401CC"/>
    <w:rsid w:val="00C4077D"/>
    <w:rsid w:val="00C40C44"/>
    <w:rsid w:val="00C455EA"/>
    <w:rsid w:val="00C4589C"/>
    <w:rsid w:val="00C46C8A"/>
    <w:rsid w:val="00C474A3"/>
    <w:rsid w:val="00C524EE"/>
    <w:rsid w:val="00C532B1"/>
    <w:rsid w:val="00C57828"/>
    <w:rsid w:val="00C6050B"/>
    <w:rsid w:val="00C6118D"/>
    <w:rsid w:val="00C62404"/>
    <w:rsid w:val="00C62D50"/>
    <w:rsid w:val="00C639EF"/>
    <w:rsid w:val="00C63BAF"/>
    <w:rsid w:val="00C63C8E"/>
    <w:rsid w:val="00C64ED9"/>
    <w:rsid w:val="00C64F11"/>
    <w:rsid w:val="00C66BA0"/>
    <w:rsid w:val="00C6732F"/>
    <w:rsid w:val="00C67403"/>
    <w:rsid w:val="00C7022F"/>
    <w:rsid w:val="00C72065"/>
    <w:rsid w:val="00C7295A"/>
    <w:rsid w:val="00C738F2"/>
    <w:rsid w:val="00C73B0D"/>
    <w:rsid w:val="00C74207"/>
    <w:rsid w:val="00C74BBE"/>
    <w:rsid w:val="00C75AF1"/>
    <w:rsid w:val="00C76702"/>
    <w:rsid w:val="00C801DD"/>
    <w:rsid w:val="00C803F3"/>
    <w:rsid w:val="00C8107D"/>
    <w:rsid w:val="00C81C52"/>
    <w:rsid w:val="00C81D7F"/>
    <w:rsid w:val="00C83102"/>
    <w:rsid w:val="00C83874"/>
    <w:rsid w:val="00C91278"/>
    <w:rsid w:val="00C91828"/>
    <w:rsid w:val="00C92A1F"/>
    <w:rsid w:val="00C937A2"/>
    <w:rsid w:val="00C950D3"/>
    <w:rsid w:val="00C95605"/>
    <w:rsid w:val="00C960C3"/>
    <w:rsid w:val="00CA1E6C"/>
    <w:rsid w:val="00CA35D6"/>
    <w:rsid w:val="00CA3E97"/>
    <w:rsid w:val="00CA470F"/>
    <w:rsid w:val="00CA7761"/>
    <w:rsid w:val="00CB1376"/>
    <w:rsid w:val="00CB1828"/>
    <w:rsid w:val="00CB3BCF"/>
    <w:rsid w:val="00CB58B2"/>
    <w:rsid w:val="00CB71E7"/>
    <w:rsid w:val="00CC09E6"/>
    <w:rsid w:val="00CC3460"/>
    <w:rsid w:val="00CC479D"/>
    <w:rsid w:val="00CC4867"/>
    <w:rsid w:val="00CC4870"/>
    <w:rsid w:val="00CC67EC"/>
    <w:rsid w:val="00CC7E96"/>
    <w:rsid w:val="00CD0515"/>
    <w:rsid w:val="00CD413A"/>
    <w:rsid w:val="00CD59D4"/>
    <w:rsid w:val="00CD5CC7"/>
    <w:rsid w:val="00CD6A43"/>
    <w:rsid w:val="00CD7F7B"/>
    <w:rsid w:val="00CE1317"/>
    <w:rsid w:val="00CE32CF"/>
    <w:rsid w:val="00CE4CAA"/>
    <w:rsid w:val="00CF0048"/>
    <w:rsid w:val="00CF2FFE"/>
    <w:rsid w:val="00CF6B4B"/>
    <w:rsid w:val="00CF7457"/>
    <w:rsid w:val="00CF7A25"/>
    <w:rsid w:val="00CF7F5A"/>
    <w:rsid w:val="00D00009"/>
    <w:rsid w:val="00D00FDB"/>
    <w:rsid w:val="00D01471"/>
    <w:rsid w:val="00D0305A"/>
    <w:rsid w:val="00D0340F"/>
    <w:rsid w:val="00D03447"/>
    <w:rsid w:val="00D03EEA"/>
    <w:rsid w:val="00D04497"/>
    <w:rsid w:val="00D04737"/>
    <w:rsid w:val="00D05934"/>
    <w:rsid w:val="00D07519"/>
    <w:rsid w:val="00D11BD7"/>
    <w:rsid w:val="00D11F8D"/>
    <w:rsid w:val="00D14D25"/>
    <w:rsid w:val="00D14EFD"/>
    <w:rsid w:val="00D14F36"/>
    <w:rsid w:val="00D21281"/>
    <w:rsid w:val="00D21439"/>
    <w:rsid w:val="00D22060"/>
    <w:rsid w:val="00D255E8"/>
    <w:rsid w:val="00D25888"/>
    <w:rsid w:val="00D26017"/>
    <w:rsid w:val="00D263F5"/>
    <w:rsid w:val="00D265A2"/>
    <w:rsid w:val="00D26B20"/>
    <w:rsid w:val="00D26F7B"/>
    <w:rsid w:val="00D2718A"/>
    <w:rsid w:val="00D27D7A"/>
    <w:rsid w:val="00D325B4"/>
    <w:rsid w:val="00D32D87"/>
    <w:rsid w:val="00D3586B"/>
    <w:rsid w:val="00D422E6"/>
    <w:rsid w:val="00D44D26"/>
    <w:rsid w:val="00D4602F"/>
    <w:rsid w:val="00D46E3C"/>
    <w:rsid w:val="00D47227"/>
    <w:rsid w:val="00D54256"/>
    <w:rsid w:val="00D54788"/>
    <w:rsid w:val="00D5495C"/>
    <w:rsid w:val="00D55808"/>
    <w:rsid w:val="00D60BD9"/>
    <w:rsid w:val="00D61D04"/>
    <w:rsid w:val="00D63155"/>
    <w:rsid w:val="00D64485"/>
    <w:rsid w:val="00D717F2"/>
    <w:rsid w:val="00D71EF8"/>
    <w:rsid w:val="00D7254E"/>
    <w:rsid w:val="00D728E0"/>
    <w:rsid w:val="00D7321E"/>
    <w:rsid w:val="00D74067"/>
    <w:rsid w:val="00D74C7C"/>
    <w:rsid w:val="00D764E0"/>
    <w:rsid w:val="00D769F4"/>
    <w:rsid w:val="00D77C40"/>
    <w:rsid w:val="00D80A03"/>
    <w:rsid w:val="00D81A59"/>
    <w:rsid w:val="00D86A4B"/>
    <w:rsid w:val="00D87B7B"/>
    <w:rsid w:val="00D87B9B"/>
    <w:rsid w:val="00D906F2"/>
    <w:rsid w:val="00D91D30"/>
    <w:rsid w:val="00D92C00"/>
    <w:rsid w:val="00D935AB"/>
    <w:rsid w:val="00D9421B"/>
    <w:rsid w:val="00D943C3"/>
    <w:rsid w:val="00D95B95"/>
    <w:rsid w:val="00DA03C0"/>
    <w:rsid w:val="00DA0651"/>
    <w:rsid w:val="00DA17C9"/>
    <w:rsid w:val="00DA1DC6"/>
    <w:rsid w:val="00DA2711"/>
    <w:rsid w:val="00DA303A"/>
    <w:rsid w:val="00DA6135"/>
    <w:rsid w:val="00DA799C"/>
    <w:rsid w:val="00DA7CF6"/>
    <w:rsid w:val="00DB1C90"/>
    <w:rsid w:val="00DB39BB"/>
    <w:rsid w:val="00DB48AB"/>
    <w:rsid w:val="00DB7BA3"/>
    <w:rsid w:val="00DC0111"/>
    <w:rsid w:val="00DC3301"/>
    <w:rsid w:val="00DC33AB"/>
    <w:rsid w:val="00DC3C42"/>
    <w:rsid w:val="00DC4CD2"/>
    <w:rsid w:val="00DC5C85"/>
    <w:rsid w:val="00DC748F"/>
    <w:rsid w:val="00DC7BF4"/>
    <w:rsid w:val="00DD0BC2"/>
    <w:rsid w:val="00DD0BF8"/>
    <w:rsid w:val="00DD0CC7"/>
    <w:rsid w:val="00DD1130"/>
    <w:rsid w:val="00DD371F"/>
    <w:rsid w:val="00DD4042"/>
    <w:rsid w:val="00DD5971"/>
    <w:rsid w:val="00DE2126"/>
    <w:rsid w:val="00DE58B0"/>
    <w:rsid w:val="00DE5F11"/>
    <w:rsid w:val="00DE7041"/>
    <w:rsid w:val="00DE7AB4"/>
    <w:rsid w:val="00DF020C"/>
    <w:rsid w:val="00DF1E94"/>
    <w:rsid w:val="00DF30C9"/>
    <w:rsid w:val="00DF370F"/>
    <w:rsid w:val="00DF7D7A"/>
    <w:rsid w:val="00DF7FBD"/>
    <w:rsid w:val="00E02F5F"/>
    <w:rsid w:val="00E03F28"/>
    <w:rsid w:val="00E102E7"/>
    <w:rsid w:val="00E1191F"/>
    <w:rsid w:val="00E119BE"/>
    <w:rsid w:val="00E14E40"/>
    <w:rsid w:val="00E17166"/>
    <w:rsid w:val="00E205F7"/>
    <w:rsid w:val="00E2596F"/>
    <w:rsid w:val="00E269E0"/>
    <w:rsid w:val="00E26F4C"/>
    <w:rsid w:val="00E26FAD"/>
    <w:rsid w:val="00E31291"/>
    <w:rsid w:val="00E32367"/>
    <w:rsid w:val="00E32E1D"/>
    <w:rsid w:val="00E33363"/>
    <w:rsid w:val="00E346E7"/>
    <w:rsid w:val="00E36C33"/>
    <w:rsid w:val="00E40997"/>
    <w:rsid w:val="00E4152A"/>
    <w:rsid w:val="00E431FA"/>
    <w:rsid w:val="00E45297"/>
    <w:rsid w:val="00E4772D"/>
    <w:rsid w:val="00E50A7E"/>
    <w:rsid w:val="00E5290E"/>
    <w:rsid w:val="00E52E6B"/>
    <w:rsid w:val="00E53E40"/>
    <w:rsid w:val="00E545FF"/>
    <w:rsid w:val="00E54903"/>
    <w:rsid w:val="00E56AE1"/>
    <w:rsid w:val="00E61FEF"/>
    <w:rsid w:val="00E632AD"/>
    <w:rsid w:val="00E63643"/>
    <w:rsid w:val="00E649BE"/>
    <w:rsid w:val="00E65163"/>
    <w:rsid w:val="00E75F31"/>
    <w:rsid w:val="00E76675"/>
    <w:rsid w:val="00E769A4"/>
    <w:rsid w:val="00E76FF6"/>
    <w:rsid w:val="00E8043F"/>
    <w:rsid w:val="00E84073"/>
    <w:rsid w:val="00E849EC"/>
    <w:rsid w:val="00E86E8D"/>
    <w:rsid w:val="00E8726A"/>
    <w:rsid w:val="00E87588"/>
    <w:rsid w:val="00E877DB"/>
    <w:rsid w:val="00E91491"/>
    <w:rsid w:val="00E91F7E"/>
    <w:rsid w:val="00E93BE0"/>
    <w:rsid w:val="00E956DF"/>
    <w:rsid w:val="00E96FB0"/>
    <w:rsid w:val="00EA39E6"/>
    <w:rsid w:val="00EA3A71"/>
    <w:rsid w:val="00EA45D1"/>
    <w:rsid w:val="00EA621A"/>
    <w:rsid w:val="00EB0177"/>
    <w:rsid w:val="00EB0D95"/>
    <w:rsid w:val="00EB7460"/>
    <w:rsid w:val="00EC0CF6"/>
    <w:rsid w:val="00EC14B3"/>
    <w:rsid w:val="00EC1834"/>
    <w:rsid w:val="00EC1DC9"/>
    <w:rsid w:val="00EC469C"/>
    <w:rsid w:val="00EC5891"/>
    <w:rsid w:val="00ED01DC"/>
    <w:rsid w:val="00ED0C53"/>
    <w:rsid w:val="00ED209D"/>
    <w:rsid w:val="00ED2894"/>
    <w:rsid w:val="00ED33E9"/>
    <w:rsid w:val="00ED44F2"/>
    <w:rsid w:val="00ED510B"/>
    <w:rsid w:val="00ED59CC"/>
    <w:rsid w:val="00ED6EFC"/>
    <w:rsid w:val="00EE0450"/>
    <w:rsid w:val="00EE1552"/>
    <w:rsid w:val="00EE3EB4"/>
    <w:rsid w:val="00EE4A08"/>
    <w:rsid w:val="00EE4A80"/>
    <w:rsid w:val="00EE5A13"/>
    <w:rsid w:val="00EE6879"/>
    <w:rsid w:val="00EF1960"/>
    <w:rsid w:val="00EF2B21"/>
    <w:rsid w:val="00EF3164"/>
    <w:rsid w:val="00EF36F8"/>
    <w:rsid w:val="00EF532D"/>
    <w:rsid w:val="00EF6DA6"/>
    <w:rsid w:val="00F0215A"/>
    <w:rsid w:val="00F04406"/>
    <w:rsid w:val="00F055FB"/>
    <w:rsid w:val="00F06EFA"/>
    <w:rsid w:val="00F07364"/>
    <w:rsid w:val="00F0761F"/>
    <w:rsid w:val="00F0799D"/>
    <w:rsid w:val="00F10784"/>
    <w:rsid w:val="00F112D1"/>
    <w:rsid w:val="00F12010"/>
    <w:rsid w:val="00F13105"/>
    <w:rsid w:val="00F13B08"/>
    <w:rsid w:val="00F13D5E"/>
    <w:rsid w:val="00F206C6"/>
    <w:rsid w:val="00F23116"/>
    <w:rsid w:val="00F23CE7"/>
    <w:rsid w:val="00F25899"/>
    <w:rsid w:val="00F27659"/>
    <w:rsid w:val="00F33EAC"/>
    <w:rsid w:val="00F3503F"/>
    <w:rsid w:val="00F3593A"/>
    <w:rsid w:val="00F36A40"/>
    <w:rsid w:val="00F36A7A"/>
    <w:rsid w:val="00F40E00"/>
    <w:rsid w:val="00F40FB8"/>
    <w:rsid w:val="00F4199A"/>
    <w:rsid w:val="00F422E0"/>
    <w:rsid w:val="00F42B27"/>
    <w:rsid w:val="00F42E4D"/>
    <w:rsid w:val="00F43D75"/>
    <w:rsid w:val="00F43E32"/>
    <w:rsid w:val="00F4421F"/>
    <w:rsid w:val="00F47BCF"/>
    <w:rsid w:val="00F47F1D"/>
    <w:rsid w:val="00F500BC"/>
    <w:rsid w:val="00F50852"/>
    <w:rsid w:val="00F50B72"/>
    <w:rsid w:val="00F50D09"/>
    <w:rsid w:val="00F513E5"/>
    <w:rsid w:val="00F51E15"/>
    <w:rsid w:val="00F53AC6"/>
    <w:rsid w:val="00F552A6"/>
    <w:rsid w:val="00F56107"/>
    <w:rsid w:val="00F5680F"/>
    <w:rsid w:val="00F57585"/>
    <w:rsid w:val="00F60B89"/>
    <w:rsid w:val="00F63ED8"/>
    <w:rsid w:val="00F6456B"/>
    <w:rsid w:val="00F66A79"/>
    <w:rsid w:val="00F67742"/>
    <w:rsid w:val="00F711A2"/>
    <w:rsid w:val="00F716F0"/>
    <w:rsid w:val="00F726D9"/>
    <w:rsid w:val="00F734C9"/>
    <w:rsid w:val="00F743C5"/>
    <w:rsid w:val="00F748C2"/>
    <w:rsid w:val="00F76181"/>
    <w:rsid w:val="00F76773"/>
    <w:rsid w:val="00F829A8"/>
    <w:rsid w:val="00F86BBE"/>
    <w:rsid w:val="00F87028"/>
    <w:rsid w:val="00F87351"/>
    <w:rsid w:val="00F90CB4"/>
    <w:rsid w:val="00F91691"/>
    <w:rsid w:val="00F923C0"/>
    <w:rsid w:val="00F92C84"/>
    <w:rsid w:val="00F92FAD"/>
    <w:rsid w:val="00F93827"/>
    <w:rsid w:val="00F95414"/>
    <w:rsid w:val="00F95D84"/>
    <w:rsid w:val="00F96800"/>
    <w:rsid w:val="00FA3B3E"/>
    <w:rsid w:val="00FA4ABE"/>
    <w:rsid w:val="00FA5FBE"/>
    <w:rsid w:val="00FA7C68"/>
    <w:rsid w:val="00FB0890"/>
    <w:rsid w:val="00FB2189"/>
    <w:rsid w:val="00FB34A2"/>
    <w:rsid w:val="00FB45E2"/>
    <w:rsid w:val="00FB6892"/>
    <w:rsid w:val="00FB7AD0"/>
    <w:rsid w:val="00FC1E4D"/>
    <w:rsid w:val="00FC5114"/>
    <w:rsid w:val="00FC54BD"/>
    <w:rsid w:val="00FC5CCB"/>
    <w:rsid w:val="00FC7C13"/>
    <w:rsid w:val="00FC7FF8"/>
    <w:rsid w:val="00FD0184"/>
    <w:rsid w:val="00FD1728"/>
    <w:rsid w:val="00FD2E05"/>
    <w:rsid w:val="00FD5797"/>
    <w:rsid w:val="00FE21F7"/>
    <w:rsid w:val="00FE4552"/>
    <w:rsid w:val="00FE4B54"/>
    <w:rsid w:val="00FE6141"/>
    <w:rsid w:val="00FE7252"/>
    <w:rsid w:val="00FE7BF8"/>
    <w:rsid w:val="00FF1B40"/>
    <w:rsid w:val="00FF3A53"/>
    <w:rsid w:val="00FF6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7B9CCE08"/>
  <w15:docId w15:val="{089F50A3-F842-46A9-B27D-2E4E29EA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655EDC"/>
    <w:rPr>
      <w:rFonts w:ascii="Arial" w:hAnsi="Arial"/>
      <w:sz w:val="24"/>
      <w:szCs w:val="24"/>
    </w:rPr>
  </w:style>
  <w:style w:type="paragraph" w:styleId="1">
    <w:name w:val="heading 1"/>
    <w:basedOn w:val="a1"/>
    <w:next w:val="2"/>
    <w:link w:val="10"/>
    <w:qFormat/>
    <w:rsid w:val="00655EDC"/>
    <w:pPr>
      <w:keepNext/>
      <w:numPr>
        <w:numId w:val="16"/>
      </w:numPr>
      <w:tabs>
        <w:tab w:val="clear" w:pos="567"/>
        <w:tab w:val="num" w:pos="360"/>
      </w:tabs>
      <w:spacing w:before="360" w:after="240"/>
      <w:ind w:left="360" w:hanging="360"/>
      <w:outlineLvl w:val="0"/>
    </w:pPr>
    <w:rPr>
      <w:b/>
      <w:bCs/>
      <w:caps/>
      <w:kern w:val="32"/>
      <w:sz w:val="28"/>
      <w:szCs w:val="28"/>
    </w:rPr>
  </w:style>
  <w:style w:type="paragraph" w:styleId="2">
    <w:name w:val="heading 2"/>
    <w:basedOn w:val="a1"/>
    <w:next w:val="3"/>
    <w:qFormat/>
    <w:rsid w:val="00655EDC"/>
    <w:pPr>
      <w:keepNext/>
      <w:keepLines/>
      <w:numPr>
        <w:ilvl w:val="1"/>
        <w:numId w:val="16"/>
      </w:numPr>
      <w:tabs>
        <w:tab w:val="clear" w:pos="567"/>
        <w:tab w:val="num" w:pos="360"/>
      </w:tabs>
      <w:spacing w:before="120" w:after="120"/>
      <w:ind w:left="360" w:hanging="360"/>
      <w:outlineLvl w:val="1"/>
    </w:pPr>
    <w:rPr>
      <w:b/>
      <w:bCs/>
      <w:iCs/>
      <w:sz w:val="28"/>
      <w:szCs w:val="28"/>
    </w:rPr>
  </w:style>
  <w:style w:type="paragraph" w:styleId="3">
    <w:name w:val="heading 3"/>
    <w:basedOn w:val="a1"/>
    <w:next w:val="a2"/>
    <w:qFormat/>
    <w:rsid w:val="00655EDC"/>
    <w:pPr>
      <w:keepNext/>
      <w:numPr>
        <w:ilvl w:val="2"/>
        <w:numId w:val="16"/>
      </w:numPr>
      <w:tabs>
        <w:tab w:val="clear" w:pos="851"/>
        <w:tab w:val="num" w:pos="360"/>
      </w:tabs>
      <w:ind w:left="360" w:hanging="360"/>
      <w:outlineLvl w:val="2"/>
    </w:pPr>
    <w:rPr>
      <w:rFonts w:cs="Arial"/>
      <w:b/>
      <w:bCs/>
      <w:i/>
      <w:szCs w:val="26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2">
    <w:name w:val="Body Text"/>
    <w:basedOn w:val="a1"/>
    <w:rsid w:val="00AA0BAF"/>
    <w:pPr>
      <w:spacing w:before="60" w:after="60"/>
      <w:ind w:firstLine="567"/>
      <w:jc w:val="both"/>
    </w:pPr>
  </w:style>
  <w:style w:type="paragraph" w:styleId="a6">
    <w:name w:val="footer"/>
    <w:basedOn w:val="a1"/>
    <w:link w:val="a7"/>
    <w:uiPriority w:val="99"/>
    <w:rsid w:val="00655EDC"/>
    <w:pPr>
      <w:tabs>
        <w:tab w:val="center" w:pos="4677"/>
        <w:tab w:val="right" w:pos="9355"/>
      </w:tabs>
      <w:spacing w:before="60"/>
    </w:pPr>
    <w:rPr>
      <w:sz w:val="16"/>
    </w:rPr>
  </w:style>
  <w:style w:type="paragraph" w:styleId="a8">
    <w:name w:val="header"/>
    <w:basedOn w:val="a1"/>
    <w:link w:val="a9"/>
    <w:rsid w:val="00655EDC"/>
    <w:pPr>
      <w:tabs>
        <w:tab w:val="center" w:pos="4677"/>
        <w:tab w:val="right" w:pos="9355"/>
      </w:tabs>
    </w:pPr>
  </w:style>
  <w:style w:type="paragraph" w:customStyle="1" w:styleId="aa">
    <w:name w:val="Текст таблицы"/>
    <w:basedOn w:val="a1"/>
    <w:rsid w:val="00655EDC"/>
    <w:pPr>
      <w:keepLines/>
    </w:pPr>
    <w:rPr>
      <w:iCs/>
      <w:sz w:val="20"/>
      <w:lang w:val="en-US"/>
    </w:rPr>
  </w:style>
  <w:style w:type="paragraph" w:styleId="a">
    <w:name w:val="List Number"/>
    <w:basedOn w:val="a1"/>
    <w:rsid w:val="00AA0BAF"/>
    <w:pPr>
      <w:numPr>
        <w:numId w:val="20"/>
      </w:numPr>
      <w:spacing w:beforeLines="60" w:afterLines="60"/>
    </w:pPr>
  </w:style>
  <w:style w:type="paragraph" w:styleId="ab">
    <w:name w:val="caption"/>
    <w:basedOn w:val="a1"/>
    <w:qFormat/>
    <w:rsid w:val="00655EDC"/>
    <w:pPr>
      <w:jc w:val="center"/>
    </w:pPr>
    <w:rPr>
      <w:sz w:val="20"/>
    </w:rPr>
  </w:style>
  <w:style w:type="paragraph" w:customStyle="1" w:styleId="ac">
    <w:name w:val="Рисунок"/>
    <w:basedOn w:val="a1"/>
    <w:rsid w:val="00655EDC"/>
    <w:pPr>
      <w:jc w:val="center"/>
    </w:pPr>
  </w:style>
  <w:style w:type="paragraph" w:customStyle="1" w:styleId="ad">
    <w:name w:val="Основной текст без отступа"/>
    <w:basedOn w:val="a2"/>
    <w:rsid w:val="00AB25E8"/>
    <w:pPr>
      <w:ind w:firstLine="0"/>
    </w:pPr>
  </w:style>
  <w:style w:type="paragraph" w:styleId="ae">
    <w:name w:val="Title"/>
    <w:basedOn w:val="a1"/>
    <w:qFormat/>
    <w:rsid w:val="00CB1376"/>
    <w:pPr>
      <w:spacing w:before="240" w:after="60"/>
      <w:jc w:val="center"/>
      <w:outlineLvl w:val="0"/>
    </w:pPr>
    <w:rPr>
      <w:rFonts w:cs="Arial"/>
      <w:b/>
      <w:bCs/>
      <w:kern w:val="28"/>
      <w:sz w:val="32"/>
      <w:szCs w:val="32"/>
    </w:rPr>
  </w:style>
  <w:style w:type="paragraph" w:customStyle="1" w:styleId="0606">
    <w:name w:val="Стиль Нумерованный список + Перед:  0.6 ст. После:  0.6 ст."/>
    <w:basedOn w:val="a"/>
    <w:rsid w:val="00AA0BAF"/>
    <w:pPr>
      <w:numPr>
        <w:numId w:val="0"/>
      </w:numPr>
      <w:spacing w:before="144" w:after="144"/>
      <w:jc w:val="both"/>
    </w:pPr>
    <w:rPr>
      <w:szCs w:val="20"/>
    </w:rPr>
  </w:style>
  <w:style w:type="table" w:styleId="af">
    <w:name w:val="Table Grid"/>
    <w:basedOn w:val="a4"/>
    <w:rsid w:val="00921E57"/>
    <w:pPr>
      <w:keepLines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0">
    <w:name w:val="Нумерованный список таблицы"/>
    <w:basedOn w:val="a"/>
    <w:rsid w:val="00655EDC"/>
    <w:pPr>
      <w:numPr>
        <w:numId w:val="18"/>
      </w:numPr>
      <w:spacing w:beforeLines="0" w:afterLines="0"/>
      <w:ind w:left="454" w:hanging="454"/>
      <w:jc w:val="center"/>
    </w:pPr>
    <w:rPr>
      <w:sz w:val="20"/>
      <w:szCs w:val="20"/>
    </w:rPr>
  </w:style>
  <w:style w:type="paragraph" w:customStyle="1" w:styleId="11">
    <w:name w:val="Заголовок1"/>
    <w:basedOn w:val="1"/>
    <w:next w:val="a2"/>
    <w:rsid w:val="00AA0BAF"/>
    <w:pPr>
      <w:numPr>
        <w:numId w:val="0"/>
      </w:numPr>
      <w:jc w:val="center"/>
    </w:pPr>
  </w:style>
  <w:style w:type="paragraph" w:customStyle="1" w:styleId="af0">
    <w:name w:val="Название таблицы"/>
    <w:basedOn w:val="ab"/>
    <w:next w:val="aa"/>
    <w:rsid w:val="00655EDC"/>
    <w:pPr>
      <w:keepNext/>
      <w:keepLines/>
      <w:ind w:right="851"/>
      <w:jc w:val="right"/>
    </w:pPr>
    <w:rPr>
      <w:sz w:val="24"/>
    </w:rPr>
  </w:style>
  <w:style w:type="character" w:styleId="af1">
    <w:name w:val="page number"/>
    <w:basedOn w:val="a3"/>
    <w:rsid w:val="00655EDC"/>
  </w:style>
  <w:style w:type="paragraph" w:styleId="12">
    <w:name w:val="toc 1"/>
    <w:basedOn w:val="a1"/>
    <w:next w:val="a1"/>
    <w:autoRedefine/>
    <w:semiHidden/>
    <w:rsid w:val="00655EDC"/>
    <w:pPr>
      <w:tabs>
        <w:tab w:val="right" w:leader="dot" w:pos="10195"/>
      </w:tabs>
      <w:ind w:left="851" w:hanging="567"/>
    </w:pPr>
    <w:rPr>
      <w:bCs/>
      <w:caps/>
    </w:rPr>
  </w:style>
  <w:style w:type="paragraph" w:styleId="20">
    <w:name w:val="toc 2"/>
    <w:basedOn w:val="a1"/>
    <w:next w:val="a1"/>
    <w:autoRedefine/>
    <w:semiHidden/>
    <w:rsid w:val="00655EDC"/>
    <w:pPr>
      <w:ind w:left="567"/>
    </w:pPr>
  </w:style>
  <w:style w:type="paragraph" w:styleId="30">
    <w:name w:val="toc 3"/>
    <w:basedOn w:val="a1"/>
    <w:next w:val="a1"/>
    <w:autoRedefine/>
    <w:semiHidden/>
    <w:rsid w:val="00655EDC"/>
    <w:pPr>
      <w:ind w:left="1418"/>
    </w:pPr>
  </w:style>
  <w:style w:type="paragraph" w:styleId="4">
    <w:name w:val="toc 4"/>
    <w:basedOn w:val="a1"/>
    <w:next w:val="a1"/>
    <w:autoRedefine/>
    <w:semiHidden/>
    <w:rsid w:val="00655EDC"/>
    <w:pPr>
      <w:ind w:left="720"/>
    </w:pPr>
  </w:style>
  <w:style w:type="paragraph" w:styleId="5">
    <w:name w:val="toc 5"/>
    <w:basedOn w:val="a1"/>
    <w:next w:val="a1"/>
    <w:autoRedefine/>
    <w:semiHidden/>
    <w:rsid w:val="00655EDC"/>
    <w:pPr>
      <w:ind w:left="960"/>
    </w:pPr>
  </w:style>
  <w:style w:type="paragraph" w:styleId="6">
    <w:name w:val="toc 6"/>
    <w:basedOn w:val="a1"/>
    <w:next w:val="a1"/>
    <w:autoRedefine/>
    <w:semiHidden/>
    <w:rsid w:val="00655EDC"/>
    <w:pPr>
      <w:ind w:left="1200"/>
    </w:pPr>
  </w:style>
  <w:style w:type="paragraph" w:styleId="7">
    <w:name w:val="toc 7"/>
    <w:basedOn w:val="a1"/>
    <w:next w:val="a1"/>
    <w:autoRedefine/>
    <w:semiHidden/>
    <w:rsid w:val="00655EDC"/>
    <w:pPr>
      <w:ind w:left="1440"/>
    </w:pPr>
  </w:style>
  <w:style w:type="paragraph" w:styleId="8">
    <w:name w:val="toc 8"/>
    <w:basedOn w:val="a1"/>
    <w:next w:val="a1"/>
    <w:autoRedefine/>
    <w:semiHidden/>
    <w:rsid w:val="00655EDC"/>
    <w:pPr>
      <w:ind w:left="1680"/>
    </w:pPr>
  </w:style>
  <w:style w:type="paragraph" w:styleId="9">
    <w:name w:val="toc 9"/>
    <w:basedOn w:val="a1"/>
    <w:next w:val="a1"/>
    <w:autoRedefine/>
    <w:semiHidden/>
    <w:rsid w:val="00655EDC"/>
    <w:pPr>
      <w:ind w:left="1920"/>
    </w:pPr>
  </w:style>
  <w:style w:type="paragraph" w:styleId="21">
    <w:name w:val="Body Text 2"/>
    <w:basedOn w:val="a1"/>
    <w:rsid w:val="00655EDC"/>
    <w:pPr>
      <w:jc w:val="center"/>
    </w:pPr>
    <w:rPr>
      <w:rFonts w:cs="Arial"/>
      <w:sz w:val="16"/>
      <w:lang w:val="en-US"/>
    </w:rPr>
  </w:style>
  <w:style w:type="paragraph" w:customStyle="1" w:styleId="af2">
    <w:name w:val="Шапка таблицы"/>
    <w:basedOn w:val="aa"/>
    <w:rsid w:val="00655EDC"/>
    <w:pPr>
      <w:keepNext/>
      <w:jc w:val="center"/>
    </w:pPr>
    <w:rPr>
      <w:b/>
      <w:lang w:val="ru-RU"/>
    </w:rPr>
  </w:style>
  <w:style w:type="character" w:styleId="af3">
    <w:name w:val="Hyperlink"/>
    <w:uiPriority w:val="99"/>
    <w:rsid w:val="00B300AF"/>
    <w:rPr>
      <w:color w:val="0000FF"/>
      <w:u w:val="single"/>
    </w:rPr>
  </w:style>
  <w:style w:type="paragraph" w:styleId="af4">
    <w:name w:val="Balloon Text"/>
    <w:basedOn w:val="a1"/>
    <w:semiHidden/>
    <w:rsid w:val="00F23CE7"/>
    <w:rPr>
      <w:rFonts w:ascii="Tahoma" w:hAnsi="Tahoma" w:cs="Tahoma"/>
      <w:sz w:val="16"/>
      <w:szCs w:val="16"/>
    </w:rPr>
  </w:style>
  <w:style w:type="character" w:styleId="af5">
    <w:name w:val="annotation reference"/>
    <w:semiHidden/>
    <w:rsid w:val="004031F3"/>
    <w:rPr>
      <w:sz w:val="16"/>
      <w:szCs w:val="16"/>
    </w:rPr>
  </w:style>
  <w:style w:type="paragraph" w:styleId="af6">
    <w:name w:val="annotation text"/>
    <w:basedOn w:val="a1"/>
    <w:semiHidden/>
    <w:rsid w:val="004031F3"/>
    <w:rPr>
      <w:sz w:val="20"/>
      <w:szCs w:val="20"/>
    </w:rPr>
  </w:style>
  <w:style w:type="paragraph" w:styleId="af7">
    <w:name w:val="annotation subject"/>
    <w:basedOn w:val="af6"/>
    <w:next w:val="af6"/>
    <w:semiHidden/>
    <w:rsid w:val="004031F3"/>
    <w:rPr>
      <w:b/>
      <w:bCs/>
    </w:rPr>
  </w:style>
  <w:style w:type="paragraph" w:customStyle="1" w:styleId="22">
    <w:name w:val="Верхний колонтитул2"/>
    <w:basedOn w:val="a1"/>
    <w:rsid w:val="0060493C"/>
    <w:pPr>
      <w:widowControl w:val="0"/>
      <w:tabs>
        <w:tab w:val="center" w:pos="4153"/>
        <w:tab w:val="right" w:pos="8306"/>
      </w:tabs>
    </w:pPr>
    <w:rPr>
      <w:rFonts w:ascii="Times New Roman" w:hAnsi="Times New Roman"/>
      <w:sz w:val="20"/>
      <w:szCs w:val="20"/>
    </w:rPr>
  </w:style>
  <w:style w:type="character" w:customStyle="1" w:styleId="a9">
    <w:name w:val="Верхний колонтитул Знак"/>
    <w:link w:val="a8"/>
    <w:rsid w:val="002740D5"/>
    <w:rPr>
      <w:rFonts w:ascii="Arial" w:hAnsi="Arial"/>
      <w:sz w:val="24"/>
      <w:szCs w:val="24"/>
      <w:lang w:val="ru-RU" w:eastAsia="ru-RU" w:bidi="ar-SA"/>
    </w:rPr>
  </w:style>
  <w:style w:type="paragraph" w:customStyle="1" w:styleId="13">
    <w:name w:val="Нижний колонтитул1"/>
    <w:basedOn w:val="a1"/>
    <w:rsid w:val="00A3334F"/>
    <w:pPr>
      <w:widowControl w:val="0"/>
      <w:tabs>
        <w:tab w:val="center" w:pos="4153"/>
        <w:tab w:val="right" w:pos="8306"/>
      </w:tabs>
    </w:pPr>
    <w:rPr>
      <w:rFonts w:ascii="Times New Roman" w:hAnsi="Times New Roman"/>
      <w:sz w:val="20"/>
      <w:szCs w:val="20"/>
    </w:rPr>
  </w:style>
  <w:style w:type="character" w:customStyle="1" w:styleId="a7">
    <w:name w:val="Нижний колонтитул Знак"/>
    <w:basedOn w:val="a3"/>
    <w:link w:val="a6"/>
    <w:uiPriority w:val="99"/>
    <w:rsid w:val="00C738F2"/>
    <w:rPr>
      <w:rFonts w:ascii="Arial" w:hAnsi="Arial"/>
      <w:sz w:val="16"/>
      <w:szCs w:val="24"/>
    </w:rPr>
  </w:style>
  <w:style w:type="character" w:customStyle="1" w:styleId="10">
    <w:name w:val="Заголовок 1 Знак"/>
    <w:basedOn w:val="a3"/>
    <w:link w:val="1"/>
    <w:rsid w:val="00CC479D"/>
    <w:rPr>
      <w:rFonts w:ascii="Arial" w:hAnsi="Arial"/>
      <w:b/>
      <w:bCs/>
      <w:caps/>
      <w:kern w:val="32"/>
      <w:sz w:val="28"/>
      <w:szCs w:val="28"/>
    </w:rPr>
  </w:style>
  <w:style w:type="paragraph" w:customStyle="1" w:styleId="14">
    <w:name w:val="заголовок 1"/>
    <w:basedOn w:val="a1"/>
    <w:next w:val="a1"/>
    <w:rsid w:val="00CC479D"/>
    <w:pPr>
      <w:keepNext/>
      <w:jc w:val="center"/>
    </w:pPr>
    <w:rPr>
      <w:rFonts w:ascii="Times New Roman" w:hAnsi="Times New Roman"/>
    </w:rPr>
  </w:style>
  <w:style w:type="paragraph" w:styleId="af8">
    <w:name w:val="List Paragraph"/>
    <w:basedOn w:val="a1"/>
    <w:uiPriority w:val="34"/>
    <w:qFormat/>
    <w:rsid w:val="00BA2D0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799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6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16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00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46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79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17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7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4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9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6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2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2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7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26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9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03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4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7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73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G:\_Soft\nanoCAD\nanoCAD%20&#1069;&#1083;&#1077;&#1082;&#1090;&#1088;&#1086;%203.1\Report\Equip\&#1057;&#1087;&#1077;&#1094;&#1080;&#1092;&#1080;&#1082;&#1072;&#1094;&#1080;&#1103;%20&#1086;&#1073;&#1086;&#1088;&#1091;&#1076;&#1086;&#1074;&#1072;&#1085;&#1080;&#1103;%20&#1073;&#1077;&#1079;%20&#1090;&#1080;&#1090;&#1091;&#1083;&#1100;&#1085;&#1086;&#1075;&#1086;%20&#1083;&#1080;&#1089;&#1090;&#1072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C639492-3586-4207-8EBC-997D180E02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Спецификация оборудования без титульного листа.dot</Template>
  <TotalTime>5</TotalTime>
  <Pages>3</Pages>
  <Words>527</Words>
  <Characters>3006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Спецификация оборудования, изделий и материалов</vt:lpstr>
    </vt:vector>
  </TitlesOfParts>
  <Company>SPecialiST RePack</Company>
  <LinksUpToDate>false</LinksUpToDate>
  <CharactersWithSpaces>3526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Спецификация оборудования, изделий и материалов</dc:title>
  <dc:creator>User</dc:creator>
  <cp:lastModifiedBy>Кильяков Алексей Сергеевич</cp:lastModifiedBy>
  <cp:revision>3</cp:revision>
  <cp:lastPrinted>2024-12-20T07:23:00Z</cp:lastPrinted>
  <dcterms:created xsi:type="dcterms:W3CDTF">2025-11-19T10:13:00Z</dcterms:created>
  <dcterms:modified xsi:type="dcterms:W3CDTF">2025-11-19T12:08:00Z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XECUTOR_NAME">
    <vt:lpwstr>EXECUTOR_NAME</vt:lpwstr>
  </property>
  <property fmtid="{D5CDD505-2E9C-101B-9397-08002B2CF9AE}" pid="3" name="CUSTOMER_NAME">
    <vt:lpwstr>CUSTOMER_NAME</vt:lpwstr>
  </property>
  <property fmtid="{D5CDD505-2E9C-101B-9397-08002B2CF9AE}" pid="4" name="PROJECT_NAME">
    <vt:lpwstr>PROJECT_NAME</vt:lpwstr>
  </property>
  <property fmtid="{D5CDD505-2E9C-101B-9397-08002B2CF9AE}" pid="5" name="PS">
    <vt:lpwstr>PS</vt:lpwstr>
  </property>
  <property fmtid="{D5CDD505-2E9C-101B-9397-08002B2CF9AE}" pid="6" name="DOCUMENT_NUMBER">
    <vt:lpwstr>DOCUMENT_NUMBER</vt:lpwstr>
  </property>
  <property fmtid="{D5CDD505-2E9C-101B-9397-08002B2CF9AE}" pid="7" name="DOCUMENT_TITLE">
    <vt:lpwstr>DOCUMENT_TITLE</vt:lpwstr>
  </property>
  <property fmtid="{D5CDD505-2E9C-101B-9397-08002B2CF9AE}" pid="8" name="DOCUMENT_PAGE">
    <vt:lpwstr>DOCUMENT_PAGE</vt:lpwstr>
  </property>
  <property fmtid="{D5CDD505-2E9C-101B-9397-08002B2CF9AE}" pid="9" name="DEVELOPER">
    <vt:lpwstr>DEVELOPER</vt:lpwstr>
  </property>
  <property fmtid="{D5CDD505-2E9C-101B-9397-08002B2CF9AE}" pid="10" name="CHECK">
    <vt:lpwstr>CHECK</vt:lpwstr>
  </property>
  <property fmtid="{D5CDD505-2E9C-101B-9397-08002B2CF9AE}" pid="11" name="GROUP_MNG">
    <vt:lpwstr>GROUP_MNG</vt:lpwstr>
  </property>
  <property fmtid="{D5CDD505-2E9C-101B-9397-08002B2CF9AE}" pid="12" name="DEP_MNG">
    <vt:lpwstr>DEP_MNG</vt:lpwstr>
  </property>
  <property fmtid="{D5CDD505-2E9C-101B-9397-08002B2CF9AE}" pid="13" name="NCONTROL">
    <vt:lpwstr>NCONTROL</vt:lpwstr>
  </property>
  <property fmtid="{D5CDD505-2E9C-101B-9397-08002B2CF9AE}" pid="14" name="CONFIRM">
    <vt:lpwstr>CONFIRM</vt:lpwstr>
  </property>
</Properties>
</file>