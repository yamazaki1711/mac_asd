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207"/>
        <w:gridCol w:w="6618"/>
        <w:gridCol w:w="4110"/>
        <w:gridCol w:w="1701"/>
        <w:gridCol w:w="2552"/>
        <w:gridCol w:w="1276"/>
        <w:gridCol w:w="1417"/>
        <w:gridCol w:w="1418"/>
        <w:gridCol w:w="1959"/>
      </w:tblGrid>
      <w:tr w:rsidR="00ED01DC" w:rsidRPr="00F47BCF" w14:paraId="7CC93A8D" w14:textId="77777777" w:rsidTr="005C0C64">
        <w:trPr>
          <w:trHeight w:hRule="exact" w:val="1758"/>
          <w:tblHeader/>
        </w:trPr>
        <w:tc>
          <w:tcPr>
            <w:tcW w:w="120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6C0065" w14:textId="77777777" w:rsidR="004F41D2" w:rsidRPr="00B91642" w:rsidRDefault="004F41D2" w:rsidP="00F86BBE">
            <w:pPr>
              <w:keepLines/>
              <w:ind w:left="-5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Позиция</w:t>
            </w:r>
          </w:p>
        </w:tc>
        <w:tc>
          <w:tcPr>
            <w:tcW w:w="661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57F80A" w14:textId="77777777" w:rsidR="004F41D2" w:rsidRPr="00B91642" w:rsidRDefault="004F41D2" w:rsidP="00EB0177">
            <w:pPr>
              <w:keepLines/>
              <w:ind w:left="17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Наименование и техническая характеристика</w:t>
            </w:r>
          </w:p>
        </w:tc>
        <w:tc>
          <w:tcPr>
            <w:tcW w:w="4110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D346D7" w14:textId="77777777" w:rsidR="004F41D2" w:rsidRPr="00B91642" w:rsidRDefault="004F41D2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Тип, марка,</w:t>
            </w:r>
          </w:p>
          <w:p w14:paraId="5A516A37" w14:textId="77777777" w:rsidR="004022C3" w:rsidRPr="00B91642" w:rsidRDefault="004022C3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о</w:t>
            </w:r>
            <w:r w:rsidR="004F41D2" w:rsidRPr="00B91642">
              <w:rPr>
                <w:rFonts w:ascii="Times New Roman" w:hAnsi="Times New Roman"/>
                <w:sz w:val="28"/>
                <w:szCs w:val="28"/>
              </w:rPr>
              <w:t>бозначение</w:t>
            </w:r>
          </w:p>
          <w:p w14:paraId="00649E18" w14:textId="77777777" w:rsidR="004F41D2" w:rsidRPr="00B91642" w:rsidRDefault="004F41D2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документа,</w:t>
            </w:r>
          </w:p>
          <w:p w14:paraId="2F11B797" w14:textId="77777777" w:rsidR="004F41D2" w:rsidRPr="00B91642" w:rsidRDefault="004F41D2" w:rsidP="00EB0177">
            <w:pPr>
              <w:keepLines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опросного листа</w:t>
            </w:r>
          </w:p>
        </w:tc>
        <w:tc>
          <w:tcPr>
            <w:tcW w:w="170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5BCF086" w14:textId="77777777" w:rsidR="004022C3" w:rsidRPr="00B91642" w:rsidRDefault="004F41D2" w:rsidP="00EB0177">
            <w:pPr>
              <w:keepLines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Код</w:t>
            </w:r>
            <w:r w:rsidR="004022C3" w:rsidRPr="00B9164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B91642">
              <w:rPr>
                <w:rFonts w:ascii="Times New Roman" w:hAnsi="Times New Roman"/>
                <w:sz w:val="28"/>
                <w:szCs w:val="28"/>
              </w:rPr>
              <w:t>оборудова</w:t>
            </w:r>
            <w:r w:rsidR="004022C3" w:rsidRPr="00B91642">
              <w:rPr>
                <w:rFonts w:ascii="Times New Roman" w:hAnsi="Times New Roman"/>
                <w:sz w:val="28"/>
                <w:szCs w:val="28"/>
              </w:rPr>
              <w:t>ния,</w:t>
            </w:r>
          </w:p>
          <w:p w14:paraId="4C6436A5" w14:textId="77777777" w:rsidR="004022C3" w:rsidRPr="00B91642" w:rsidRDefault="004F41D2" w:rsidP="00EB0177">
            <w:pPr>
              <w:keepLines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изде</w:t>
            </w:r>
            <w:r w:rsidR="004022C3" w:rsidRPr="00B91642">
              <w:rPr>
                <w:rFonts w:ascii="Times New Roman" w:hAnsi="Times New Roman"/>
                <w:sz w:val="28"/>
                <w:szCs w:val="28"/>
              </w:rPr>
              <w:t>лия,</w:t>
            </w:r>
          </w:p>
          <w:p w14:paraId="3B913C59" w14:textId="77777777" w:rsidR="004F41D2" w:rsidRPr="00B91642" w:rsidRDefault="004F41D2" w:rsidP="00EB0177">
            <w:pPr>
              <w:keepLines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материала</w:t>
            </w:r>
          </w:p>
        </w:tc>
        <w:tc>
          <w:tcPr>
            <w:tcW w:w="2552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C4E518" w14:textId="77777777" w:rsidR="004F41D2" w:rsidRPr="00B91642" w:rsidRDefault="004F41D2" w:rsidP="00EB0177">
            <w:pPr>
              <w:keepLines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Завод-изготовитель</w:t>
            </w:r>
          </w:p>
        </w:tc>
        <w:tc>
          <w:tcPr>
            <w:tcW w:w="1276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5959D7E" w14:textId="77777777" w:rsidR="004F41D2" w:rsidRPr="00B91642" w:rsidRDefault="004F41D2" w:rsidP="00EB0177">
            <w:pPr>
              <w:keepLines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/>
                <w:sz w:val="28"/>
                <w:szCs w:val="28"/>
              </w:rPr>
              <w:t>Единица измерения</w:t>
            </w:r>
          </w:p>
        </w:tc>
        <w:tc>
          <w:tcPr>
            <w:tcW w:w="141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C7A119" w14:textId="77777777" w:rsidR="004F41D2" w:rsidRPr="00B91642" w:rsidRDefault="004F41D2" w:rsidP="00EB0177">
            <w:pPr>
              <w:keepLines/>
              <w:ind w:left="153"/>
              <w:jc w:val="center"/>
              <w:rPr>
                <w:rFonts w:ascii="Times New Roman" w:hAnsi="Times New Roman" w:cs="Arial"/>
                <w:sz w:val="28"/>
                <w:szCs w:val="28"/>
              </w:rPr>
            </w:pPr>
            <w:r w:rsidRPr="00B91642">
              <w:rPr>
                <w:rFonts w:ascii="Times New Roman" w:hAnsi="Times New Roman" w:cs="Arial"/>
                <w:sz w:val="28"/>
                <w:szCs w:val="28"/>
              </w:rPr>
              <w:t>Количество</w:t>
            </w:r>
          </w:p>
        </w:tc>
        <w:tc>
          <w:tcPr>
            <w:tcW w:w="141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7C0A02" w14:textId="77777777" w:rsidR="004F41D2" w:rsidRPr="00B91642" w:rsidRDefault="004F41D2" w:rsidP="00EB0177">
            <w:pPr>
              <w:keepLines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 w:cs="Arial"/>
                <w:sz w:val="28"/>
                <w:szCs w:val="28"/>
              </w:rPr>
              <w:t>Масса единицы, кг</w:t>
            </w:r>
          </w:p>
        </w:tc>
        <w:tc>
          <w:tcPr>
            <w:tcW w:w="1959" w:type="dxa"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198C4F9" w14:textId="77777777" w:rsidR="004F41D2" w:rsidRPr="00B91642" w:rsidRDefault="004F41D2" w:rsidP="00EB0177">
            <w:pPr>
              <w:keepLines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91642">
              <w:rPr>
                <w:rFonts w:ascii="Times New Roman" w:hAnsi="Times New Roman" w:cs="Arial"/>
                <w:sz w:val="28"/>
                <w:szCs w:val="28"/>
              </w:rPr>
              <w:t>Примечание</w:t>
            </w:r>
          </w:p>
        </w:tc>
      </w:tr>
      <w:tr w:rsidR="00ED01DC" w:rsidRPr="00F47BCF" w14:paraId="0E9009C0" w14:textId="77777777" w:rsidTr="005C0C64">
        <w:trPr>
          <w:trHeight w:hRule="exact" w:val="20"/>
        </w:trPr>
        <w:tc>
          <w:tcPr>
            <w:tcW w:w="120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ED838F8" w14:textId="77777777" w:rsidR="00FC1E4D" w:rsidRPr="00F47BCF" w:rsidRDefault="00FC1E4D" w:rsidP="00F47BCF">
            <w:pPr>
              <w:keepLines/>
              <w:ind w:left="119"/>
              <w:rPr>
                <w:i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80E64C6" w14:textId="77777777" w:rsidR="00FC1E4D" w:rsidRPr="00F47BCF" w:rsidRDefault="00FC1E4D" w:rsidP="00F47BCF">
            <w:pPr>
              <w:keepLines/>
              <w:ind w:left="175"/>
              <w:rPr>
                <w:i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B3CE23C" w14:textId="77777777" w:rsidR="00FC1E4D" w:rsidRPr="00F47BCF" w:rsidRDefault="00FC1E4D" w:rsidP="00F47BCF">
            <w:pPr>
              <w:keepLines/>
              <w:ind w:left="184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9BFFDA0" w14:textId="77777777" w:rsidR="00FC1E4D" w:rsidRPr="00F47BCF" w:rsidRDefault="00FC1E4D" w:rsidP="00F47BCF">
            <w:pPr>
              <w:keepLines/>
              <w:ind w:left="115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255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571B732" w14:textId="77777777" w:rsidR="00FC1E4D" w:rsidRPr="00F47BCF" w:rsidRDefault="00FC1E4D" w:rsidP="00F47BCF">
            <w:pPr>
              <w:keepLines/>
              <w:ind w:left="153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368DCB5C" w14:textId="77777777" w:rsidR="00FC1E4D" w:rsidRPr="00F47BCF" w:rsidRDefault="00FC1E4D" w:rsidP="00F47BCF">
            <w:pPr>
              <w:keepLines/>
              <w:ind w:left="97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41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8BF6C39" w14:textId="77777777" w:rsidR="00FC1E4D" w:rsidRPr="00F47BCF" w:rsidRDefault="00FC1E4D" w:rsidP="00F47BCF">
            <w:pPr>
              <w:keepLines/>
              <w:ind w:left="153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2A7C4CF" w14:textId="77777777" w:rsidR="00FC1E4D" w:rsidRPr="00F47BCF" w:rsidRDefault="00FC1E4D" w:rsidP="00F47BCF">
            <w:pPr>
              <w:keepLines/>
              <w:ind w:left="90"/>
              <w:rPr>
                <w:i/>
                <w:sz w:val="28"/>
                <w:szCs w:val="28"/>
                <w:lang w:val="en-US"/>
              </w:rPr>
            </w:pPr>
          </w:p>
        </w:tc>
        <w:tc>
          <w:tcPr>
            <w:tcW w:w="1959" w:type="dxa"/>
            <w:tcBorders>
              <w:top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9362E03" w14:textId="77777777" w:rsidR="00FC1E4D" w:rsidRPr="00F47BCF" w:rsidRDefault="00FC1E4D" w:rsidP="00F47BCF">
            <w:pPr>
              <w:keepLines/>
              <w:ind w:left="100"/>
              <w:rPr>
                <w:i/>
                <w:sz w:val="28"/>
                <w:szCs w:val="28"/>
                <w:lang w:val="en-US"/>
              </w:rPr>
            </w:pPr>
          </w:p>
        </w:tc>
      </w:tr>
      <w:tr w:rsidR="00ED01DC" w:rsidRPr="006E19D4" w14:paraId="5DADE361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D2CA5D" w14:textId="77777777" w:rsidR="00D46E3C" w:rsidRPr="00DD4042" w:rsidRDefault="00D46E3C" w:rsidP="007E6AB2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AA33CB" w14:textId="77777777" w:rsidR="00D46E3C" w:rsidRPr="00A32156" w:rsidRDefault="00A32156" w:rsidP="00F86BBE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A32156">
              <w:rPr>
                <w:rFonts w:ascii="Times" w:hAnsi="Times"/>
                <w:b/>
                <w:sz w:val="32"/>
                <w:szCs w:val="28"/>
              </w:rPr>
              <w:t>Индивидуальный тепловой пункт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91BCB3" w14:textId="77777777" w:rsidR="00D46E3C" w:rsidRPr="00DD4042" w:rsidRDefault="00D46E3C" w:rsidP="007E6AB2">
            <w:pPr>
              <w:keepLines/>
              <w:spacing w:before="80" w:after="40"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010394" w14:textId="77777777" w:rsidR="00D46E3C" w:rsidRPr="00DD4042" w:rsidRDefault="00D46E3C" w:rsidP="00090B77">
            <w:pPr>
              <w:keepLines/>
              <w:spacing w:before="80" w:after="40"/>
              <w:ind w:left="115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F33BD4" w14:textId="77777777" w:rsidR="00D46E3C" w:rsidRPr="00DD4042" w:rsidRDefault="00D46E3C" w:rsidP="007E6AB2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4AFF9F" w14:textId="77777777" w:rsidR="00D46E3C" w:rsidRPr="00DD4042" w:rsidRDefault="00D46E3C" w:rsidP="007E6AB2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3D34CD" w14:textId="77777777" w:rsidR="00D46E3C" w:rsidRPr="00DD4042" w:rsidRDefault="00D46E3C" w:rsidP="007E6AB2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1F859A" w14:textId="77777777" w:rsidR="00D46E3C" w:rsidRPr="00DD4042" w:rsidRDefault="00D46E3C" w:rsidP="00B84061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F55125A" w14:textId="77777777" w:rsidR="00D46E3C" w:rsidRPr="00DD4042" w:rsidRDefault="00D46E3C" w:rsidP="007E6AB2">
            <w:pPr>
              <w:keepLines/>
              <w:spacing w:before="80" w:after="40"/>
              <w:ind w:left="10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62D50" w:rsidRPr="003C3E74" w14:paraId="42E9D6FF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F8F486" w14:textId="77777777" w:rsidR="00C62D50" w:rsidRPr="009B2546" w:rsidRDefault="00C62D50" w:rsidP="006635BF">
            <w:pPr>
              <w:keepLines/>
              <w:spacing w:before="80" w:after="4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C9B549" w14:textId="77777777" w:rsidR="00C62D50" w:rsidRPr="001C1924" w:rsidRDefault="002934AE" w:rsidP="00F53A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iCs/>
                <w:color w:val="000000"/>
                <w:lang w:val="en-US"/>
              </w:rPr>
            </w:pPr>
            <w:r>
              <w:rPr>
                <w:rFonts w:ascii="Times New Roman" w:hAnsi="Times New Roman"/>
                <w:b/>
                <w:iCs/>
                <w:color w:val="000000"/>
                <w:sz w:val="32"/>
              </w:rPr>
              <w:t>Комплект теплосчетчика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3C8E0D" w14:textId="77777777" w:rsidR="00C62D50" w:rsidRPr="009B2546" w:rsidRDefault="00C62D50" w:rsidP="002271BE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229570" w14:textId="77777777" w:rsidR="00C62D50" w:rsidRPr="009B2546" w:rsidRDefault="00C62D50" w:rsidP="006635BF">
            <w:pPr>
              <w:keepLines/>
              <w:spacing w:before="80" w:after="40"/>
              <w:rPr>
                <w:rFonts w:ascii="Times New Roman" w:hAnsi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CBC852" w14:textId="77777777" w:rsidR="00C62D50" w:rsidRPr="009B2546" w:rsidRDefault="00C62D50" w:rsidP="0037623E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D0DB70" w14:textId="77777777" w:rsidR="00C62D50" w:rsidRPr="009B2546" w:rsidRDefault="00C62D50" w:rsidP="006635BF">
            <w:pPr>
              <w:keepLines/>
              <w:spacing w:before="80" w:after="4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7F35DF" w14:textId="77777777" w:rsidR="00C62D50" w:rsidRPr="009B2546" w:rsidRDefault="00C62D50" w:rsidP="006635BF">
            <w:pPr>
              <w:keepLines/>
              <w:spacing w:before="80" w:after="40"/>
              <w:ind w:left="-28" w:right="-28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429237" w14:textId="77777777" w:rsidR="00C62D50" w:rsidRPr="009B2546" w:rsidRDefault="00C62D50" w:rsidP="006635BF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11F01888" w14:textId="77777777" w:rsidR="00C62D50" w:rsidRPr="009B2546" w:rsidRDefault="00C62D50" w:rsidP="006635BF">
            <w:pPr>
              <w:keepLines/>
              <w:spacing w:before="80" w:after="40"/>
              <w:ind w:left="100"/>
              <w:rPr>
                <w:rFonts w:ascii="Times New Roman" w:hAnsi="Times New Roman"/>
                <w:color w:val="FF0000"/>
              </w:rPr>
            </w:pPr>
          </w:p>
        </w:tc>
      </w:tr>
      <w:tr w:rsidR="00647267" w:rsidRPr="003C3E74" w14:paraId="7CA71FC7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E9DA51" w14:textId="77777777" w:rsidR="00647267" w:rsidRPr="000C1023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C1023">
              <w:rPr>
                <w:rFonts w:ascii="Times New Roman" w:hAnsi="Times New Roman"/>
                <w:sz w:val="28"/>
                <w:szCs w:val="28"/>
                <w:lang w:val="en-US"/>
              </w:rPr>
              <w:t>1,2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691B8E" w14:textId="6AD0A2EA" w:rsidR="00647267" w:rsidRPr="00307F6A" w:rsidRDefault="00647267" w:rsidP="00647267">
            <w:pPr>
              <w:keepLines/>
              <w:spacing w:before="80" w:after="40"/>
              <w:ind w:left="69" w:right="114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Расходомер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-счетчик электромагнитный ПИТЕРФЛОУ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531764" w14:textId="77777777" w:rsidR="00647267" w:rsidRPr="00307F6A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РС 32-15</w:t>
            </w:r>
            <w:r w:rsidRPr="00307F6A">
              <w:rPr>
                <w:rFonts w:ascii="Times New Roman" w:hAnsi="Times New Roman"/>
                <w:sz w:val="28"/>
                <w:szCs w:val="28"/>
              </w:rPr>
              <w:t>-А-Ф1</w:t>
            </w:r>
          </w:p>
          <w:p w14:paraId="53CDE29A" w14:textId="77777777" w:rsidR="00647267" w:rsidRPr="00307F6A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ТУ 4213-011-65987520-2015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7B0D8A" w14:textId="77777777" w:rsidR="00647267" w:rsidRPr="00307F6A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C319C9" w14:textId="77777777" w:rsidR="00647267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 xml:space="preserve">ООО </w:t>
            </w:r>
          </w:p>
          <w:p w14:paraId="52C105C4" w14:textId="77777777" w:rsidR="00647267" w:rsidRPr="00307F6A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"</w:t>
            </w:r>
            <w:proofErr w:type="spellStart"/>
            <w:r w:rsidRPr="00307F6A">
              <w:rPr>
                <w:rFonts w:ascii="Times New Roman" w:hAnsi="Times New Roman"/>
                <w:sz w:val="28"/>
                <w:szCs w:val="28"/>
              </w:rPr>
              <w:t>Термотроник</w:t>
            </w:r>
            <w:proofErr w:type="spellEnd"/>
            <w:r w:rsidRPr="00307F6A"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07108F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132E6A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E88B00" w14:textId="77777777" w:rsidR="00647267" w:rsidRPr="00307F6A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A294774" w14:textId="77777777" w:rsidR="00647267" w:rsidRPr="00205229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AE35BC">
              <w:rPr>
                <w:rFonts w:ascii="Times New Roman" w:hAnsi="Times New Roman"/>
                <w:sz w:val="28"/>
                <w:szCs w:val="28"/>
                <w:lang w:val="en-US"/>
              </w:rPr>
              <w:t>FE</w:t>
            </w:r>
          </w:p>
        </w:tc>
      </w:tr>
      <w:tr w:rsidR="00647267" w:rsidRPr="003C3E74" w14:paraId="6FD0125A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27B120D" w14:textId="77777777" w:rsidR="00647267" w:rsidRPr="000C1023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7040D5" w14:textId="77777777" w:rsidR="00647267" w:rsidRPr="00F53AC6" w:rsidRDefault="00647267" w:rsidP="00647267">
            <w:pPr>
              <w:autoSpaceDE w:val="0"/>
              <w:autoSpaceDN w:val="0"/>
              <w:adjustRightInd w:val="0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74097E" w14:textId="77777777" w:rsidR="00647267" w:rsidRPr="00F53AC6" w:rsidRDefault="00647267" w:rsidP="006472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9CDFA4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3C919D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AAF166" w14:textId="77777777" w:rsidR="00647267" w:rsidRPr="00F53AC6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FBCD31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FBA34B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2B473EC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7AEA6294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5CFCEF" w14:textId="77777777" w:rsidR="00647267" w:rsidRPr="00205229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05229">
              <w:rPr>
                <w:rFonts w:ascii="Times New Roman" w:hAnsi="Times New Roman"/>
                <w:sz w:val="28"/>
                <w:szCs w:val="28"/>
              </w:rPr>
              <w:t>3,4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0181BF" w14:textId="5DD13286" w:rsidR="00647267" w:rsidRPr="00F53AC6" w:rsidRDefault="00647267" w:rsidP="00647267">
            <w:pPr>
              <w:keepLines/>
              <w:spacing w:before="80" w:after="40"/>
              <w:ind w:left="69" w:right="114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Комплект термопреобразователей сопротивления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платиновый КТС-Б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B73740F" w14:textId="77777777" w:rsidR="00647267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КТС-Б-Рт100-В-х4-П-3-80/8-50-Е</w:t>
            </w:r>
          </w:p>
          <w:p w14:paraId="2AD636CD" w14:textId="57382C34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18"/>
              </w:rPr>
            </w:pPr>
            <w:r w:rsidRPr="00307F6A">
              <w:rPr>
                <w:rFonts w:ascii="Times New Roman" w:hAnsi="Times New Roman"/>
                <w:sz w:val="28"/>
                <w:szCs w:val="18"/>
              </w:rPr>
              <w:t>ТУ РБ 390184271.003-2003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012C1D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0645FB" w14:textId="2104AF0B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ООО «ПОИНТ»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B761F6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комп.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35E18C" w14:textId="77777777" w:rsidR="00647267" w:rsidRPr="00F53AC6" w:rsidRDefault="00647267" w:rsidP="00647267">
            <w:pPr>
              <w:keepLines/>
              <w:spacing w:before="80" w:after="40"/>
              <w:ind w:left="-28"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1ABE21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2FCE502" w14:textId="77777777" w:rsidR="00647267" w:rsidRPr="00307F6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TE</w:t>
            </w:r>
          </w:p>
        </w:tc>
      </w:tr>
      <w:tr w:rsidR="00647267" w:rsidRPr="003C3E74" w14:paraId="77D0DA28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D4B457" w14:textId="77777777" w:rsidR="00647267" w:rsidRPr="000C1023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1728B9" w14:textId="77777777" w:rsidR="00647267" w:rsidRPr="00F53AC6" w:rsidRDefault="00647267" w:rsidP="00647267">
            <w:pPr>
              <w:autoSpaceDE w:val="0"/>
              <w:autoSpaceDN w:val="0"/>
              <w:adjustRightInd w:val="0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82271C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233835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303DB2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BB937B" w14:textId="77777777" w:rsidR="00647267" w:rsidRPr="00F53AC6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15A9E8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23E30C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71CA4548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1A990B3C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4E2C3D" w14:textId="77777777" w:rsidR="00647267" w:rsidRPr="000C1023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C1023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03F5CE" w14:textId="43AC4B72" w:rsidR="00647267" w:rsidRPr="00F53AC6" w:rsidRDefault="00647267" w:rsidP="00647267">
            <w:pPr>
              <w:keepLines/>
              <w:spacing w:before="80" w:after="40"/>
              <w:ind w:left="69" w:right="114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307F6A">
              <w:rPr>
                <w:rFonts w:ascii="Times New Roman" w:hAnsi="Times New Roman"/>
                <w:sz w:val="28"/>
                <w:szCs w:val="28"/>
              </w:rPr>
              <w:t>Тепловычислитель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2ECFD2" w14:textId="77777777" w:rsidR="00647267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ТВ7-04</w:t>
            </w:r>
            <w:r w:rsidRPr="00307F6A">
              <w:rPr>
                <w:rFonts w:ascii="Times New Roman" w:hAnsi="Times New Roman"/>
                <w:sz w:val="28"/>
                <w:szCs w:val="28"/>
              </w:rPr>
              <w:t>М</w:t>
            </w:r>
          </w:p>
          <w:p w14:paraId="3B1EACFF" w14:textId="4CE74DFB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ТУ 4217-007-23118023-2011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DF923F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140142" w14:textId="77777777" w:rsidR="00647267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 xml:space="preserve">ООО </w:t>
            </w:r>
          </w:p>
          <w:p w14:paraId="1E43C43F" w14:textId="01810803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"</w:t>
            </w:r>
            <w:proofErr w:type="spellStart"/>
            <w:r w:rsidRPr="00307F6A">
              <w:rPr>
                <w:rFonts w:ascii="Times New Roman" w:hAnsi="Times New Roman"/>
                <w:sz w:val="28"/>
                <w:szCs w:val="28"/>
              </w:rPr>
              <w:t>Термотроник</w:t>
            </w:r>
            <w:proofErr w:type="spellEnd"/>
            <w:r w:rsidRPr="00307F6A"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CC69BF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019B74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B58D86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75034C75" w14:textId="77777777" w:rsidR="00647267" w:rsidRPr="00307F6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FQTRY</w:t>
            </w:r>
          </w:p>
        </w:tc>
      </w:tr>
      <w:tr w:rsidR="00647267" w:rsidRPr="003C3E74" w14:paraId="7B91D80C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50B178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B53D08" w14:textId="77777777" w:rsidR="00647267" w:rsidRPr="00F53AC6" w:rsidRDefault="00647267" w:rsidP="00647267">
            <w:pPr>
              <w:autoSpaceDE w:val="0"/>
              <w:autoSpaceDN w:val="0"/>
              <w:adjustRightInd w:val="0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F3403C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F41FF5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7AAB89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135CB7" w14:textId="77777777" w:rsidR="00647267" w:rsidRPr="00F53AC6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D8D04A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BB91BC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6FD28DAB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16DC4CD6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1A392D" w14:textId="77777777" w:rsidR="00647267" w:rsidRPr="000C1023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7,8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102DB7" w14:textId="2E9B01DE" w:rsidR="00647267" w:rsidRPr="00307F6A" w:rsidRDefault="00647267" w:rsidP="00647267">
            <w:pPr>
              <w:keepLines/>
              <w:spacing w:before="80" w:after="40"/>
              <w:ind w:left="69" w:right="11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Преобразователь давления измерительный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B6B26D" w14:textId="4CE4156A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СДВ-И</w:t>
            </w:r>
            <w:r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-М(1,60)-М20х1,5</w:t>
            </w:r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E7DDA2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2E681D" w14:textId="65167240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«КОММУНАЛЕЦ»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15D1FB1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958625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47FFCC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182D2475" w14:textId="77777777" w:rsidR="00647267" w:rsidRPr="001D1CA4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PE</w:t>
            </w:r>
          </w:p>
        </w:tc>
      </w:tr>
      <w:tr w:rsidR="00647267" w:rsidRPr="003C3E74" w14:paraId="4EB03FFC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7C674A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B93488A" w14:textId="77777777" w:rsidR="00647267" w:rsidRPr="00F53AC6" w:rsidRDefault="00647267" w:rsidP="00647267">
            <w:pPr>
              <w:autoSpaceDE w:val="0"/>
              <w:autoSpaceDN w:val="0"/>
              <w:adjustRightInd w:val="0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52BAFD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DC4244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8E71A0D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DF150E" w14:textId="77777777" w:rsidR="00647267" w:rsidRPr="00F53AC6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3773A2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5BD482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4F46415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168E9812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9395E4" w14:textId="77777777" w:rsidR="00647267" w:rsidRPr="001D1CA4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D1CA4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EA2285" w14:textId="1835AE10" w:rsidR="00647267" w:rsidRPr="001D1CA4" w:rsidRDefault="00647267" w:rsidP="00647267">
            <w:pPr>
              <w:keepLines/>
              <w:spacing w:before="80" w:after="40"/>
              <w:ind w:left="69" w:right="114"/>
              <w:rPr>
                <w:rFonts w:ascii="Times New Roman" w:hAnsi="Times New Roman"/>
                <w:sz w:val="32"/>
                <w:szCs w:val="28"/>
              </w:rPr>
            </w:pPr>
            <w:r w:rsidRPr="00025C26">
              <w:rPr>
                <w:rFonts w:ascii="Times New Roman" w:hAnsi="Times New Roman"/>
                <w:sz w:val="32"/>
                <w:szCs w:val="28"/>
              </w:rPr>
              <w:t>Принтер</w:t>
            </w:r>
            <w:r w:rsidRPr="001D1CA4">
              <w:rPr>
                <w:rFonts w:ascii="Times New Roman" w:hAnsi="Times New Roman"/>
                <w:sz w:val="32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Epson</w:t>
            </w:r>
            <w:r w:rsidRPr="001D1CA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LX</w:t>
            </w:r>
            <w:r w:rsidRPr="001D1CA4">
              <w:rPr>
                <w:rFonts w:ascii="Times New Roman" w:hAnsi="Times New Roman"/>
                <w:sz w:val="28"/>
                <w:szCs w:val="28"/>
              </w:rPr>
              <w:t>-350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3B283A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F82FFB9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99676C" w14:textId="77777777" w:rsidR="00647267" w:rsidRPr="001D1CA4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Epson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2186F5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432DFB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47F33D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F4B4B25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2642B237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6CA4E8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FF453B" w14:textId="77777777" w:rsidR="00647267" w:rsidRPr="00025C26" w:rsidRDefault="00647267" w:rsidP="00647267">
            <w:pPr>
              <w:keepLines/>
              <w:spacing w:before="80" w:after="40"/>
              <w:ind w:left="69" w:right="114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0FA01A" w14:textId="77777777" w:rsidR="00647267" w:rsidRPr="001D1CA4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7E0414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6F25B2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05DA82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9C7396" w14:textId="77777777" w:rsidR="00647267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0B0A79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19D9AA6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55E09866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BBAEA3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278812" w14:textId="226FC0DC" w:rsidR="00647267" w:rsidRPr="00025C26" w:rsidRDefault="00647267" w:rsidP="00647267">
            <w:pPr>
              <w:keepLines/>
              <w:spacing w:before="80" w:after="40"/>
              <w:ind w:left="69" w:right="114"/>
              <w:rPr>
                <w:rFonts w:ascii="Times New Roman" w:hAnsi="Times New Roman"/>
                <w:sz w:val="32"/>
                <w:szCs w:val="28"/>
              </w:rPr>
            </w:pPr>
            <w:r w:rsidRPr="00025C26">
              <w:rPr>
                <w:rFonts w:ascii="Times New Roman" w:hAnsi="Times New Roman"/>
                <w:sz w:val="28"/>
                <w:szCs w:val="28"/>
              </w:rPr>
              <w:t>Шкаф для принтера 500</w:t>
            </w:r>
            <w:r w:rsidRPr="00025C26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Pr="00025C26">
              <w:rPr>
                <w:rFonts w:ascii="Times New Roman" w:hAnsi="Times New Roman"/>
                <w:sz w:val="28"/>
                <w:szCs w:val="28"/>
              </w:rPr>
              <w:t>500</w:t>
            </w:r>
            <w:r w:rsidRPr="00025C26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Pr="00025C26">
              <w:rPr>
                <w:rFonts w:ascii="Times New Roman" w:hAnsi="Times New Roman"/>
                <w:sz w:val="28"/>
                <w:szCs w:val="28"/>
              </w:rPr>
              <w:t xml:space="preserve">00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навесной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9BE0BF" w14:textId="2929ECEC" w:rsidR="00647267" w:rsidRPr="0016401B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09E0CB" w14:textId="77777777" w:rsidR="00647267" w:rsidRPr="00F53AC6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01AAAF" w14:textId="77777777" w:rsidR="00647267" w:rsidRPr="00F53AC6" w:rsidRDefault="00647267" w:rsidP="00647267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FDB45E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FD6E36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79F565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9C7ED20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25C26" w:rsidRPr="003C3E74" w14:paraId="4BAC0FBA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436E9A" w14:textId="77777777" w:rsidR="00025C26" w:rsidRPr="00F53AC6" w:rsidRDefault="00025C26" w:rsidP="00025C26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F6D2DA" w14:textId="77777777" w:rsidR="00025C26" w:rsidRPr="00307F6A" w:rsidRDefault="00025C26" w:rsidP="00025C26">
            <w:pPr>
              <w:keepLines/>
              <w:spacing w:before="80" w:after="40"/>
              <w:ind w:left="69" w:right="114"/>
              <w:jc w:val="center"/>
              <w:rPr>
                <w:rFonts w:ascii="Times New Roman" w:hAnsi="Times New Roman"/>
                <w:b/>
                <w:sz w:val="32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03C4EC" w14:textId="77777777" w:rsidR="00025C26" w:rsidRPr="00F53AC6" w:rsidRDefault="00025C26" w:rsidP="00025C26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A64F67" w14:textId="77777777" w:rsidR="00025C26" w:rsidRPr="00F53AC6" w:rsidRDefault="00025C26" w:rsidP="00025C26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B40E8B3" w14:textId="77777777" w:rsidR="00025C26" w:rsidRPr="00F53AC6" w:rsidRDefault="00025C26" w:rsidP="00025C26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2C0367" w14:textId="77777777" w:rsidR="00025C26" w:rsidRPr="00F53AC6" w:rsidRDefault="00025C26" w:rsidP="00025C26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8B614F" w14:textId="77777777" w:rsidR="00025C26" w:rsidRPr="00F53AC6" w:rsidRDefault="00025C26" w:rsidP="00025C26">
            <w:pPr>
              <w:keepLines/>
              <w:spacing w:before="80" w:after="40"/>
              <w:ind w:left="-28"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20D3D6" w14:textId="77777777" w:rsidR="00025C26" w:rsidRPr="00F53AC6" w:rsidRDefault="00025C26" w:rsidP="00025C26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B6BA529" w14:textId="77777777" w:rsidR="00025C26" w:rsidRPr="00F53AC6" w:rsidRDefault="00025C26" w:rsidP="00025C26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25C26" w:rsidRPr="003C3E74" w14:paraId="38FD8892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E439C0" w14:textId="77777777" w:rsidR="00025C26" w:rsidRPr="00F53AC6" w:rsidRDefault="00025C26" w:rsidP="00025C26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8832CC" w14:textId="77777777" w:rsidR="00025C26" w:rsidRPr="00307F6A" w:rsidRDefault="00025C26" w:rsidP="00025C26">
            <w:pPr>
              <w:keepLines/>
              <w:spacing w:before="80" w:after="40"/>
              <w:ind w:left="69" w:right="11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07F6A">
              <w:rPr>
                <w:rFonts w:ascii="Times New Roman" w:hAnsi="Times New Roman"/>
                <w:b/>
                <w:sz w:val="32"/>
                <w:szCs w:val="28"/>
              </w:rPr>
              <w:t>Приборы и средства автоматизации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1190DB" w14:textId="77777777" w:rsidR="00025C26" w:rsidRPr="00F53AC6" w:rsidRDefault="00025C26" w:rsidP="00025C26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EEE5BF" w14:textId="77777777" w:rsidR="00025C26" w:rsidRPr="00F53AC6" w:rsidRDefault="00025C26" w:rsidP="00025C26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F08F1B" w14:textId="77777777" w:rsidR="00025C26" w:rsidRPr="00F53AC6" w:rsidRDefault="00025C26" w:rsidP="00025C26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AEB38E" w14:textId="77777777" w:rsidR="00025C26" w:rsidRPr="00F53AC6" w:rsidRDefault="00025C26" w:rsidP="00025C26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2B49FE" w14:textId="77777777" w:rsidR="00025C26" w:rsidRPr="00F53AC6" w:rsidRDefault="00025C26" w:rsidP="00025C26">
            <w:pPr>
              <w:keepLines/>
              <w:spacing w:before="80" w:after="40"/>
              <w:ind w:left="-28"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C27555" w14:textId="77777777" w:rsidR="00025C26" w:rsidRPr="00F53AC6" w:rsidRDefault="00025C26" w:rsidP="00025C26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7D1C1278" w14:textId="77777777" w:rsidR="00025C26" w:rsidRPr="00F53AC6" w:rsidRDefault="00025C26" w:rsidP="00025C26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25C26" w:rsidRPr="003C3E74" w14:paraId="60FE978D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6D0FFE" w14:textId="77777777" w:rsidR="00025C26" w:rsidRPr="00F53AC6" w:rsidRDefault="00025C26" w:rsidP="00025C26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0B8401" w14:textId="77777777" w:rsidR="00025C26" w:rsidRPr="00F53AC6" w:rsidRDefault="00025C26" w:rsidP="00025C26">
            <w:pPr>
              <w:autoSpaceDE w:val="0"/>
              <w:autoSpaceDN w:val="0"/>
              <w:adjustRightInd w:val="0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D3D03C" w14:textId="77777777" w:rsidR="00025C26" w:rsidRPr="00F53AC6" w:rsidRDefault="00025C26" w:rsidP="00025C26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CE87EA4" w14:textId="77777777" w:rsidR="00025C26" w:rsidRPr="00F53AC6" w:rsidRDefault="00025C26" w:rsidP="00025C26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4F2FD2" w14:textId="77777777" w:rsidR="00025C26" w:rsidRPr="00F53AC6" w:rsidRDefault="00025C26" w:rsidP="00025C26">
            <w:pPr>
              <w:keepLines/>
              <w:spacing w:before="80" w:after="40"/>
              <w:ind w:right="-28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EA67C1" w14:textId="77777777" w:rsidR="00025C26" w:rsidRPr="00F53AC6" w:rsidRDefault="00025C26" w:rsidP="00025C26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9B1023" w14:textId="77777777" w:rsidR="00025C26" w:rsidRPr="00F53AC6" w:rsidRDefault="00025C26" w:rsidP="00025C26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C6CAF5" w14:textId="77777777" w:rsidR="00025C26" w:rsidRPr="00F53AC6" w:rsidRDefault="00025C26" w:rsidP="00025C26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6964F457" w14:textId="77777777" w:rsidR="00025C26" w:rsidRPr="00F53AC6" w:rsidRDefault="00025C26" w:rsidP="00025C26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2DA9A5E8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D9D1B0" w14:textId="77777777" w:rsidR="00647267" w:rsidRPr="00F53AC6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4E3589" w14:textId="6E2F1E0C" w:rsidR="00647267" w:rsidRPr="000E1FD3" w:rsidRDefault="00647267" w:rsidP="00647267">
            <w:pPr>
              <w:keepLines/>
              <w:spacing w:before="80" w:after="40"/>
              <w:ind w:left="13"/>
              <w:rPr>
                <w:rFonts w:ascii="Times New Roman" w:hAnsi="Times New Roman"/>
                <w:sz w:val="28"/>
                <w:szCs w:val="28"/>
              </w:rPr>
            </w:pPr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Манометр показывающий ТМ510 </w:t>
            </w:r>
            <w:proofErr w:type="gramStart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0..</w:t>
            </w:r>
            <w:proofErr w:type="gramEnd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16бар. 100мм. G1/2. </w:t>
            </w:r>
            <w:proofErr w:type="spellStart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кл</w:t>
            </w:r>
            <w:proofErr w:type="spellEnd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точн</w:t>
            </w:r>
            <w:proofErr w:type="spellEnd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. 1.5. IP43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68B87D" w14:textId="709BD8CD" w:rsidR="00647267" w:rsidRPr="00F53AC6" w:rsidRDefault="00647267" w:rsidP="00647267">
            <w:pPr>
              <w:keepLines/>
              <w:snapToGrid w:val="0"/>
              <w:spacing w:before="80" w:after="40"/>
              <w:ind w:left="184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ТМ510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7A66A8" w14:textId="77777777" w:rsidR="00647267" w:rsidRPr="00F53AC6" w:rsidRDefault="00647267" w:rsidP="00647267">
            <w:pPr>
              <w:keepLines/>
              <w:snapToGrid w:val="0"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C10D4D" w14:textId="77777777" w:rsidR="00647267" w:rsidRPr="00F53AC6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282DBE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6FCC01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F2377B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6747197C" w14:textId="77777777" w:rsidR="00647267" w:rsidRPr="000E1FD3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PI</w:t>
            </w:r>
          </w:p>
        </w:tc>
      </w:tr>
      <w:tr w:rsidR="00647267" w:rsidRPr="003C3E74" w14:paraId="05588F12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6A7724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697F2A" w14:textId="77777777" w:rsidR="00647267" w:rsidRPr="00F53AC6" w:rsidRDefault="00647267" w:rsidP="00647267">
            <w:pPr>
              <w:ind w:left="13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4034FE" w14:textId="6AF5C41E" w:rsidR="00647267" w:rsidRPr="00F53AC6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3DB9BB" w14:textId="77777777" w:rsidR="00647267" w:rsidRPr="00F53AC6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0B2363" w14:textId="77777777" w:rsidR="00647267" w:rsidRPr="00F53AC6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594862" w14:textId="77777777" w:rsidR="00647267" w:rsidRPr="00F53AC6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A3AB304" w14:textId="77777777" w:rsidR="00647267" w:rsidRPr="00F53AC6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F26B01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66FFFB4C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55B1F19D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754DB4" w14:textId="77777777" w:rsidR="00647267" w:rsidRPr="00F53AC6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C32B3A6" w14:textId="77777777" w:rsidR="00647267" w:rsidRPr="00F53AC6" w:rsidRDefault="00647267" w:rsidP="00647267">
            <w:pPr>
              <w:autoSpaceDE w:val="0"/>
              <w:autoSpaceDN w:val="0"/>
              <w:adjustRightInd w:val="0"/>
              <w:ind w:left="13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Термометр биметаллический O80мм </w:t>
            </w:r>
            <w:proofErr w:type="gramStart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0..</w:t>
            </w:r>
            <w:proofErr w:type="gramEnd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120С, L=100 мм, </w:t>
            </w:r>
            <w:proofErr w:type="spellStart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кл</w:t>
            </w:r>
            <w:proofErr w:type="spellEnd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точн</w:t>
            </w:r>
            <w:proofErr w:type="spellEnd"/>
            <w:r w:rsidRPr="00F53AC6">
              <w:rPr>
                <w:rFonts w:ascii="Times New Roman" w:hAnsi="Times New Roman"/>
                <w:iCs/>
                <w:color w:val="000000"/>
                <w:sz w:val="28"/>
                <w:szCs w:val="28"/>
              </w:rPr>
              <w:t>. 1.5, IP43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4BCA37" w14:textId="7171B559" w:rsidR="00647267" w:rsidRPr="00F53AC6" w:rsidRDefault="00647267" w:rsidP="006472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БТ-41.211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994DFC" w14:textId="77777777" w:rsidR="00647267" w:rsidRPr="00F53AC6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51AA9F" w14:textId="77777777" w:rsidR="00647267" w:rsidRPr="00F53AC6" w:rsidRDefault="00647267" w:rsidP="006472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0B42B8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07F6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0B6617" w14:textId="77777777" w:rsidR="00647267" w:rsidRPr="00307F6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5825C9" w14:textId="77777777" w:rsidR="00647267" w:rsidRPr="00F53AC6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CAE4C4D" w14:textId="77777777" w:rsidR="00647267" w:rsidRPr="00F53AC6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TI</w:t>
            </w:r>
          </w:p>
        </w:tc>
      </w:tr>
      <w:tr w:rsidR="0016401B" w:rsidRPr="003C3E74" w14:paraId="3B01CC7C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278F00" w14:textId="77777777" w:rsidR="0016401B" w:rsidRPr="00F53AC6" w:rsidRDefault="0016401B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A5C917" w14:textId="77777777" w:rsidR="0016401B" w:rsidRPr="00F53AC6" w:rsidRDefault="0016401B" w:rsidP="00647267">
            <w:pPr>
              <w:autoSpaceDE w:val="0"/>
              <w:autoSpaceDN w:val="0"/>
              <w:adjustRightInd w:val="0"/>
              <w:ind w:left="13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206C3E" w14:textId="77777777" w:rsidR="0016401B" w:rsidRDefault="0016401B" w:rsidP="006472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E56E25" w14:textId="77777777" w:rsidR="0016401B" w:rsidRPr="00F53AC6" w:rsidRDefault="0016401B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EBF89A9" w14:textId="77777777" w:rsidR="0016401B" w:rsidRPr="00F53AC6" w:rsidRDefault="0016401B" w:rsidP="006472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10FAED" w14:textId="77777777" w:rsidR="0016401B" w:rsidRPr="00307F6A" w:rsidRDefault="0016401B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772A78" w14:textId="77777777" w:rsidR="0016401B" w:rsidRDefault="0016401B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A5054D" w14:textId="77777777" w:rsidR="0016401B" w:rsidRPr="00F53AC6" w:rsidRDefault="0016401B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2C92E4B" w14:textId="77777777" w:rsidR="0016401B" w:rsidRDefault="0016401B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16401B" w:rsidRPr="003C3E74" w14:paraId="1322B265" w14:textId="77777777" w:rsidTr="003149EE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8462AF" w14:textId="77777777" w:rsidR="0016401B" w:rsidRPr="00F53AC6" w:rsidRDefault="0016401B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CA9908" w14:textId="77777777" w:rsidR="0016401B" w:rsidRPr="00F53AC6" w:rsidRDefault="0016401B" w:rsidP="00647267">
            <w:pPr>
              <w:autoSpaceDE w:val="0"/>
              <w:autoSpaceDN w:val="0"/>
              <w:adjustRightInd w:val="0"/>
              <w:ind w:left="13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5DB05C" w14:textId="77777777" w:rsidR="0016401B" w:rsidRDefault="0016401B" w:rsidP="006472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4374FD" w14:textId="77777777" w:rsidR="0016401B" w:rsidRPr="00F53AC6" w:rsidRDefault="0016401B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EBF742" w14:textId="77777777" w:rsidR="0016401B" w:rsidRPr="00F53AC6" w:rsidRDefault="0016401B" w:rsidP="006472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7987A6" w14:textId="77777777" w:rsidR="0016401B" w:rsidRPr="00307F6A" w:rsidRDefault="0016401B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55E1FF" w14:textId="77777777" w:rsidR="0016401B" w:rsidRDefault="0016401B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CB9C53" w14:textId="77777777" w:rsidR="0016401B" w:rsidRPr="00F53AC6" w:rsidRDefault="0016401B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538E7D6" w14:textId="77777777" w:rsidR="0016401B" w:rsidRDefault="0016401B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647267" w:rsidRPr="003C3E74" w14:paraId="150829CB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835FDC" w14:textId="77777777" w:rsidR="00647267" w:rsidRPr="00705FEA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01495F" w14:textId="73500968" w:rsidR="00647267" w:rsidRPr="00AE35BC" w:rsidRDefault="00647267" w:rsidP="00647267">
            <w:pPr>
              <w:autoSpaceDE w:val="0"/>
              <w:autoSpaceDN w:val="0"/>
              <w:adjustRightInd w:val="0"/>
              <w:ind w:right="115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32"/>
                <w:szCs w:val="28"/>
              </w:rPr>
              <w:t>Шкаф</w:t>
            </w:r>
            <w:r w:rsidRPr="00AE35BC">
              <w:rPr>
                <w:rFonts w:ascii="Times New Roman" w:hAnsi="Times New Roman"/>
                <w:b/>
                <w:sz w:val="32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28"/>
              </w:rPr>
              <w:t>Ш</w:t>
            </w:r>
            <w:r w:rsidRPr="00AE35BC">
              <w:rPr>
                <w:rFonts w:ascii="Times New Roman" w:hAnsi="Times New Roman"/>
                <w:b/>
                <w:sz w:val="32"/>
                <w:szCs w:val="28"/>
              </w:rPr>
              <w:t>УУТЭ1 в сборе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68A22B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223199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D59C96" w14:textId="77777777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5E516D0" w14:textId="77777777" w:rsidR="00647267" w:rsidRPr="00705FEA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A8E7C2" w14:textId="77777777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CFA7D0" w14:textId="77777777" w:rsidR="00647267" w:rsidRPr="00705FEA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B65A217" w14:textId="77777777" w:rsidR="00647267" w:rsidRPr="00705FE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503568F8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3817A0" w14:textId="77777777" w:rsidR="00647267" w:rsidRPr="00705FEA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3EF4EE3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B21463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C4DD19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2FEB1" w14:textId="77777777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D1BABF" w14:textId="77777777" w:rsidR="00647267" w:rsidRPr="00705FEA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F60156" w14:textId="77777777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9E12D0" w14:textId="77777777" w:rsidR="00647267" w:rsidRPr="00705FEA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64495D8" w14:textId="77777777" w:rsidR="00647267" w:rsidRPr="00705FE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671E9385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08C258" w14:textId="77777777" w:rsidR="00647267" w:rsidRPr="00705FEA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14720C" w14:textId="6085DAAF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  <w:r w:rsidRPr="00705FEA">
              <w:rPr>
                <w:rFonts w:ascii="Times New Roman" w:hAnsi="Times New Roman"/>
                <w:sz w:val="28"/>
                <w:szCs w:val="28"/>
              </w:rPr>
              <w:t>Щ</w:t>
            </w:r>
            <w:r>
              <w:rPr>
                <w:rFonts w:ascii="Times New Roman" w:hAnsi="Times New Roman"/>
                <w:sz w:val="28"/>
                <w:szCs w:val="28"/>
              </w:rPr>
              <w:t>МП 4</w:t>
            </w:r>
            <w:r w:rsidRPr="00705FEA">
              <w:rPr>
                <w:rFonts w:ascii="Times New Roman" w:hAnsi="Times New Roman"/>
                <w:sz w:val="28"/>
                <w:szCs w:val="28"/>
              </w:rPr>
              <w:t xml:space="preserve">00 х 400 х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200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IP</w:t>
            </w:r>
            <w:r w:rsidRPr="00F51B29">
              <w:rPr>
                <w:rFonts w:ascii="Times New Roman" w:hAnsi="Times New Roman"/>
                <w:sz w:val="28"/>
                <w:szCs w:val="28"/>
              </w:rPr>
              <w:t xml:space="preserve">65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серия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ST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682C86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80D551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A844697" w14:textId="77777777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94D13E" w14:textId="0A2347D1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5FE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2C0ED0" w14:textId="0686C10C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4132DA" w14:textId="77777777" w:rsidR="00647267" w:rsidRPr="00705FEA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3448C79D" w14:textId="77777777" w:rsidR="00647267" w:rsidRPr="00705FE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2E2D6AB8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0E4C15" w14:textId="77777777" w:rsidR="00647267" w:rsidRPr="00705FEA" w:rsidRDefault="00647267" w:rsidP="00647267">
            <w:pPr>
              <w:keepLines/>
              <w:spacing w:before="80" w:after="4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897149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CBC513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5455A7" w14:textId="77777777" w:rsidR="00647267" w:rsidRPr="00705FEA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366A2CA" w14:textId="77777777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7FDEEC" w14:textId="77777777" w:rsidR="00647267" w:rsidRPr="00705FEA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97DEC6" w14:textId="77777777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4A2002" w14:textId="77777777" w:rsidR="00647267" w:rsidRPr="00705FEA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62BAAA8A" w14:textId="77777777" w:rsidR="00647267" w:rsidRPr="00705FE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18207E1D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63CE9E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FA3899" w14:textId="7AA88B99" w:rsidR="00647267" w:rsidRPr="002F4030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Автоматический выключатель 1Р 6А (С)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45A1E12" w14:textId="1BF8E062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40863B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6A82A3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229522" w14:textId="2F006D29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5FE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C0252D" w14:textId="3E688C0C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25EF183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F63F0FA" w14:textId="4BD16D25" w:rsidR="00647267" w:rsidRPr="00705FE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QF1, QF2</w:t>
            </w:r>
          </w:p>
        </w:tc>
      </w:tr>
      <w:tr w:rsidR="00647267" w:rsidRPr="003C3E74" w14:paraId="10C82942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92E977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134648" w14:textId="77777777" w:rsidR="00647267" w:rsidRPr="002F4030" w:rsidRDefault="00647267" w:rsidP="00647267">
            <w:pPr>
              <w:autoSpaceDE w:val="0"/>
              <w:autoSpaceDN w:val="0"/>
              <w:adjustRightInd w:val="0"/>
              <w:ind w:right="115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A7C2002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E4BD46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3E0A62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213747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0528B4A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B67053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36FFDCD8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622260AD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E373D5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DFAEAF" w14:textId="3C54F48A" w:rsidR="00647267" w:rsidRPr="002F4030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Блок питания 12 В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IP</w:t>
            </w:r>
            <w:r w:rsidRPr="00F51B29">
              <w:rPr>
                <w:rFonts w:ascii="Times New Roman" w:hAnsi="Times New Roman"/>
                <w:sz w:val="28"/>
                <w:szCs w:val="28"/>
              </w:rPr>
              <w:t>-54)</w:t>
            </w:r>
            <w:r>
              <w:rPr>
                <w:rFonts w:ascii="Times New Roman" w:hAnsi="Times New Roman"/>
                <w:sz w:val="28"/>
                <w:szCs w:val="28"/>
              </w:rPr>
              <w:t>, 220/12 В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2D428D" w14:textId="223632A5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ИЭС 6-120015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5ED5F8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4359A7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D35A00" w14:textId="1441959F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5FE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306F10" w14:textId="3315B8A6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721BA70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73FA3DD1" w14:textId="63598182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PS1, PS2</w:t>
            </w:r>
          </w:p>
        </w:tc>
      </w:tr>
      <w:tr w:rsidR="00647267" w:rsidRPr="003C3E74" w14:paraId="4429FC28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E3C076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B5B531F" w14:textId="77777777" w:rsidR="00647267" w:rsidRPr="002F4030" w:rsidRDefault="00647267" w:rsidP="00647267">
            <w:pPr>
              <w:autoSpaceDE w:val="0"/>
              <w:autoSpaceDN w:val="0"/>
              <w:adjustRightInd w:val="0"/>
              <w:ind w:right="115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90A774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74C2CB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619B52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906DC2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CF8491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91D8765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CDFE390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5C71EE4B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BB5324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713FEE" w14:textId="7BCA43D2" w:rsidR="00647267" w:rsidRPr="002F4030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Блок питания 12 В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IP</w:t>
            </w:r>
            <w:r w:rsidRPr="00F51B29">
              <w:rPr>
                <w:rFonts w:ascii="Times New Roman" w:hAnsi="Times New Roman"/>
                <w:sz w:val="28"/>
                <w:szCs w:val="28"/>
              </w:rPr>
              <w:t>-54)</w:t>
            </w:r>
            <w:r>
              <w:rPr>
                <w:rFonts w:ascii="Times New Roman" w:hAnsi="Times New Roman"/>
                <w:sz w:val="28"/>
                <w:szCs w:val="28"/>
              </w:rPr>
              <w:t>, 220/12 В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FD5AD1" w14:textId="1998C933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ИЭС 6-126060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91FA63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3F888D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56641DF" w14:textId="156B7163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5FE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F9C7C7" w14:textId="55E99DDC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71E6DF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FB2E117" w14:textId="7E59D1EA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PS3, PS4, PS5</w:t>
            </w:r>
          </w:p>
        </w:tc>
      </w:tr>
      <w:tr w:rsidR="00647267" w:rsidRPr="003C3E74" w14:paraId="40D1B524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9CFA344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B73062" w14:textId="77777777" w:rsidR="00647267" w:rsidRPr="002F4030" w:rsidRDefault="00647267" w:rsidP="00647267">
            <w:pPr>
              <w:autoSpaceDE w:val="0"/>
              <w:autoSpaceDN w:val="0"/>
              <w:adjustRightInd w:val="0"/>
              <w:ind w:right="115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C800CA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D2E90D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435CE2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4F16AD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25DD1C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A07B73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AACC36B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1364F17C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1EF4AE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9D7F71" w14:textId="56D70BC5" w:rsidR="00647267" w:rsidRPr="002F4030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Шина РЕ земля на двух угловых изоляторах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2EEFC9" w14:textId="12EB77E2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ШНИ-8х12-10-У2-Ж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AB1D4C6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33C9935" w14:textId="7F73E622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6CE41AD" w14:textId="6E62E17B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5FE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BA3EE7" w14:textId="6271175B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0BC81B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1C08A9C0" w14:textId="2799D8A6" w:rsidR="00647267" w:rsidRPr="00705FE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PE</w:t>
            </w:r>
          </w:p>
        </w:tc>
      </w:tr>
      <w:tr w:rsidR="00647267" w:rsidRPr="003C3E74" w14:paraId="52EFD947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90E782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0E2851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2D66D8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CF47E3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0573A7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32C39B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86E766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6828F1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BF78D2E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12BA3431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6F6224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14E7C2" w14:textId="541922EF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Розетка на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DIN-</w:t>
            </w:r>
            <w:r>
              <w:rPr>
                <w:rFonts w:ascii="Times New Roman" w:hAnsi="Times New Roman"/>
                <w:sz w:val="28"/>
                <w:szCs w:val="28"/>
              </w:rPr>
              <w:t>рейку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0BA76F" w14:textId="6443EA3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D2342BC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C41857" w14:textId="0F91B7C6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E6869C" w14:textId="635E015D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05FEA">
              <w:rPr>
                <w:rFonts w:ascii="Times New Roman" w:hAnsi="Times New Roman"/>
                <w:sz w:val="28"/>
                <w:szCs w:val="28"/>
              </w:rPr>
              <w:t>шт.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C71A0B" w14:textId="2867451F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3EC5C7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3363C75" w14:textId="1CD3852A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XS1</w:t>
            </w:r>
          </w:p>
        </w:tc>
      </w:tr>
      <w:tr w:rsidR="00647267" w:rsidRPr="003C3E74" w14:paraId="598FA035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C70ED8F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3562B70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CD5322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FB2B54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B9DF40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B67AC1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8903C84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6E7E48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9EF39F8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5C5AB1CD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601F0AC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7AEFB8" w14:textId="79A859FF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Клеммы, маркировки, гермовводы (комплект)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4B3BC9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4174FA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5313DF5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22E779" w14:textId="4A917F40" w:rsidR="00647267" w:rsidRPr="00705FEA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компл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16F662" w14:textId="4ACB9E94" w:rsidR="00647267" w:rsidRPr="00705FEA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F6D6F4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EA1482D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6849CD4A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63DBF1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7F9778D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6C559B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1CFF0A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70F369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36AF47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EF101B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49C96D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59C150E8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1D0B7208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57722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C838BB" w14:textId="3DD2C51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352EA2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4AC861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F60EAC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9DC9BA" w14:textId="620A3CFE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B50DE55" w14:textId="0B8AAC8C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6E1CB9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1350C7BE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6F216CF6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B22649C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7AAE5B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A7FB24C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E7F443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0928256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F9EE878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492B86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81764AE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347E5F79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332EDDF9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05E088F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27B4511" w14:textId="395328FC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158567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AAB8D4C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585E05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1BD59C" w14:textId="7A94CB96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DE9BD0" w14:textId="59DFD254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0C41C0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7143054A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02246583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0664E9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5A151D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E8C48A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C8B527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DA7CE6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4F65455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90DED02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4A6568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0F210E0B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285C000B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956F7D4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86E646C" w14:textId="001C8EDD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0F5D00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6F93B5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823DE7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48D94C4" w14:textId="403D0604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69118D7" w14:textId="4658302D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772D0B1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2ABCCEF3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4C4729ED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7A6F93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17427B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5E27B4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25CEA6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F75A13A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B70FA1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FDF59FE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68C628D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32ADB009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01F21075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1204F13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866DE9" w14:textId="37121C53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334D99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34CB22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E61CE69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38841C" w14:textId="7E3AF691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310AA7" w14:textId="65AECEA8" w:rsidR="00647267" w:rsidRPr="00705FEA" w:rsidRDefault="00647267" w:rsidP="00647267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727266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6D9B82B3" w14:textId="62A16BBB" w:rsidR="00647267" w:rsidRPr="00705FEA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267" w:rsidRPr="003C3E74" w14:paraId="54A5A4A4" w14:textId="77777777" w:rsidTr="005C0C64">
        <w:trPr>
          <w:trHeight w:val="454"/>
        </w:trPr>
        <w:tc>
          <w:tcPr>
            <w:tcW w:w="120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E6DFCB2" w14:textId="77777777" w:rsidR="00647267" w:rsidRPr="002F4030" w:rsidRDefault="00647267" w:rsidP="00647267">
            <w:pPr>
              <w:keepLines/>
              <w:spacing w:before="80" w:after="4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84083E" w14:textId="77777777" w:rsidR="00647267" w:rsidRPr="00705FEA" w:rsidRDefault="00647267" w:rsidP="00647267">
            <w:pPr>
              <w:autoSpaceDE w:val="0"/>
              <w:autoSpaceDN w:val="0"/>
              <w:adjustRightInd w:val="0"/>
              <w:ind w:right="115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3CF942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E331E70" w14:textId="77777777" w:rsidR="00647267" w:rsidRPr="002F4030" w:rsidRDefault="00647267" w:rsidP="00647267">
            <w:pPr>
              <w:keepLines/>
              <w:spacing w:before="80" w:after="40"/>
              <w:ind w:left="119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A2370C6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CAA3DB7" w14:textId="77777777" w:rsidR="00647267" w:rsidRPr="002F4030" w:rsidRDefault="00647267" w:rsidP="00647267">
            <w:pPr>
              <w:keepLines/>
              <w:spacing w:before="80" w:after="40"/>
              <w:ind w:left="9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A0E4A88" w14:textId="77777777" w:rsidR="00647267" w:rsidRPr="002F4030" w:rsidRDefault="00647267" w:rsidP="00647267">
            <w:pPr>
              <w:keepLines/>
              <w:spacing w:before="80" w:after="40"/>
              <w:ind w:left="15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14E0DF6" w14:textId="77777777" w:rsidR="00647267" w:rsidRPr="002F4030" w:rsidRDefault="00647267" w:rsidP="00647267">
            <w:pPr>
              <w:keepLines/>
              <w:spacing w:before="80" w:after="40"/>
              <w:ind w:left="9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vAlign w:val="center"/>
          </w:tcPr>
          <w:p w14:paraId="4A7A65F1" w14:textId="77777777" w:rsidR="00647267" w:rsidRPr="002F4030" w:rsidRDefault="00647267" w:rsidP="00647267">
            <w:pPr>
              <w:keepLines/>
              <w:spacing w:before="80" w:after="40"/>
              <w:ind w:left="10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8909732" w14:textId="77777777" w:rsidR="006D0F96" w:rsidRPr="00364496" w:rsidRDefault="006D0F96" w:rsidP="00747899"/>
    <w:sectPr w:rsidR="006D0F96" w:rsidRPr="00364496" w:rsidSect="00035C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3814" w:h="16840" w:orient="landscape" w:code="8"/>
      <w:pgMar w:top="301" w:right="340" w:bottom="301" w:left="1191" w:header="335" w:footer="312" w:gutter="0"/>
      <w:pgBorders w:zOrder="back"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</w:pgBorders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6CD39C" w14:textId="77777777" w:rsidR="00723FB4" w:rsidRDefault="00723FB4">
      <w:r>
        <w:separator/>
      </w:r>
    </w:p>
  </w:endnote>
  <w:endnote w:type="continuationSeparator" w:id="0">
    <w:p w14:paraId="69189C07" w14:textId="77777777" w:rsidR="00723FB4" w:rsidRDefault="00723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4D6B4" w14:textId="77777777" w:rsidR="000C41BE" w:rsidRDefault="000C41B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F9DFB1" w14:textId="77777777" w:rsidR="00705FEA" w:rsidRPr="00E33363" w:rsidRDefault="00705FEA" w:rsidP="0074429B">
    <w:pPr>
      <w:pStyle w:val="a6"/>
      <w:spacing w:before="0"/>
      <w:rPr>
        <w:sz w:val="20"/>
        <w:szCs w:val="20"/>
        <w:lang w:val="en-US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135EDE9" wp14:editId="3CF50904">
              <wp:simplePos x="0" y="0"/>
              <wp:positionH relativeFrom="column">
                <wp:posOffset>-522605</wp:posOffset>
              </wp:positionH>
              <wp:positionV relativeFrom="paragraph">
                <wp:posOffset>-2372995</wp:posOffset>
              </wp:positionV>
              <wp:extent cx="553085" cy="3283585"/>
              <wp:effectExtent l="1270" t="0" r="0" b="3810"/>
              <wp:wrapNone/>
              <wp:docPr id="5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3085" cy="32835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Borders>
                              <w:top w:val="single" w:sz="18" w:space="0" w:color="auto"/>
                              <w:left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84"/>
                            <w:gridCol w:w="397"/>
                          </w:tblGrid>
                          <w:tr w:rsidR="00705FEA" w:rsidRPr="00F47BCF" w14:paraId="2FBD510A" w14:textId="77777777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810C5AB" w14:textId="77777777" w:rsidR="00705FEA" w:rsidRPr="00B91642" w:rsidRDefault="00705FEA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Взам.инв</w:t>
                                </w:r>
                                <w:proofErr w:type="spellEnd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.№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tbRl"/>
                                <w:vAlign w:val="center"/>
                              </w:tcPr>
                              <w:p w14:paraId="167C0AF7" w14:textId="77777777" w:rsidR="00705FEA" w:rsidRPr="00B91642" w:rsidRDefault="00705FEA" w:rsidP="00F47BCF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705FEA" w:rsidRPr="00F47BCF" w14:paraId="4DC23B89" w14:textId="77777777">
                            <w:trPr>
                              <w:cantSplit/>
                              <w:trHeight w:hRule="exact" w:val="1985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0CDAC607" w14:textId="77777777" w:rsidR="00705FEA" w:rsidRPr="00B91642" w:rsidRDefault="00705FEA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Дата и подпись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tbRl"/>
                                <w:vAlign w:val="center"/>
                              </w:tcPr>
                              <w:p w14:paraId="3FEBA268" w14:textId="77777777" w:rsidR="00705FEA" w:rsidRPr="00B91642" w:rsidRDefault="00705FEA" w:rsidP="00F47BCF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705FEA" w:rsidRPr="00F47BCF" w14:paraId="5A7EFD96" w14:textId="77777777">
                            <w:trPr>
                              <w:cantSplit/>
                              <w:trHeight w:hRule="exact" w:val="1418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2F72C2C0" w14:textId="77777777" w:rsidR="00705FEA" w:rsidRPr="00B91642" w:rsidRDefault="00705FEA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Инв.№ подп.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tbRl"/>
                                <w:vAlign w:val="center"/>
                              </w:tcPr>
                              <w:p w14:paraId="60A5FA44" w14:textId="77777777" w:rsidR="00705FEA" w:rsidRPr="00B91642" w:rsidRDefault="00705FEA" w:rsidP="00F47BCF">
                                <w:pPr>
                                  <w:keepLines/>
                                  <w:ind w:left="113" w:right="113"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54D33922" w14:textId="77777777" w:rsidR="00705FEA" w:rsidRDefault="00705FEA" w:rsidP="00EC14B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35EDE9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-41.15pt;margin-top:-186.85pt;width:43.55pt;height:258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" filled="f" stroked="f">
              <v:textbox>
                <w:txbxContent>
                  <w:tbl>
                    <w:tblPr>
                      <w:tblW w:w="0" w:type="auto"/>
                      <w:tblBorders>
                        <w:top w:val="single" w:sz="18" w:space="0" w:color="auto"/>
                        <w:left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84"/>
                      <w:gridCol w:w="397"/>
                    </w:tblGrid>
                    <w:tr w:rsidR="00705FEA" w:rsidRPr="00F47BCF" w14:paraId="2FBD510A" w14:textId="77777777"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810C5AB" w14:textId="77777777" w:rsidR="00705FEA" w:rsidRPr="00B91642" w:rsidRDefault="00705FEA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Взам.инв</w:t>
                          </w:r>
                          <w:proofErr w:type="spellEnd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.№</w:t>
                          </w:r>
                        </w:p>
                      </w:tc>
                      <w:tc>
                        <w:tcPr>
                          <w:tcW w:w="397" w:type="dxa"/>
                          <w:textDirection w:val="tbRl"/>
                          <w:vAlign w:val="center"/>
                        </w:tcPr>
                        <w:p w14:paraId="167C0AF7" w14:textId="77777777" w:rsidR="00705FEA" w:rsidRPr="00B91642" w:rsidRDefault="00705FEA" w:rsidP="00F47BCF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705FEA" w:rsidRPr="00F47BCF" w14:paraId="4DC23B89" w14:textId="77777777">
                      <w:trPr>
                        <w:cantSplit/>
                        <w:trHeight w:hRule="exact" w:val="1985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0CDAC607" w14:textId="77777777" w:rsidR="00705FEA" w:rsidRPr="00B91642" w:rsidRDefault="00705FEA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 и подпись</w:t>
                          </w:r>
                        </w:p>
                      </w:tc>
                      <w:tc>
                        <w:tcPr>
                          <w:tcW w:w="397" w:type="dxa"/>
                          <w:textDirection w:val="tbRl"/>
                          <w:vAlign w:val="center"/>
                        </w:tcPr>
                        <w:p w14:paraId="3FEBA268" w14:textId="77777777" w:rsidR="00705FEA" w:rsidRPr="00B91642" w:rsidRDefault="00705FEA" w:rsidP="00F47BCF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c>
                    </w:tr>
                    <w:tr w:rsidR="00705FEA" w:rsidRPr="00F47BCF" w14:paraId="5A7EFD96" w14:textId="77777777">
                      <w:trPr>
                        <w:cantSplit/>
                        <w:trHeight w:hRule="exact" w:val="1418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2F72C2C0" w14:textId="77777777" w:rsidR="00705FEA" w:rsidRPr="00B91642" w:rsidRDefault="00705FEA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Инв.№ подп.</w:t>
                          </w:r>
                        </w:p>
                      </w:tc>
                      <w:tc>
                        <w:tcPr>
                          <w:tcW w:w="397" w:type="dxa"/>
                          <w:textDirection w:val="tbRl"/>
                          <w:vAlign w:val="center"/>
                        </w:tcPr>
                        <w:p w14:paraId="60A5FA44" w14:textId="77777777" w:rsidR="00705FEA" w:rsidRPr="00B91642" w:rsidRDefault="00705FEA" w:rsidP="00F47BCF">
                          <w:pPr>
                            <w:keepLines/>
                            <w:ind w:left="113" w:right="113"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c>
                    </w:tr>
                  </w:tbl>
                  <w:p w14:paraId="54D33922" w14:textId="77777777" w:rsidR="00705FEA" w:rsidRDefault="00705FEA" w:rsidP="00EC14B3"/>
                </w:txbxContent>
              </v:textbox>
            </v:shape>
          </w:pict>
        </mc:Fallback>
      </mc:AlternateContent>
    </w:r>
  </w:p>
  <w:tbl>
    <w:tblPr>
      <w:tblW w:w="0" w:type="auto"/>
      <w:jc w:val="righ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6"/>
      <w:gridCol w:w="566"/>
      <w:gridCol w:w="567"/>
      <w:gridCol w:w="567"/>
      <w:gridCol w:w="851"/>
      <w:gridCol w:w="567"/>
      <w:gridCol w:w="6228"/>
      <w:gridCol w:w="578"/>
    </w:tblGrid>
    <w:tr w:rsidR="00705FEA" w:rsidRPr="00F47BCF" w14:paraId="6120A587" w14:textId="77777777">
      <w:trPr>
        <w:cantSplit/>
        <w:trHeight w:hRule="exact" w:val="284"/>
        <w:jc w:val="right"/>
      </w:trPr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0B0747F2" w14:textId="77777777" w:rsidR="00705FEA" w:rsidRPr="00B91642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315FBCB2" w14:textId="77777777" w:rsidR="00705FEA" w:rsidRPr="00B91642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40D6D1D4" w14:textId="77777777" w:rsidR="00705FEA" w:rsidRPr="00B91642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0C3C91B4" w14:textId="77777777" w:rsidR="00705FEA" w:rsidRPr="00B91642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0AAE5826" w14:textId="77777777" w:rsidR="00705FEA" w:rsidRPr="00B91642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5D784E4B" w14:textId="77777777" w:rsidR="00705FEA" w:rsidRPr="00B91642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6228" w:type="dxa"/>
          <w:vMerge w:val="restart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14:paraId="6B607EB1" w14:textId="09F44258" w:rsidR="00705FEA" w:rsidRPr="006C37FB" w:rsidRDefault="00205229" w:rsidP="00B07E3E">
          <w:pPr>
            <w:pStyle w:val="a6"/>
            <w:keepLines/>
            <w:ind w:right="584"/>
            <w:jc w:val="right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32"/>
              <w:szCs w:val="32"/>
            </w:rPr>
            <w:t>ПП2020РД-1.2-61.17</w:t>
          </w:r>
          <w:r w:rsidR="00705FEA">
            <w:rPr>
              <w:rFonts w:ascii="Times New Roman" w:hAnsi="Times New Roman"/>
              <w:b/>
              <w:sz w:val="32"/>
              <w:szCs w:val="32"/>
            </w:rPr>
            <w:t>-УУТЭ</w:t>
          </w:r>
          <w:r w:rsidR="006F23F4">
            <w:rPr>
              <w:rFonts w:ascii="Times New Roman" w:hAnsi="Times New Roman"/>
              <w:b/>
              <w:sz w:val="32"/>
              <w:szCs w:val="32"/>
            </w:rPr>
            <w:t>.СО</w:t>
          </w:r>
          <w:bookmarkStart w:id="0" w:name="_GoBack"/>
          <w:bookmarkEnd w:id="0"/>
        </w:p>
      </w:tc>
      <w:tc>
        <w:tcPr>
          <w:tcW w:w="578" w:type="dxa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  <w:shd w:val="clear" w:color="auto" w:fill="auto"/>
          <w:noWrap/>
        </w:tcPr>
        <w:p w14:paraId="6FE93845" w14:textId="77777777" w:rsidR="00705FEA" w:rsidRPr="00B91642" w:rsidRDefault="00705FEA" w:rsidP="00F47BCF">
          <w:pPr>
            <w:pStyle w:val="a6"/>
            <w:keepLines/>
            <w:spacing w:before="0"/>
            <w:rPr>
              <w:rFonts w:ascii="Times New Roman" w:hAnsi="Times New Roman"/>
              <w:sz w:val="20"/>
              <w:szCs w:val="20"/>
            </w:rPr>
          </w:pPr>
          <w:r w:rsidRPr="00B91642">
            <w:rPr>
              <w:rFonts w:ascii="Times New Roman" w:hAnsi="Times New Roman"/>
              <w:sz w:val="20"/>
              <w:szCs w:val="20"/>
            </w:rPr>
            <w:t>Лист</w:t>
          </w:r>
        </w:p>
      </w:tc>
    </w:tr>
    <w:tr w:rsidR="000C41BE" w:rsidRPr="00F47BCF" w14:paraId="3E9AF183" w14:textId="77777777">
      <w:trPr>
        <w:cantSplit/>
        <w:trHeight w:hRule="exact" w:val="284"/>
        <w:jc w:val="right"/>
      </w:trPr>
      <w:tc>
        <w:tcPr>
          <w:tcW w:w="566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C7B0CA0" w14:textId="14625FE2" w:rsidR="000C41BE" w:rsidRPr="00B91642" w:rsidRDefault="000C41BE" w:rsidP="000C41BE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1</w:t>
          </w:r>
        </w:p>
      </w:tc>
      <w:tc>
        <w:tcPr>
          <w:tcW w:w="566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7A03522" w14:textId="1D050CA3" w:rsidR="000C41BE" w:rsidRPr="00B91642" w:rsidRDefault="000C41BE" w:rsidP="000C41BE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- </w:t>
          </w:r>
        </w:p>
      </w:tc>
      <w:tc>
        <w:tcPr>
          <w:tcW w:w="567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8233F7B" w14:textId="65C29125" w:rsidR="000C41BE" w:rsidRPr="00B91642" w:rsidRDefault="000C41BE" w:rsidP="000C41BE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Зам.</w:t>
          </w:r>
        </w:p>
      </w:tc>
      <w:tc>
        <w:tcPr>
          <w:tcW w:w="567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B471B44" w14:textId="744720AA" w:rsidR="000C41BE" w:rsidRPr="00B91642" w:rsidRDefault="000C41BE" w:rsidP="000C41BE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23/170</w:t>
          </w:r>
        </w:p>
      </w:tc>
      <w:tc>
        <w:tcPr>
          <w:tcW w:w="851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1EDC16B" w14:textId="77777777" w:rsidR="000C41BE" w:rsidRPr="00B91642" w:rsidRDefault="000C41BE" w:rsidP="000C41BE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67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921E4D1" w14:textId="67BD0CFF" w:rsidR="000C41BE" w:rsidRPr="00B91642" w:rsidRDefault="000C41BE" w:rsidP="000C41BE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07.24</w:t>
          </w:r>
        </w:p>
      </w:tc>
      <w:tc>
        <w:tcPr>
          <w:tcW w:w="6228" w:type="dxa"/>
          <w:vMerge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</w:tcPr>
        <w:p w14:paraId="7453C937" w14:textId="77777777" w:rsidR="000C41BE" w:rsidRPr="00B91642" w:rsidRDefault="000C41BE" w:rsidP="000C41BE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78" w:type="dxa"/>
          <w:vMerge w:val="restart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  <w:shd w:val="clear" w:color="auto" w:fill="auto"/>
          <w:vAlign w:val="center"/>
        </w:tcPr>
        <w:p w14:paraId="4D5B3206" w14:textId="69E6E052" w:rsidR="000C41BE" w:rsidRPr="00B91642" w:rsidRDefault="000C41BE" w:rsidP="000C41BE">
          <w:pPr>
            <w:pStyle w:val="a6"/>
            <w:keepLines/>
            <w:jc w:val="center"/>
            <w:rPr>
              <w:rFonts w:ascii="Times New Roman" w:hAnsi="Times New Roman"/>
              <w:sz w:val="24"/>
            </w:rPr>
          </w:pPr>
          <w:r w:rsidRPr="00B91642">
            <w:rPr>
              <w:rFonts w:ascii="Times New Roman" w:hAnsi="Times New Roman"/>
              <w:sz w:val="24"/>
            </w:rPr>
            <w:fldChar w:fldCharType="begin"/>
          </w:r>
          <w:r w:rsidRPr="00B91642">
            <w:rPr>
              <w:rFonts w:ascii="Times New Roman" w:hAnsi="Times New Roman"/>
              <w:sz w:val="24"/>
            </w:rPr>
            <w:instrText xml:space="preserve"> PAGE  \* Arabic  \* MERGEFORMAT </w:instrText>
          </w:r>
          <w:r w:rsidRPr="00B91642">
            <w:rPr>
              <w:rFonts w:ascii="Times New Roman" w:hAnsi="Times New Roman"/>
              <w:sz w:val="24"/>
            </w:rPr>
            <w:fldChar w:fldCharType="separate"/>
          </w:r>
          <w:r w:rsidR="006F23F4">
            <w:rPr>
              <w:rFonts w:ascii="Times New Roman" w:hAnsi="Times New Roman"/>
              <w:noProof/>
              <w:sz w:val="24"/>
            </w:rPr>
            <w:t>2</w:t>
          </w:r>
          <w:r w:rsidRPr="00B91642">
            <w:rPr>
              <w:rFonts w:ascii="Times New Roman" w:hAnsi="Times New Roman"/>
              <w:sz w:val="24"/>
            </w:rPr>
            <w:fldChar w:fldCharType="end"/>
          </w:r>
        </w:p>
      </w:tc>
    </w:tr>
    <w:tr w:rsidR="000C41BE" w:rsidRPr="00F47BCF" w14:paraId="72294806" w14:textId="77777777">
      <w:trPr>
        <w:cantSplit/>
        <w:trHeight w:hRule="exact" w:val="284"/>
        <w:jc w:val="right"/>
      </w:trPr>
      <w:tc>
        <w:tcPr>
          <w:tcW w:w="566" w:type="dxa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</w:tcPr>
        <w:p w14:paraId="5930068E" w14:textId="77777777" w:rsidR="000C41BE" w:rsidRPr="00084CB6" w:rsidRDefault="000C41BE" w:rsidP="000C41BE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</w:tcPr>
        <w:p w14:paraId="227858DE" w14:textId="77777777" w:rsidR="000C41BE" w:rsidRPr="00084CB6" w:rsidRDefault="000C41BE" w:rsidP="000C41BE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 xml:space="preserve">Код </w:t>
          </w:r>
          <w:proofErr w:type="spellStart"/>
          <w:r w:rsidRPr="00084CB6">
            <w:rPr>
              <w:rFonts w:ascii="Times New Roman" w:hAnsi="Times New Roman"/>
              <w:sz w:val="20"/>
              <w:szCs w:val="20"/>
            </w:rPr>
            <w:t>уч</w:t>
          </w:r>
          <w:proofErr w:type="spellEnd"/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</w:tcPr>
        <w:p w14:paraId="7DF609F9" w14:textId="77777777" w:rsidR="000C41BE" w:rsidRPr="00084CB6" w:rsidRDefault="000C41BE" w:rsidP="000C41BE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Лист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</w:tcPr>
        <w:p w14:paraId="62E980AD" w14:textId="77777777" w:rsidR="000C41BE" w:rsidRPr="00084CB6" w:rsidRDefault="000C41BE" w:rsidP="000C41BE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№ док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</w:tcPr>
        <w:p w14:paraId="32FA6A5B" w14:textId="77777777" w:rsidR="000C41BE" w:rsidRPr="00084CB6" w:rsidRDefault="000C41BE" w:rsidP="000C41BE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</w:tcPr>
        <w:p w14:paraId="4BCEE20D" w14:textId="77777777" w:rsidR="000C41BE" w:rsidRPr="00084CB6" w:rsidRDefault="000C41BE" w:rsidP="000C41BE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084CB6">
            <w:rPr>
              <w:rFonts w:ascii="Times New Roman" w:hAnsi="Times New Roman"/>
              <w:sz w:val="20"/>
              <w:szCs w:val="20"/>
            </w:rPr>
            <w:t>Дата</w:t>
          </w:r>
        </w:p>
      </w:tc>
      <w:tc>
        <w:tcPr>
          <w:tcW w:w="6228" w:type="dxa"/>
          <w:vMerge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14:paraId="5AC2E104" w14:textId="77777777" w:rsidR="000C41BE" w:rsidRPr="00B91642" w:rsidRDefault="000C41BE" w:rsidP="000C41BE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  <w:tc>
        <w:tcPr>
          <w:tcW w:w="578" w:type="dxa"/>
          <w:vMerge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  <w:shd w:val="clear" w:color="auto" w:fill="auto"/>
          <w:vAlign w:val="center"/>
        </w:tcPr>
        <w:p w14:paraId="013F3D8F" w14:textId="77777777" w:rsidR="000C41BE" w:rsidRPr="00B91642" w:rsidRDefault="000C41BE" w:rsidP="000C41BE">
          <w:pPr>
            <w:pStyle w:val="a6"/>
            <w:keepLines/>
            <w:jc w:val="center"/>
            <w:rPr>
              <w:rFonts w:ascii="Times New Roman" w:hAnsi="Times New Roman"/>
            </w:rPr>
          </w:pPr>
        </w:p>
      </w:tc>
    </w:tr>
  </w:tbl>
  <w:p w14:paraId="34BD0D69" w14:textId="77777777" w:rsidR="00705FEA" w:rsidRPr="0074429B" w:rsidRDefault="00705FEA" w:rsidP="0074429B">
    <w:pPr>
      <w:pStyle w:val="a6"/>
      <w:spacing w:before="0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67C495" wp14:editId="6AED51B5">
              <wp:simplePos x="0" y="0"/>
              <wp:positionH relativeFrom="column">
                <wp:posOffset>-460375</wp:posOffset>
              </wp:positionH>
              <wp:positionV relativeFrom="paragraph">
                <wp:posOffset>27305</wp:posOffset>
              </wp:positionV>
              <wp:extent cx="453390" cy="0"/>
              <wp:effectExtent l="15875" t="17780" r="16510" b="20320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5339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332346CA" id="Line 1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6.25pt,2.15pt" to="-.5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" strokeweight="2.25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73CA23" w14:textId="77777777" w:rsidR="00705FEA" w:rsidRPr="00E33363" w:rsidRDefault="00705FEA" w:rsidP="0074429B">
    <w:pPr>
      <w:pStyle w:val="a6"/>
      <w:spacing w:before="0"/>
      <w:rPr>
        <w:i/>
        <w:sz w:val="20"/>
        <w:szCs w:val="20"/>
        <w:lang w:val="en-US"/>
      </w:rPr>
    </w:pPr>
    <w:r w:rsidRPr="006635BF">
      <w:rPr>
        <w:rFonts w:ascii="Verdana" w:hAnsi="Verdana"/>
        <w:i/>
        <w:noProof/>
        <w:color w:val="333333"/>
        <w:sz w:val="2"/>
        <w:szCs w:val="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D6474D5" wp14:editId="01E2CE66">
              <wp:simplePos x="0" y="0"/>
              <wp:positionH relativeFrom="column">
                <wp:posOffset>-831215</wp:posOffset>
              </wp:positionH>
              <wp:positionV relativeFrom="paragraph">
                <wp:posOffset>-1494790</wp:posOffset>
              </wp:positionV>
              <wp:extent cx="906780" cy="6320155"/>
              <wp:effectExtent l="0" t="635" r="635" b="3810"/>
              <wp:wrapNone/>
              <wp:docPr id="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6780" cy="6320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36"/>
                            <w:gridCol w:w="236"/>
                            <w:gridCol w:w="281"/>
                            <w:gridCol w:w="383"/>
                          </w:tblGrid>
                          <w:tr w:rsidR="00705FEA" w:rsidRPr="00F47BCF" w14:paraId="42E80CE6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2FFB4BBC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6954AE8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867776E" w14:textId="77777777" w:rsidR="00705FEA" w:rsidRPr="00B91642" w:rsidRDefault="00705FEA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Взам</w:t>
                                </w:r>
                                <w:proofErr w:type="spellEnd"/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8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45D85EF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705FEA" w:rsidRPr="00F47BCF" w14:paraId="74FDBD3C" w14:textId="77777777">
                            <w:trPr>
                              <w:cantSplit/>
                              <w:trHeight w:hRule="exact" w:val="1985"/>
                              <w:jc w:val="center"/>
                            </w:trPr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5B439CC2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BE1AA13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B466E73" w14:textId="77777777" w:rsidR="00705FEA" w:rsidRPr="00B91642" w:rsidRDefault="00705FEA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8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807F98F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705FEA" w:rsidRPr="00F47BCF" w14:paraId="5099A574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textDirection w:val="btLr"/>
                                <w:vAlign w:val="center"/>
                              </w:tcPr>
                              <w:p w14:paraId="4551A247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7CB64D1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0E79CC4" w14:textId="77777777" w:rsidR="00705FEA" w:rsidRPr="00B91642" w:rsidRDefault="00705FEA" w:rsidP="00F47BCF">
                                <w:pPr>
                                  <w:keepLines/>
                                  <w:jc w:val="center"/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</w:pPr>
                                <w:r w:rsidRPr="00B91642">
                                  <w:rPr>
                                    <w:rFonts w:ascii="Times New Roman" w:hAnsi="Times New Roman"/>
                                    <w:sz w:val="20"/>
                                    <w:szCs w:val="20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8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nil"/>
                                  <w:right w:val="single" w:sz="18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075C1D3" w14:textId="77777777" w:rsidR="00705FEA" w:rsidRPr="00F47BCF" w:rsidRDefault="00705FEA" w:rsidP="00F47BCF">
                                <w:pPr>
                                  <w:keepLines/>
                                  <w:rPr>
                                    <w:i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316D245D" w14:textId="77777777" w:rsidR="00705FEA" w:rsidRDefault="00705FEA" w:rsidP="00CB1828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6474D5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style="position:absolute;margin-left:-65.45pt;margin-top:-117.7pt;width:71.4pt;height:497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RV4twIAAME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" filled="f" stroked="f">
              <v:textbox>
                <w:txbxContent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36"/>
                      <w:gridCol w:w="236"/>
                      <w:gridCol w:w="281"/>
                      <w:gridCol w:w="383"/>
                    </w:tblGrid>
                    <w:tr w:rsidR="00705FEA" w:rsidRPr="00F47BCF" w14:paraId="42E80CE6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36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2FFB4BBC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nil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56954AE8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3867776E" w14:textId="77777777" w:rsidR="00705FEA" w:rsidRPr="00B91642" w:rsidRDefault="00705FEA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Взам</w:t>
                          </w:r>
                          <w:proofErr w:type="spellEnd"/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8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745D85EF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705FEA" w:rsidRPr="00F47BCF" w14:paraId="74FDBD3C" w14:textId="77777777">
                      <w:trPr>
                        <w:cantSplit/>
                        <w:trHeight w:hRule="exact" w:val="1985"/>
                        <w:jc w:val="center"/>
                      </w:trPr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5B439CC2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4BE1AA13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2B466E73" w14:textId="77777777" w:rsidR="00705FEA" w:rsidRPr="00B91642" w:rsidRDefault="00705FEA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8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4807F98F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705FEA" w:rsidRPr="00F47BCF" w14:paraId="5099A574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textDirection w:val="btLr"/>
                          <w:vAlign w:val="center"/>
                        </w:tcPr>
                        <w:p w14:paraId="4551A247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36" w:type="dxa"/>
                          <w:tcBorders>
                            <w:top w:val="nil"/>
                            <w:left w:val="nil"/>
                            <w:bottom w:val="nil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67CB64D1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00E79CC4" w14:textId="77777777" w:rsidR="00705FEA" w:rsidRPr="00B91642" w:rsidRDefault="00705FEA" w:rsidP="00F47BCF">
                          <w:pPr>
                            <w:keepLines/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B91642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8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nil"/>
                            <w:right w:val="single" w:sz="18" w:space="0" w:color="auto"/>
                          </w:tcBorders>
                          <w:textDirection w:val="btLr"/>
                          <w:vAlign w:val="center"/>
                        </w:tcPr>
                        <w:p w14:paraId="5075C1D3" w14:textId="77777777" w:rsidR="00705FEA" w:rsidRPr="00F47BCF" w:rsidRDefault="00705FEA" w:rsidP="00F47BCF">
                          <w:pPr>
                            <w:keepLines/>
                            <w:rPr>
                              <w:i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316D245D" w14:textId="77777777" w:rsidR="00705FEA" w:rsidRDefault="00705FEA" w:rsidP="00CB1828"/>
                </w:txbxContent>
              </v:textbox>
            </v:shape>
          </w:pict>
        </mc:Fallback>
      </mc:AlternateContent>
    </w:r>
  </w:p>
  <w:tbl>
    <w:tblPr>
      <w:tblW w:w="0" w:type="auto"/>
      <w:tblInd w:w="11833" w:type="dxa"/>
      <w:tblBorders>
        <w:top w:val="single" w:sz="8" w:space="0" w:color="auto"/>
        <w:left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5"/>
      <w:gridCol w:w="565"/>
      <w:gridCol w:w="564"/>
      <w:gridCol w:w="559"/>
      <w:gridCol w:w="851"/>
      <w:gridCol w:w="553"/>
      <w:gridCol w:w="3970"/>
      <w:gridCol w:w="917"/>
      <w:gridCol w:w="833"/>
      <w:gridCol w:w="1113"/>
    </w:tblGrid>
    <w:tr w:rsidR="00705FEA" w:rsidRPr="00EC1834" w14:paraId="3B582D69" w14:textId="77777777">
      <w:trPr>
        <w:cantSplit/>
        <w:trHeight w:hRule="exact" w:val="284"/>
      </w:trPr>
      <w:tc>
        <w:tcPr>
          <w:tcW w:w="565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7F1E66C5" w14:textId="77777777" w:rsidR="00705FEA" w:rsidRPr="00F0799D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65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4C598D66" w14:textId="77777777" w:rsidR="00705FEA" w:rsidRPr="00F0799D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22926962" w14:textId="77777777" w:rsidR="00705FEA" w:rsidRPr="00F0799D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59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65E19A95" w14:textId="77777777" w:rsidR="00705FEA" w:rsidRPr="00F0799D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1AF438FF" w14:textId="77777777" w:rsidR="00705FEA" w:rsidRPr="00F0799D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263B5393" w14:textId="77777777" w:rsidR="00705FEA" w:rsidRPr="00F0799D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6833" w:type="dxa"/>
          <w:gridSpan w:val="4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01E613" w14:textId="77777777" w:rsidR="00705FEA" w:rsidRDefault="00705FEA" w:rsidP="0020493A">
          <w:pPr>
            <w:pStyle w:val="a6"/>
            <w:keepLines/>
            <w:suppressAutoHyphens/>
            <w:spacing w:line="144" w:lineRule="auto"/>
            <w:ind w:left="-40" w:right="-17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   </w:t>
          </w:r>
        </w:p>
        <w:p w14:paraId="5CE43F2B" w14:textId="5DBE5F0B" w:rsidR="00705FEA" w:rsidRPr="007A0D39" w:rsidRDefault="00705FEA" w:rsidP="00A32156">
          <w:pPr>
            <w:pStyle w:val="a6"/>
            <w:keepLines/>
            <w:suppressAutoHyphens/>
            <w:spacing w:line="144" w:lineRule="auto"/>
            <w:ind w:left="-40" w:right="-17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           </w:t>
          </w:r>
          <w:r w:rsidR="006F23F4">
            <w:rPr>
              <w:rFonts w:ascii="Times New Roman" w:hAnsi="Times New Roman"/>
              <w:sz w:val="28"/>
              <w:szCs w:val="28"/>
            </w:rPr>
            <w:t xml:space="preserve">                       </w:t>
          </w:r>
          <w:r w:rsidR="00205229">
            <w:rPr>
              <w:rFonts w:ascii="Times New Roman" w:hAnsi="Times New Roman"/>
              <w:b/>
              <w:sz w:val="32"/>
              <w:szCs w:val="32"/>
            </w:rPr>
            <w:t>ПП2020РД-1.2-61.17</w:t>
          </w:r>
          <w:r w:rsidRPr="00ED59CC">
            <w:rPr>
              <w:rFonts w:ascii="Times New Roman" w:hAnsi="Times New Roman"/>
              <w:b/>
              <w:sz w:val="32"/>
              <w:szCs w:val="32"/>
            </w:rPr>
            <w:t>-</w:t>
          </w:r>
          <w:r w:rsidR="00581F72">
            <w:rPr>
              <w:rFonts w:ascii="Times New Roman" w:hAnsi="Times New Roman"/>
              <w:b/>
              <w:sz w:val="32"/>
              <w:szCs w:val="32"/>
            </w:rPr>
            <w:t>УУТЭ</w:t>
          </w:r>
          <w:r w:rsidR="006F23F4">
            <w:rPr>
              <w:rFonts w:ascii="Times New Roman" w:hAnsi="Times New Roman"/>
              <w:b/>
              <w:sz w:val="32"/>
              <w:szCs w:val="32"/>
            </w:rPr>
            <w:t>.СО</w:t>
          </w:r>
        </w:p>
      </w:tc>
    </w:tr>
    <w:tr w:rsidR="00705FEA" w:rsidRPr="00EC1834" w14:paraId="50E6AA34" w14:textId="77777777">
      <w:trPr>
        <w:cantSplit/>
        <w:trHeight w:hRule="exact" w:val="284"/>
      </w:trPr>
      <w:tc>
        <w:tcPr>
          <w:tcW w:w="565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0D2F85A" w14:textId="612AF527" w:rsidR="00705FEA" w:rsidRPr="00F0799D" w:rsidRDefault="000C41BE" w:rsidP="00F47BCF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1</w:t>
          </w:r>
        </w:p>
      </w:tc>
      <w:tc>
        <w:tcPr>
          <w:tcW w:w="565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88E5B0D" w14:textId="0B370979" w:rsidR="00705FEA" w:rsidRPr="00F0799D" w:rsidRDefault="000C41BE" w:rsidP="00F47BCF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- </w:t>
          </w:r>
        </w:p>
      </w:tc>
      <w:tc>
        <w:tcPr>
          <w:tcW w:w="564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847F112" w14:textId="6592A2C7" w:rsidR="00705FEA" w:rsidRPr="00F0799D" w:rsidRDefault="000C41BE" w:rsidP="00F47BCF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Зам.</w:t>
          </w:r>
        </w:p>
      </w:tc>
      <w:tc>
        <w:tcPr>
          <w:tcW w:w="559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AF7F004" w14:textId="72974DD9" w:rsidR="00705FEA" w:rsidRPr="00F0799D" w:rsidRDefault="000C41BE" w:rsidP="00F47BCF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23/170</w:t>
          </w:r>
        </w:p>
      </w:tc>
      <w:tc>
        <w:tcPr>
          <w:tcW w:w="851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4BFB74D" w14:textId="77777777" w:rsidR="00705FEA" w:rsidRPr="00F0799D" w:rsidRDefault="00705FEA" w:rsidP="00F47BCF">
          <w:pPr>
            <w:pStyle w:val="a6"/>
            <w:keepLines/>
            <w:rPr>
              <w:rFonts w:ascii="Times New Roman" w:hAnsi="Times New Roman"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69E7C363" w14:textId="75DC25D7" w:rsidR="00705FEA" w:rsidRPr="00F0799D" w:rsidRDefault="000C41BE" w:rsidP="00F47BCF">
          <w:pPr>
            <w:pStyle w:val="a6"/>
            <w:keepLines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07.24</w:t>
          </w:r>
        </w:p>
      </w:tc>
      <w:tc>
        <w:tcPr>
          <w:tcW w:w="6833" w:type="dxa"/>
          <w:gridSpan w:val="4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B3F9290" w14:textId="77777777" w:rsidR="00705FEA" w:rsidRPr="00EC1834" w:rsidRDefault="00705FEA" w:rsidP="00F47BCF">
          <w:pPr>
            <w:pStyle w:val="a6"/>
            <w:keepLines/>
            <w:suppressAutoHyphens/>
            <w:rPr>
              <w:rFonts w:ascii="Times New Roman" w:hAnsi="Times New Roman"/>
              <w:szCs w:val="16"/>
            </w:rPr>
          </w:pPr>
        </w:p>
      </w:tc>
    </w:tr>
    <w:tr w:rsidR="00705FEA" w:rsidRPr="00EC1834" w14:paraId="0EA9F4B8" w14:textId="77777777">
      <w:trPr>
        <w:cantSplit/>
        <w:trHeight w:hRule="exact" w:val="284"/>
      </w:trPr>
      <w:tc>
        <w:tcPr>
          <w:tcW w:w="5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C1C6B87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Изм.</w:t>
          </w:r>
        </w:p>
      </w:tc>
      <w:tc>
        <w:tcPr>
          <w:tcW w:w="5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955DD55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proofErr w:type="spellStart"/>
          <w:r w:rsidRPr="00F0799D">
            <w:rPr>
              <w:rFonts w:ascii="Times New Roman" w:hAnsi="Times New Roman"/>
              <w:szCs w:val="16"/>
            </w:rPr>
            <w:t>Кол.уч</w:t>
          </w:r>
          <w:proofErr w:type="spellEnd"/>
        </w:p>
      </w:tc>
      <w:tc>
        <w:tcPr>
          <w:tcW w:w="5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E18BDB3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Лист</w:t>
          </w:r>
        </w:p>
      </w:tc>
      <w:tc>
        <w:tcPr>
          <w:tcW w:w="55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32623A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№ док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5EF41FC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Подпись</w:t>
          </w:r>
        </w:p>
      </w:tc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C31E36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Cs w:val="16"/>
            </w:rPr>
          </w:pPr>
          <w:r w:rsidRPr="00F0799D">
            <w:rPr>
              <w:rFonts w:ascii="Times New Roman" w:hAnsi="Times New Roman"/>
              <w:szCs w:val="16"/>
            </w:rPr>
            <w:t>Дата</w:t>
          </w:r>
        </w:p>
      </w:tc>
      <w:tc>
        <w:tcPr>
          <w:tcW w:w="6833" w:type="dxa"/>
          <w:gridSpan w:val="4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6AEA43" w14:textId="77777777" w:rsidR="00705FEA" w:rsidRPr="00EC1834" w:rsidRDefault="00705FEA" w:rsidP="00F47BCF">
          <w:pPr>
            <w:pStyle w:val="a6"/>
            <w:keepLines/>
            <w:suppressAutoHyphens/>
            <w:spacing w:before="0"/>
            <w:jc w:val="center"/>
            <w:rPr>
              <w:rFonts w:ascii="Times New Roman" w:hAnsi="Times New Roman"/>
              <w:szCs w:val="16"/>
            </w:rPr>
          </w:pPr>
        </w:p>
      </w:tc>
    </w:tr>
    <w:tr w:rsidR="00705FEA" w14:paraId="5E335134" w14:textId="77777777">
      <w:trPr>
        <w:cantSplit/>
        <w:trHeight w:hRule="exact" w:val="284"/>
      </w:trPr>
      <w:tc>
        <w:tcPr>
          <w:tcW w:w="1130" w:type="dxa"/>
          <w:gridSpan w:val="2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291DEB4C" w14:textId="77777777" w:rsidR="00705FEA" w:rsidRPr="00EA39E6" w:rsidRDefault="00705FEA" w:rsidP="001F7CB4">
          <w:pPr>
            <w:pStyle w:val="a6"/>
            <w:keepLines/>
            <w:spacing w:before="0"/>
            <w:rPr>
              <w:rFonts w:ascii="Times New Roman" w:hAnsi="Times New Roman"/>
              <w:b/>
              <w:sz w:val="22"/>
              <w:szCs w:val="22"/>
            </w:rPr>
          </w:pPr>
          <w:r w:rsidRPr="00EA39E6">
            <w:rPr>
              <w:rFonts w:ascii="Times New Roman" w:hAnsi="Times New Roman"/>
              <w:b/>
              <w:sz w:val="22"/>
              <w:szCs w:val="22"/>
            </w:rPr>
            <w:t>Составил</w:t>
          </w:r>
        </w:p>
        <w:p w14:paraId="7BD87BC7" w14:textId="77777777" w:rsidR="00705FEA" w:rsidRPr="00C401CC" w:rsidRDefault="00705FEA" w:rsidP="001F7CB4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1123" w:type="dxa"/>
          <w:gridSpan w:val="2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3B1171D6" w14:textId="1967B5F5" w:rsidR="00705FEA" w:rsidRPr="008349A5" w:rsidRDefault="000C41BE" w:rsidP="00F47BCF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>
            <w:rPr>
              <w:rFonts w:ascii="Times New Roman" w:hAnsi="Times New Roman"/>
              <w:sz w:val="22"/>
              <w:szCs w:val="22"/>
            </w:rPr>
            <w:t>Савельев</w:t>
          </w:r>
        </w:p>
      </w:tc>
      <w:tc>
        <w:tcPr>
          <w:tcW w:w="851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2748F1FD" w14:textId="48D1AF49" w:rsidR="00705FEA" w:rsidRPr="00324000" w:rsidRDefault="00705FEA" w:rsidP="000C41BE">
          <w:pPr>
            <w:pStyle w:val="a6"/>
            <w:keepLines/>
            <w:spacing w:before="0"/>
            <w:rPr>
              <w:rFonts w:ascii="Times New Roman" w:hAnsi="Times New Roman"/>
              <w:b/>
            </w:rPr>
          </w:pPr>
          <w:r w:rsidRPr="00D3427E">
            <w:t xml:space="preserve">    </w:t>
          </w:r>
        </w:p>
      </w:tc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3478492F" w14:textId="77DA243E" w:rsidR="00705FEA" w:rsidRPr="00F0799D" w:rsidRDefault="00705FEA" w:rsidP="00F47BCF">
          <w:pPr>
            <w:pStyle w:val="a6"/>
            <w:keepLines/>
            <w:spacing w:before="0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</w:rPr>
            <w:t>202</w:t>
          </w:r>
          <w:r w:rsidR="000C41BE">
            <w:rPr>
              <w:rFonts w:ascii="Times New Roman" w:hAnsi="Times New Roman"/>
              <w:sz w:val="22"/>
              <w:szCs w:val="22"/>
            </w:rPr>
            <w:t>4</w:t>
          </w:r>
        </w:p>
      </w:tc>
      <w:tc>
        <w:tcPr>
          <w:tcW w:w="3970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59C547D" w14:textId="77777777" w:rsidR="00705FEA" w:rsidRPr="00F0799D" w:rsidRDefault="00705FEA" w:rsidP="00EB7460">
          <w:pPr>
            <w:pStyle w:val="a6"/>
            <w:keepLines/>
            <w:suppressAutoHyphens/>
            <w:ind w:left="-39" w:right="-16"/>
            <w:jc w:val="center"/>
            <w:rPr>
              <w:rFonts w:ascii="Times New Roman" w:hAnsi="Times New Roman"/>
              <w:sz w:val="24"/>
            </w:rPr>
          </w:pPr>
          <w:r w:rsidRPr="001F7CB4">
            <w:rPr>
              <w:rFonts w:ascii="Times New Roman" w:hAnsi="Times New Roman"/>
              <w:sz w:val="28"/>
              <w:szCs w:val="28"/>
            </w:rPr>
            <w:t>Специ</w:t>
          </w:r>
          <w:r>
            <w:rPr>
              <w:rFonts w:ascii="Times New Roman" w:hAnsi="Times New Roman"/>
              <w:sz w:val="28"/>
              <w:szCs w:val="28"/>
            </w:rPr>
            <w:t>фик</w:t>
          </w:r>
          <w:r w:rsidRPr="001F7CB4">
            <w:rPr>
              <w:rFonts w:ascii="Times New Roman" w:hAnsi="Times New Roman"/>
              <w:sz w:val="28"/>
              <w:szCs w:val="28"/>
            </w:rPr>
            <w:t>ация оборудования, изделий и материалов.</w:t>
          </w:r>
        </w:p>
      </w:tc>
      <w:tc>
        <w:tcPr>
          <w:tcW w:w="91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961ECAA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F0799D">
            <w:rPr>
              <w:rFonts w:ascii="Times New Roman" w:hAnsi="Times New Roman"/>
              <w:sz w:val="20"/>
              <w:szCs w:val="20"/>
            </w:rPr>
            <w:t>Стадия</w:t>
          </w: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CC12AE0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F0799D">
            <w:rPr>
              <w:rFonts w:ascii="Times New Roman" w:hAnsi="Times New Roman"/>
              <w:sz w:val="20"/>
              <w:szCs w:val="20"/>
            </w:rPr>
            <w:t>Лист</w:t>
          </w:r>
        </w:p>
      </w:tc>
      <w:tc>
        <w:tcPr>
          <w:tcW w:w="111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996832E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0"/>
              <w:szCs w:val="20"/>
            </w:rPr>
          </w:pPr>
          <w:r w:rsidRPr="00F0799D">
            <w:rPr>
              <w:rFonts w:ascii="Times New Roman" w:hAnsi="Times New Roman"/>
              <w:sz w:val="20"/>
              <w:szCs w:val="20"/>
            </w:rPr>
            <w:t>Листов</w:t>
          </w:r>
        </w:p>
      </w:tc>
    </w:tr>
    <w:tr w:rsidR="00705FEA" w14:paraId="3F12561C" w14:textId="77777777">
      <w:trPr>
        <w:cantSplit/>
        <w:trHeight w:hRule="exact" w:val="306"/>
      </w:trPr>
      <w:tc>
        <w:tcPr>
          <w:tcW w:w="1130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71BF1B65" w14:textId="7B512013" w:rsidR="00705FEA" w:rsidRPr="00C401CC" w:rsidRDefault="00705FEA" w:rsidP="00F47BCF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1123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4B8AD3EC" w14:textId="18EDF15C" w:rsidR="00705FEA" w:rsidRPr="00C401CC" w:rsidRDefault="00705FEA" w:rsidP="00F47BCF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27F0E3AC" w14:textId="4526B0D5" w:rsidR="00705FEA" w:rsidRPr="00F0799D" w:rsidRDefault="00705FEA" w:rsidP="004B1B86">
          <w:pPr>
            <w:pStyle w:val="a6"/>
            <w:keepLines/>
            <w:spacing w:before="0"/>
            <w:rPr>
              <w:rFonts w:ascii="Times New Roman" w:hAnsi="Times New Roman"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5F5AF647" w14:textId="62169F66" w:rsidR="00705FEA" w:rsidRPr="00F0799D" w:rsidRDefault="00705FEA" w:rsidP="00F47BCF">
          <w:pPr>
            <w:pStyle w:val="a6"/>
            <w:keepLines/>
            <w:spacing w:before="0"/>
            <w:rPr>
              <w:rFonts w:ascii="Times New Roman" w:hAnsi="Times New Roman"/>
            </w:rPr>
          </w:pPr>
        </w:p>
      </w:tc>
      <w:tc>
        <w:tcPr>
          <w:tcW w:w="3970" w:type="dxa"/>
          <w:vMerge/>
          <w:tcBorders>
            <w:left w:val="single" w:sz="18" w:space="0" w:color="auto"/>
            <w:right w:val="single" w:sz="18" w:space="0" w:color="auto"/>
          </w:tcBorders>
        </w:tcPr>
        <w:p w14:paraId="3FA6F5DB" w14:textId="77777777" w:rsidR="00705FEA" w:rsidRPr="00F0799D" w:rsidRDefault="00705FEA" w:rsidP="00F47BCF">
          <w:pPr>
            <w:pStyle w:val="a6"/>
            <w:keepLines/>
            <w:suppressAutoHyphens/>
            <w:jc w:val="center"/>
            <w:rPr>
              <w:rFonts w:ascii="Times New Roman" w:hAnsi="Times New Roman"/>
            </w:rPr>
          </w:pPr>
        </w:p>
      </w:tc>
      <w:tc>
        <w:tcPr>
          <w:tcW w:w="91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0332BA43" w14:textId="77777777" w:rsidR="00705FEA" w:rsidRPr="00F0799D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Р</w:t>
          </w: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4C205ECD" w14:textId="77777777" w:rsidR="00705FEA" w:rsidRPr="005925E5" w:rsidRDefault="00705FEA" w:rsidP="00F47BCF">
          <w:pPr>
            <w:pStyle w:val="a6"/>
            <w:keepLines/>
            <w:spacing w:before="0"/>
            <w:jc w:val="center"/>
            <w:rPr>
              <w:rFonts w:ascii="Times New Roman" w:hAnsi="Times New Roman"/>
              <w:sz w:val="24"/>
              <w:lang w:val="en-US"/>
            </w:rPr>
          </w:pPr>
          <w:r>
            <w:rPr>
              <w:rFonts w:ascii="Times New Roman" w:hAnsi="Times New Roman"/>
              <w:sz w:val="24"/>
              <w:lang w:val="en-US"/>
            </w:rPr>
            <w:t>1</w:t>
          </w:r>
        </w:p>
      </w:tc>
      <w:tc>
        <w:tcPr>
          <w:tcW w:w="111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shd w:val="clear" w:color="auto" w:fill="auto"/>
          <w:vAlign w:val="center"/>
        </w:tcPr>
        <w:p w14:paraId="10E1BCBD" w14:textId="1D70011C" w:rsidR="00705FEA" w:rsidRPr="00F87028" w:rsidRDefault="000C41BE" w:rsidP="00CF0048">
          <w:pPr>
            <w:pStyle w:val="a6"/>
            <w:keepLines/>
            <w:spacing w:before="0"/>
            <w:jc w:val="center"/>
            <w:rPr>
              <w:rFonts w:ascii="Times New Roman" w:hAnsi="Times New Roman"/>
              <w:color w:val="000000"/>
              <w:sz w:val="24"/>
            </w:rPr>
          </w:pPr>
          <w:r>
            <w:rPr>
              <w:rFonts w:ascii="Times New Roman" w:hAnsi="Times New Roman"/>
              <w:color w:val="000000"/>
              <w:sz w:val="24"/>
            </w:rPr>
            <w:t>2</w:t>
          </w:r>
        </w:p>
      </w:tc>
    </w:tr>
    <w:tr w:rsidR="00705FEA" w14:paraId="648B6412" w14:textId="77777777">
      <w:trPr>
        <w:cantSplit/>
        <w:trHeight w:hRule="exact" w:val="284"/>
      </w:trPr>
      <w:tc>
        <w:tcPr>
          <w:tcW w:w="1130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3D7E3388" w14:textId="77777777" w:rsidR="00705FEA" w:rsidRPr="00C401CC" w:rsidRDefault="00705FEA" w:rsidP="00F47BCF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 w:rsidRPr="00C401CC">
            <w:rPr>
              <w:rFonts w:ascii="Times New Roman" w:hAnsi="Times New Roman"/>
              <w:sz w:val="22"/>
              <w:szCs w:val="22"/>
            </w:rPr>
            <w:t>ГИП</w:t>
          </w:r>
        </w:p>
      </w:tc>
      <w:tc>
        <w:tcPr>
          <w:tcW w:w="1123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2D8BCD90" w14:textId="51AFF60B" w:rsidR="00705FEA" w:rsidRPr="00C401CC" w:rsidRDefault="000C41BE" w:rsidP="00F47BCF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  <w:r>
            <w:rPr>
              <w:rFonts w:ascii="Times New Roman" w:hAnsi="Times New Roman"/>
              <w:sz w:val="22"/>
              <w:szCs w:val="22"/>
            </w:rPr>
            <w:t>Семенов</w:t>
          </w:r>
        </w:p>
      </w:tc>
      <w:tc>
        <w:tcPr>
          <w:tcW w:w="851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6759C907" w14:textId="77777777" w:rsidR="00705FEA" w:rsidRPr="00F0799D" w:rsidRDefault="00705FEA" w:rsidP="004B1B86">
          <w:pPr>
            <w:pStyle w:val="a6"/>
            <w:keepLines/>
            <w:spacing w:before="0"/>
            <w:rPr>
              <w:rFonts w:ascii="Times New Roman" w:hAnsi="Times New Roman"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7A8208D3" w14:textId="57287CFA" w:rsidR="00705FEA" w:rsidRPr="00F0799D" w:rsidRDefault="00705FEA" w:rsidP="00F47BCF">
          <w:pPr>
            <w:pStyle w:val="a6"/>
            <w:keepLines/>
            <w:spacing w:before="0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22"/>
              <w:szCs w:val="22"/>
            </w:rPr>
            <w:t>202</w:t>
          </w:r>
          <w:r w:rsidR="000C41BE">
            <w:rPr>
              <w:rFonts w:ascii="Times New Roman" w:hAnsi="Times New Roman"/>
              <w:sz w:val="22"/>
              <w:szCs w:val="22"/>
            </w:rPr>
            <w:t>4</w:t>
          </w:r>
        </w:p>
      </w:tc>
      <w:tc>
        <w:tcPr>
          <w:tcW w:w="3970" w:type="dxa"/>
          <w:vMerge/>
          <w:tcBorders>
            <w:left w:val="single" w:sz="18" w:space="0" w:color="auto"/>
            <w:right w:val="single" w:sz="18" w:space="0" w:color="auto"/>
          </w:tcBorders>
        </w:tcPr>
        <w:p w14:paraId="69998D72" w14:textId="77777777" w:rsidR="00705FEA" w:rsidRPr="00F0799D" w:rsidRDefault="00705FEA" w:rsidP="00F47BCF">
          <w:pPr>
            <w:pStyle w:val="a6"/>
            <w:keepLines/>
            <w:suppressAutoHyphens/>
            <w:jc w:val="center"/>
            <w:rPr>
              <w:rFonts w:ascii="Times New Roman" w:hAnsi="Times New Roman"/>
            </w:rPr>
          </w:pPr>
        </w:p>
      </w:tc>
      <w:tc>
        <w:tcPr>
          <w:tcW w:w="2863" w:type="dxa"/>
          <w:gridSpan w:val="3"/>
          <w:vMerge w:val="restart"/>
          <w:tcBorders>
            <w:top w:val="single" w:sz="18" w:space="0" w:color="auto"/>
            <w:left w:val="single" w:sz="18" w:space="0" w:color="auto"/>
            <w:bottom w:val="nil"/>
            <w:right w:val="single" w:sz="18" w:space="0" w:color="auto"/>
          </w:tcBorders>
          <w:shd w:val="clear" w:color="auto" w:fill="auto"/>
          <w:vAlign w:val="center"/>
        </w:tcPr>
        <w:p w14:paraId="42D445ED" w14:textId="77777777" w:rsidR="00705FEA" w:rsidRPr="00F0799D" w:rsidRDefault="006F23F4" w:rsidP="008C60F1">
          <w:pPr>
            <w:pStyle w:val="a6"/>
            <w:keepLines/>
            <w:suppressLineNumbers/>
            <w:spacing w:line="192" w:lineRule="auto"/>
            <w:ind w:firstLine="102"/>
            <w:rPr>
              <w:rFonts w:ascii="Times New Roman" w:hAnsi="Times New Roman"/>
            </w:rPr>
          </w:pPr>
          <w:r>
            <w:rPr>
              <w:rFonts w:ascii="Times New Roman" w:hAnsi="Times New Roman"/>
              <w:noProof/>
            </w:rPr>
            <w:pict w14:anchorId="623F781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8.25pt;height:30pt">
                <v:imagedata r:id="rId1" o:title="LV_04_OT_R19_KPP_2023_04_11-A91jjiy04_1f9mr8i_9zk(1)-3788842"/>
              </v:shape>
            </w:pict>
          </w:r>
        </w:p>
      </w:tc>
    </w:tr>
    <w:tr w:rsidR="00705FEA" w14:paraId="04BB653F" w14:textId="77777777">
      <w:trPr>
        <w:cantSplit/>
        <w:trHeight w:hRule="exact" w:val="284"/>
      </w:trPr>
      <w:tc>
        <w:tcPr>
          <w:tcW w:w="1130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528AF19C" w14:textId="77777777" w:rsidR="00705FEA" w:rsidRPr="00F47BCF" w:rsidRDefault="00705FEA" w:rsidP="00F47BCF">
          <w:pPr>
            <w:pStyle w:val="a6"/>
            <w:keepLines/>
            <w:spacing w:before="0"/>
            <w:rPr>
              <w:i/>
              <w:szCs w:val="16"/>
            </w:rPr>
          </w:pPr>
        </w:p>
      </w:tc>
      <w:tc>
        <w:tcPr>
          <w:tcW w:w="1123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3763DD2B" w14:textId="77777777" w:rsidR="00705FEA" w:rsidRPr="00F47BCF" w:rsidRDefault="00705FEA" w:rsidP="00F47BCF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0D2878E4" w14:textId="77777777" w:rsidR="00705FEA" w:rsidRPr="00F47BCF" w:rsidRDefault="00705FEA" w:rsidP="00F47BCF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64B27421" w14:textId="77777777" w:rsidR="00705FEA" w:rsidRPr="00F47BCF" w:rsidRDefault="00705FEA" w:rsidP="00F47BCF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3970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1E03C2" w14:textId="77777777" w:rsidR="00705FEA" w:rsidRPr="00F47BCF" w:rsidRDefault="00705FEA" w:rsidP="00F47BCF">
          <w:pPr>
            <w:pStyle w:val="a6"/>
            <w:keepLines/>
            <w:suppressAutoHyphens/>
            <w:spacing w:before="0"/>
            <w:jc w:val="center"/>
            <w:rPr>
              <w:i/>
              <w:sz w:val="24"/>
            </w:rPr>
          </w:pPr>
        </w:p>
      </w:tc>
      <w:tc>
        <w:tcPr>
          <w:tcW w:w="2863" w:type="dxa"/>
          <w:gridSpan w:val="3"/>
          <w:vMerge/>
          <w:tcBorders>
            <w:left w:val="single" w:sz="18" w:space="0" w:color="auto"/>
            <w:bottom w:val="nil"/>
            <w:right w:val="single" w:sz="18" w:space="0" w:color="auto"/>
          </w:tcBorders>
          <w:vAlign w:val="center"/>
        </w:tcPr>
        <w:p w14:paraId="73830749" w14:textId="77777777" w:rsidR="00705FEA" w:rsidRPr="00F47BCF" w:rsidRDefault="00705FEA" w:rsidP="00F47BCF">
          <w:pPr>
            <w:pStyle w:val="a6"/>
            <w:keepLines/>
            <w:suppressLineNumbers/>
            <w:spacing w:before="0"/>
            <w:jc w:val="center"/>
            <w:rPr>
              <w:i/>
              <w:sz w:val="24"/>
            </w:rPr>
          </w:pPr>
        </w:p>
      </w:tc>
    </w:tr>
    <w:tr w:rsidR="00705FEA" w14:paraId="1AB585CF" w14:textId="77777777">
      <w:trPr>
        <w:cantSplit/>
        <w:trHeight w:hRule="exact" w:val="284"/>
      </w:trPr>
      <w:tc>
        <w:tcPr>
          <w:tcW w:w="1130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2427E0C1" w14:textId="77777777" w:rsidR="00705FEA" w:rsidRPr="00F47BCF" w:rsidRDefault="00705FEA" w:rsidP="00F47BCF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1123" w:type="dxa"/>
          <w:gridSpan w:val="2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  <w:vAlign w:val="center"/>
        </w:tcPr>
        <w:p w14:paraId="28E60ECD" w14:textId="77777777" w:rsidR="00705FEA" w:rsidRPr="00F47BCF" w:rsidRDefault="00705FEA" w:rsidP="00F47BCF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1CD29B47" w14:textId="77777777" w:rsidR="00705FEA" w:rsidRPr="00F47BCF" w:rsidRDefault="00705FEA" w:rsidP="00F47BCF">
          <w:pPr>
            <w:pStyle w:val="a6"/>
            <w:keepLines/>
            <w:spacing w:before="0"/>
            <w:rPr>
              <w:i/>
            </w:rPr>
          </w:pPr>
        </w:p>
      </w:tc>
      <w:tc>
        <w:tcPr>
          <w:tcW w:w="553" w:type="dxa"/>
          <w:tcBorders>
            <w:top w:val="single" w:sz="4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569BAD3C" w14:textId="77777777" w:rsidR="00705FEA" w:rsidRPr="00C401CC" w:rsidRDefault="00705FEA" w:rsidP="00A95DCC">
          <w:pPr>
            <w:pStyle w:val="a6"/>
            <w:keepLines/>
            <w:spacing w:before="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3970" w:type="dxa"/>
          <w:vMerge/>
          <w:tcBorders>
            <w:left w:val="single" w:sz="18" w:space="0" w:color="auto"/>
            <w:right w:val="single" w:sz="18" w:space="0" w:color="auto"/>
          </w:tcBorders>
        </w:tcPr>
        <w:p w14:paraId="2D51CAB6" w14:textId="77777777" w:rsidR="00705FEA" w:rsidRDefault="00705FEA" w:rsidP="00F47BCF">
          <w:pPr>
            <w:pStyle w:val="a6"/>
            <w:keepLines/>
          </w:pPr>
        </w:p>
      </w:tc>
      <w:tc>
        <w:tcPr>
          <w:tcW w:w="2863" w:type="dxa"/>
          <w:gridSpan w:val="3"/>
          <w:vMerge/>
          <w:tcBorders>
            <w:left w:val="single" w:sz="18" w:space="0" w:color="auto"/>
            <w:bottom w:val="nil"/>
            <w:right w:val="single" w:sz="18" w:space="0" w:color="auto"/>
          </w:tcBorders>
        </w:tcPr>
        <w:p w14:paraId="35DA81E2" w14:textId="77777777" w:rsidR="00705FEA" w:rsidRDefault="00705FEA" w:rsidP="00F47BCF">
          <w:pPr>
            <w:pStyle w:val="a6"/>
            <w:keepLines/>
          </w:pPr>
        </w:p>
      </w:tc>
    </w:tr>
  </w:tbl>
  <w:p w14:paraId="40DB0D59" w14:textId="77777777" w:rsidR="00705FEA" w:rsidRPr="00CE4CAA" w:rsidRDefault="00705FEA" w:rsidP="0074429B">
    <w:pPr>
      <w:pStyle w:val="a6"/>
      <w:spacing w:before="0"/>
      <w:rPr>
        <w:sz w:val="2"/>
        <w:szCs w:val="2"/>
      </w:rPr>
    </w:pPr>
    <w:r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7EF879D" wp14:editId="7B3269C6">
              <wp:simplePos x="0" y="0"/>
              <wp:positionH relativeFrom="column">
                <wp:posOffset>-447675</wp:posOffset>
              </wp:positionH>
              <wp:positionV relativeFrom="paragraph">
                <wp:posOffset>26670</wp:posOffset>
              </wp:positionV>
              <wp:extent cx="441960" cy="0"/>
              <wp:effectExtent l="19050" t="17145" r="15240" b="20955"/>
              <wp:wrapNone/>
              <wp:docPr id="1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196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41DC3A2D" id="Line 9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25pt,2.1pt" to="-.4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" strokeweight="2.2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A9C581" w14:textId="77777777" w:rsidR="00723FB4" w:rsidRDefault="00723FB4">
      <w:r>
        <w:separator/>
      </w:r>
    </w:p>
  </w:footnote>
  <w:footnote w:type="continuationSeparator" w:id="0">
    <w:p w14:paraId="672A1C6A" w14:textId="77777777" w:rsidR="00723FB4" w:rsidRDefault="00723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7718E3" w14:textId="77777777" w:rsidR="000C41BE" w:rsidRDefault="000C41B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F87A6" w14:textId="77777777" w:rsidR="00705FEA" w:rsidRPr="006635BF" w:rsidRDefault="00705FEA" w:rsidP="00E31291">
    <w:pPr>
      <w:pStyle w:val="a8"/>
      <w:tabs>
        <w:tab w:val="clear" w:pos="4677"/>
        <w:tab w:val="clear" w:pos="9355"/>
        <w:tab w:val="left" w:pos="1248"/>
      </w:tabs>
      <w:rPr>
        <w:rFonts w:cs="Arial"/>
        <w:i/>
        <w:color w:val="333333"/>
        <w:sz w:val="2"/>
        <w:szCs w:val="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4253E0B8" w14:textId="77777777" w:rsidR="00705FEA" w:rsidRPr="00F923C0" w:rsidRDefault="00705FEA" w:rsidP="00F923C0">
    <w:pPr>
      <w:pStyle w:val="a8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87D53" w14:textId="77777777" w:rsidR="00705FEA" w:rsidRPr="008F040C" w:rsidRDefault="00705FEA" w:rsidP="00225E77">
    <w:pPr>
      <w:pStyle w:val="a8"/>
      <w:tabs>
        <w:tab w:val="clear" w:pos="4677"/>
        <w:tab w:val="clear" w:pos="9355"/>
        <w:tab w:val="center" w:pos="1294"/>
        <w:tab w:val="right" w:pos="2794"/>
      </w:tabs>
      <w:rPr>
        <w:sz w:val="2"/>
        <w:szCs w:val="2"/>
        <w:lang w:val="en-US"/>
      </w:rPr>
    </w:pPr>
    <w:r>
      <w:rPr>
        <w:sz w:val="2"/>
        <w:szCs w:val="2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8F0D9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9BA38E1"/>
    <w:multiLevelType w:val="multilevel"/>
    <w:tmpl w:val="F92E1260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1D433E2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2567032"/>
    <w:multiLevelType w:val="multilevel"/>
    <w:tmpl w:val="D4D23E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4E25149C"/>
    <w:multiLevelType w:val="multilevel"/>
    <w:tmpl w:val="0CFEABDE"/>
    <w:lvl w:ilvl="0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0"/>
      <w:suff w:val="space"/>
      <w:lvlText w:val="%1.%2.%3.%4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5" w15:restartNumberingAfterBreak="0">
    <w:nsid w:val="502F53F7"/>
    <w:multiLevelType w:val="multilevel"/>
    <w:tmpl w:val="8E78053C"/>
    <w:lvl w:ilvl="0">
      <w:start w:val="1"/>
      <w:numFmt w:val="decimal"/>
      <w:pStyle w:val="a0"/>
      <w:suff w:val="space"/>
      <w:lvlText w:val="%1. "/>
      <w:lvlJc w:val="left"/>
      <w:pPr>
        <w:ind w:left="284" w:hanging="28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     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5614049"/>
    <w:multiLevelType w:val="multilevel"/>
    <w:tmpl w:val="201C4600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72AA35D7"/>
    <w:multiLevelType w:val="singleLevel"/>
    <w:tmpl w:val="5AAE58C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5"/>
  </w:num>
  <w:num w:numId="8">
    <w:abstractNumId w:val="5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5"/>
  </w:num>
  <w:num w:numId="14">
    <w:abstractNumId w:val="6"/>
  </w:num>
  <w:num w:numId="15">
    <w:abstractNumId w:val="6"/>
  </w:num>
  <w:num w:numId="16">
    <w:abstractNumId w:val="6"/>
  </w:num>
  <w:num w:numId="17">
    <w:abstractNumId w:val="4"/>
  </w:num>
  <w:num w:numId="18">
    <w:abstractNumId w:val="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lignBordersAndEdges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rawingGridHorizontalSpacing w:val="119"/>
  <w:drawingGridVerticalSpacing w:val="164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A5A"/>
    <w:rsid w:val="0000181B"/>
    <w:rsid w:val="00003CCD"/>
    <w:rsid w:val="000060EB"/>
    <w:rsid w:val="00011CD0"/>
    <w:rsid w:val="00012994"/>
    <w:rsid w:val="00013236"/>
    <w:rsid w:val="000133CF"/>
    <w:rsid w:val="00014D2E"/>
    <w:rsid w:val="000155CA"/>
    <w:rsid w:val="00017FF9"/>
    <w:rsid w:val="00022B3A"/>
    <w:rsid w:val="00025B70"/>
    <w:rsid w:val="00025C26"/>
    <w:rsid w:val="00025D64"/>
    <w:rsid w:val="00026EFD"/>
    <w:rsid w:val="00026F0A"/>
    <w:rsid w:val="00027579"/>
    <w:rsid w:val="000306A8"/>
    <w:rsid w:val="0003189E"/>
    <w:rsid w:val="000319AD"/>
    <w:rsid w:val="00031BF0"/>
    <w:rsid w:val="00033D61"/>
    <w:rsid w:val="00035C47"/>
    <w:rsid w:val="00035D63"/>
    <w:rsid w:val="00037FBB"/>
    <w:rsid w:val="00041B0E"/>
    <w:rsid w:val="00043527"/>
    <w:rsid w:val="00050733"/>
    <w:rsid w:val="00056CD5"/>
    <w:rsid w:val="0006069F"/>
    <w:rsid w:val="00060B74"/>
    <w:rsid w:val="000615A9"/>
    <w:rsid w:val="00067C44"/>
    <w:rsid w:val="00070FEF"/>
    <w:rsid w:val="000747F1"/>
    <w:rsid w:val="00074C5E"/>
    <w:rsid w:val="00075150"/>
    <w:rsid w:val="00076224"/>
    <w:rsid w:val="00080246"/>
    <w:rsid w:val="00080C0F"/>
    <w:rsid w:val="00080F24"/>
    <w:rsid w:val="00081DBB"/>
    <w:rsid w:val="00082483"/>
    <w:rsid w:val="000845CB"/>
    <w:rsid w:val="00084CB6"/>
    <w:rsid w:val="00085DA3"/>
    <w:rsid w:val="00087B6D"/>
    <w:rsid w:val="00087F8C"/>
    <w:rsid w:val="00090B77"/>
    <w:rsid w:val="00090CC7"/>
    <w:rsid w:val="00090EA4"/>
    <w:rsid w:val="00091F08"/>
    <w:rsid w:val="00093C28"/>
    <w:rsid w:val="000A02A3"/>
    <w:rsid w:val="000A38E6"/>
    <w:rsid w:val="000A6C2F"/>
    <w:rsid w:val="000A797A"/>
    <w:rsid w:val="000B087C"/>
    <w:rsid w:val="000B1307"/>
    <w:rsid w:val="000B1AFF"/>
    <w:rsid w:val="000B4DFF"/>
    <w:rsid w:val="000B5C14"/>
    <w:rsid w:val="000B6712"/>
    <w:rsid w:val="000B6AA5"/>
    <w:rsid w:val="000C054B"/>
    <w:rsid w:val="000C0DA0"/>
    <w:rsid w:val="000C1023"/>
    <w:rsid w:val="000C3423"/>
    <w:rsid w:val="000C41BE"/>
    <w:rsid w:val="000C47DD"/>
    <w:rsid w:val="000C5C48"/>
    <w:rsid w:val="000C76CA"/>
    <w:rsid w:val="000D064F"/>
    <w:rsid w:val="000D2A0E"/>
    <w:rsid w:val="000D3C79"/>
    <w:rsid w:val="000D3E33"/>
    <w:rsid w:val="000D4E5B"/>
    <w:rsid w:val="000D52B1"/>
    <w:rsid w:val="000D55AC"/>
    <w:rsid w:val="000D79F7"/>
    <w:rsid w:val="000E048D"/>
    <w:rsid w:val="000E0D29"/>
    <w:rsid w:val="000E1103"/>
    <w:rsid w:val="000E1367"/>
    <w:rsid w:val="000E1FD3"/>
    <w:rsid w:val="000E2427"/>
    <w:rsid w:val="000E40ED"/>
    <w:rsid w:val="000E5815"/>
    <w:rsid w:val="000F07C4"/>
    <w:rsid w:val="000F6F19"/>
    <w:rsid w:val="00102AFF"/>
    <w:rsid w:val="00102CF4"/>
    <w:rsid w:val="001035EB"/>
    <w:rsid w:val="00104DE8"/>
    <w:rsid w:val="0010571E"/>
    <w:rsid w:val="001070AD"/>
    <w:rsid w:val="00115F2F"/>
    <w:rsid w:val="00116A3E"/>
    <w:rsid w:val="00117995"/>
    <w:rsid w:val="00117CAD"/>
    <w:rsid w:val="001220F6"/>
    <w:rsid w:val="00124AF0"/>
    <w:rsid w:val="00126E00"/>
    <w:rsid w:val="00127FDD"/>
    <w:rsid w:val="00132993"/>
    <w:rsid w:val="00136A3B"/>
    <w:rsid w:val="00136EA3"/>
    <w:rsid w:val="00144FDF"/>
    <w:rsid w:val="00151D9B"/>
    <w:rsid w:val="001545DE"/>
    <w:rsid w:val="00157F81"/>
    <w:rsid w:val="001617C0"/>
    <w:rsid w:val="00162594"/>
    <w:rsid w:val="0016401B"/>
    <w:rsid w:val="001647D4"/>
    <w:rsid w:val="00165AEE"/>
    <w:rsid w:val="00166B00"/>
    <w:rsid w:val="00167825"/>
    <w:rsid w:val="001679C4"/>
    <w:rsid w:val="0017060D"/>
    <w:rsid w:val="00171687"/>
    <w:rsid w:val="001732C1"/>
    <w:rsid w:val="00184CC3"/>
    <w:rsid w:val="0018529C"/>
    <w:rsid w:val="0018658F"/>
    <w:rsid w:val="00187A7C"/>
    <w:rsid w:val="00190B05"/>
    <w:rsid w:val="001937B3"/>
    <w:rsid w:val="00193B33"/>
    <w:rsid w:val="00194822"/>
    <w:rsid w:val="00195A32"/>
    <w:rsid w:val="00196DAF"/>
    <w:rsid w:val="00197C3A"/>
    <w:rsid w:val="001A0C1A"/>
    <w:rsid w:val="001A39A3"/>
    <w:rsid w:val="001A517F"/>
    <w:rsid w:val="001A5367"/>
    <w:rsid w:val="001A6026"/>
    <w:rsid w:val="001B0137"/>
    <w:rsid w:val="001B3DA5"/>
    <w:rsid w:val="001B7B09"/>
    <w:rsid w:val="001C17DB"/>
    <w:rsid w:val="001C1924"/>
    <w:rsid w:val="001C5383"/>
    <w:rsid w:val="001C5904"/>
    <w:rsid w:val="001D1CA4"/>
    <w:rsid w:val="001D2FF6"/>
    <w:rsid w:val="001D3D2C"/>
    <w:rsid w:val="001D4574"/>
    <w:rsid w:val="001D4AFD"/>
    <w:rsid w:val="001D5365"/>
    <w:rsid w:val="001E25CD"/>
    <w:rsid w:val="001E3D24"/>
    <w:rsid w:val="001E60E9"/>
    <w:rsid w:val="001E630E"/>
    <w:rsid w:val="001E6EE8"/>
    <w:rsid w:val="001E6F90"/>
    <w:rsid w:val="001E7F08"/>
    <w:rsid w:val="001F26A0"/>
    <w:rsid w:val="001F34CC"/>
    <w:rsid w:val="001F64E7"/>
    <w:rsid w:val="001F7CB4"/>
    <w:rsid w:val="002005C5"/>
    <w:rsid w:val="00200B1F"/>
    <w:rsid w:val="002019E2"/>
    <w:rsid w:val="002037B2"/>
    <w:rsid w:val="002048C4"/>
    <w:rsid w:val="0020493A"/>
    <w:rsid w:val="00204D6A"/>
    <w:rsid w:val="00205229"/>
    <w:rsid w:val="00205C35"/>
    <w:rsid w:val="00214FCC"/>
    <w:rsid w:val="002172B5"/>
    <w:rsid w:val="002207FB"/>
    <w:rsid w:val="00220A2B"/>
    <w:rsid w:val="002216CD"/>
    <w:rsid w:val="00221E4C"/>
    <w:rsid w:val="0022274E"/>
    <w:rsid w:val="00223ED2"/>
    <w:rsid w:val="00225E77"/>
    <w:rsid w:val="002271BE"/>
    <w:rsid w:val="00227DC1"/>
    <w:rsid w:val="00230AD5"/>
    <w:rsid w:val="0023138D"/>
    <w:rsid w:val="00231579"/>
    <w:rsid w:val="0023193A"/>
    <w:rsid w:val="00233A63"/>
    <w:rsid w:val="002343EF"/>
    <w:rsid w:val="0023572C"/>
    <w:rsid w:val="00236189"/>
    <w:rsid w:val="00237842"/>
    <w:rsid w:val="00237B37"/>
    <w:rsid w:val="00243B18"/>
    <w:rsid w:val="002519AD"/>
    <w:rsid w:val="00252A21"/>
    <w:rsid w:val="00252D6B"/>
    <w:rsid w:val="002537CC"/>
    <w:rsid w:val="00254C9D"/>
    <w:rsid w:val="00257AA3"/>
    <w:rsid w:val="00260A6F"/>
    <w:rsid w:val="0026420A"/>
    <w:rsid w:val="00265154"/>
    <w:rsid w:val="00266337"/>
    <w:rsid w:val="0026639A"/>
    <w:rsid w:val="00266C86"/>
    <w:rsid w:val="002740D5"/>
    <w:rsid w:val="00275192"/>
    <w:rsid w:val="002755D8"/>
    <w:rsid w:val="002776C0"/>
    <w:rsid w:val="00280256"/>
    <w:rsid w:val="00283310"/>
    <w:rsid w:val="0028542C"/>
    <w:rsid w:val="0029287E"/>
    <w:rsid w:val="002928A1"/>
    <w:rsid w:val="002934AE"/>
    <w:rsid w:val="00293DEA"/>
    <w:rsid w:val="00295D38"/>
    <w:rsid w:val="002978F2"/>
    <w:rsid w:val="002A1029"/>
    <w:rsid w:val="002A50BA"/>
    <w:rsid w:val="002B0A9A"/>
    <w:rsid w:val="002B4A73"/>
    <w:rsid w:val="002B4C56"/>
    <w:rsid w:val="002B7646"/>
    <w:rsid w:val="002C1611"/>
    <w:rsid w:val="002C4F9C"/>
    <w:rsid w:val="002C62EE"/>
    <w:rsid w:val="002C71E3"/>
    <w:rsid w:val="002D0867"/>
    <w:rsid w:val="002D130A"/>
    <w:rsid w:val="002D28FC"/>
    <w:rsid w:val="002D2AD9"/>
    <w:rsid w:val="002D51CF"/>
    <w:rsid w:val="002D7030"/>
    <w:rsid w:val="002E1569"/>
    <w:rsid w:val="002E27BF"/>
    <w:rsid w:val="002E2B17"/>
    <w:rsid w:val="002E57EB"/>
    <w:rsid w:val="002E5A46"/>
    <w:rsid w:val="002E5D8B"/>
    <w:rsid w:val="002E5F61"/>
    <w:rsid w:val="002E6B20"/>
    <w:rsid w:val="002F2E74"/>
    <w:rsid w:val="002F3050"/>
    <w:rsid w:val="002F352D"/>
    <w:rsid w:val="002F3F16"/>
    <w:rsid w:val="002F4030"/>
    <w:rsid w:val="002F63CA"/>
    <w:rsid w:val="002F6A22"/>
    <w:rsid w:val="002F70FD"/>
    <w:rsid w:val="002F7416"/>
    <w:rsid w:val="00300478"/>
    <w:rsid w:val="0030430D"/>
    <w:rsid w:val="003078B7"/>
    <w:rsid w:val="00307F6A"/>
    <w:rsid w:val="00311FF8"/>
    <w:rsid w:val="00312B62"/>
    <w:rsid w:val="003149EE"/>
    <w:rsid w:val="003236A9"/>
    <w:rsid w:val="0032544B"/>
    <w:rsid w:val="00325BCA"/>
    <w:rsid w:val="0032632B"/>
    <w:rsid w:val="00331EE6"/>
    <w:rsid w:val="00332069"/>
    <w:rsid w:val="00332523"/>
    <w:rsid w:val="00336242"/>
    <w:rsid w:val="003364BD"/>
    <w:rsid w:val="003371E7"/>
    <w:rsid w:val="00343A0F"/>
    <w:rsid w:val="00343A77"/>
    <w:rsid w:val="0034549C"/>
    <w:rsid w:val="003461C3"/>
    <w:rsid w:val="003478F0"/>
    <w:rsid w:val="00350D52"/>
    <w:rsid w:val="003526E6"/>
    <w:rsid w:val="003529E1"/>
    <w:rsid w:val="003530D6"/>
    <w:rsid w:val="00353947"/>
    <w:rsid w:val="003550A7"/>
    <w:rsid w:val="003554EA"/>
    <w:rsid w:val="003563EE"/>
    <w:rsid w:val="00356C9D"/>
    <w:rsid w:val="003631DF"/>
    <w:rsid w:val="00363DC8"/>
    <w:rsid w:val="00364496"/>
    <w:rsid w:val="00367E15"/>
    <w:rsid w:val="00370203"/>
    <w:rsid w:val="0037103A"/>
    <w:rsid w:val="003719CD"/>
    <w:rsid w:val="0037267B"/>
    <w:rsid w:val="0037324F"/>
    <w:rsid w:val="00373D9E"/>
    <w:rsid w:val="00373E26"/>
    <w:rsid w:val="0037540D"/>
    <w:rsid w:val="0037623E"/>
    <w:rsid w:val="00376286"/>
    <w:rsid w:val="00376597"/>
    <w:rsid w:val="00376B64"/>
    <w:rsid w:val="00376BF4"/>
    <w:rsid w:val="00377283"/>
    <w:rsid w:val="0038117F"/>
    <w:rsid w:val="003845BD"/>
    <w:rsid w:val="00384D8E"/>
    <w:rsid w:val="00387E38"/>
    <w:rsid w:val="0039127D"/>
    <w:rsid w:val="003914D0"/>
    <w:rsid w:val="00391747"/>
    <w:rsid w:val="0039255F"/>
    <w:rsid w:val="00392856"/>
    <w:rsid w:val="00393F02"/>
    <w:rsid w:val="00394544"/>
    <w:rsid w:val="003974D4"/>
    <w:rsid w:val="00397B5D"/>
    <w:rsid w:val="003A01C3"/>
    <w:rsid w:val="003A0B93"/>
    <w:rsid w:val="003A11CC"/>
    <w:rsid w:val="003A3A33"/>
    <w:rsid w:val="003A5503"/>
    <w:rsid w:val="003B082B"/>
    <w:rsid w:val="003B3153"/>
    <w:rsid w:val="003B32BD"/>
    <w:rsid w:val="003B3A79"/>
    <w:rsid w:val="003B3FBA"/>
    <w:rsid w:val="003B4783"/>
    <w:rsid w:val="003B6260"/>
    <w:rsid w:val="003B6BBB"/>
    <w:rsid w:val="003B6E69"/>
    <w:rsid w:val="003B71BF"/>
    <w:rsid w:val="003B7D82"/>
    <w:rsid w:val="003C022E"/>
    <w:rsid w:val="003C0A4F"/>
    <w:rsid w:val="003C3E74"/>
    <w:rsid w:val="003C7065"/>
    <w:rsid w:val="003D0778"/>
    <w:rsid w:val="003D0ADF"/>
    <w:rsid w:val="003D0D74"/>
    <w:rsid w:val="003D5258"/>
    <w:rsid w:val="003D5421"/>
    <w:rsid w:val="003D7042"/>
    <w:rsid w:val="003E063F"/>
    <w:rsid w:val="003E0AD4"/>
    <w:rsid w:val="003E247C"/>
    <w:rsid w:val="003E5DA3"/>
    <w:rsid w:val="003E71C5"/>
    <w:rsid w:val="003E7967"/>
    <w:rsid w:val="003F1CAA"/>
    <w:rsid w:val="003F59A9"/>
    <w:rsid w:val="003F6427"/>
    <w:rsid w:val="003F6668"/>
    <w:rsid w:val="00401A77"/>
    <w:rsid w:val="004022C3"/>
    <w:rsid w:val="004026C6"/>
    <w:rsid w:val="004031F3"/>
    <w:rsid w:val="004047CA"/>
    <w:rsid w:val="004049E2"/>
    <w:rsid w:val="00404F2E"/>
    <w:rsid w:val="004059D0"/>
    <w:rsid w:val="004078A9"/>
    <w:rsid w:val="004115DA"/>
    <w:rsid w:val="00414C2D"/>
    <w:rsid w:val="00415998"/>
    <w:rsid w:val="0041650B"/>
    <w:rsid w:val="00421B65"/>
    <w:rsid w:val="0042259C"/>
    <w:rsid w:val="004231A9"/>
    <w:rsid w:val="004276DE"/>
    <w:rsid w:val="00431413"/>
    <w:rsid w:val="00432DCD"/>
    <w:rsid w:val="00432E66"/>
    <w:rsid w:val="00433F56"/>
    <w:rsid w:val="00434107"/>
    <w:rsid w:val="00435FD6"/>
    <w:rsid w:val="00437687"/>
    <w:rsid w:val="00437E6E"/>
    <w:rsid w:val="004406B6"/>
    <w:rsid w:val="00441DBB"/>
    <w:rsid w:val="00443234"/>
    <w:rsid w:val="004441A2"/>
    <w:rsid w:val="00444D35"/>
    <w:rsid w:val="00444EE0"/>
    <w:rsid w:val="00450544"/>
    <w:rsid w:val="0045082B"/>
    <w:rsid w:val="00451019"/>
    <w:rsid w:val="00451126"/>
    <w:rsid w:val="00455073"/>
    <w:rsid w:val="00457382"/>
    <w:rsid w:val="00457C27"/>
    <w:rsid w:val="00457CB3"/>
    <w:rsid w:val="00460200"/>
    <w:rsid w:val="004655A8"/>
    <w:rsid w:val="00466CD4"/>
    <w:rsid w:val="0046732C"/>
    <w:rsid w:val="004709AC"/>
    <w:rsid w:val="004717A3"/>
    <w:rsid w:val="0047181B"/>
    <w:rsid w:val="00471E00"/>
    <w:rsid w:val="0047242E"/>
    <w:rsid w:val="0047575D"/>
    <w:rsid w:val="004769E3"/>
    <w:rsid w:val="004813D5"/>
    <w:rsid w:val="004836E3"/>
    <w:rsid w:val="0048397E"/>
    <w:rsid w:val="00484633"/>
    <w:rsid w:val="00485DC2"/>
    <w:rsid w:val="00487058"/>
    <w:rsid w:val="00490246"/>
    <w:rsid w:val="0049097A"/>
    <w:rsid w:val="00492796"/>
    <w:rsid w:val="00492F95"/>
    <w:rsid w:val="00493AB0"/>
    <w:rsid w:val="004A0056"/>
    <w:rsid w:val="004A3ABF"/>
    <w:rsid w:val="004A4A3A"/>
    <w:rsid w:val="004B0E2B"/>
    <w:rsid w:val="004B0FD9"/>
    <w:rsid w:val="004B10BE"/>
    <w:rsid w:val="004B1B86"/>
    <w:rsid w:val="004B4088"/>
    <w:rsid w:val="004B5CE4"/>
    <w:rsid w:val="004B7BD2"/>
    <w:rsid w:val="004C28EF"/>
    <w:rsid w:val="004C3B29"/>
    <w:rsid w:val="004C434B"/>
    <w:rsid w:val="004C668B"/>
    <w:rsid w:val="004C7089"/>
    <w:rsid w:val="004C70A1"/>
    <w:rsid w:val="004D0626"/>
    <w:rsid w:val="004D1450"/>
    <w:rsid w:val="004D14EA"/>
    <w:rsid w:val="004D1C7E"/>
    <w:rsid w:val="004D4937"/>
    <w:rsid w:val="004D5D4E"/>
    <w:rsid w:val="004E24B6"/>
    <w:rsid w:val="004E3C50"/>
    <w:rsid w:val="004E4E7C"/>
    <w:rsid w:val="004E6D84"/>
    <w:rsid w:val="004F3BDB"/>
    <w:rsid w:val="004F41D2"/>
    <w:rsid w:val="004F7067"/>
    <w:rsid w:val="004F77FA"/>
    <w:rsid w:val="00502067"/>
    <w:rsid w:val="00504A26"/>
    <w:rsid w:val="005071C9"/>
    <w:rsid w:val="005113AD"/>
    <w:rsid w:val="005202D4"/>
    <w:rsid w:val="00522524"/>
    <w:rsid w:val="005238A3"/>
    <w:rsid w:val="0052534B"/>
    <w:rsid w:val="0052620B"/>
    <w:rsid w:val="0053054F"/>
    <w:rsid w:val="00530E8E"/>
    <w:rsid w:val="005329CE"/>
    <w:rsid w:val="00532D06"/>
    <w:rsid w:val="00534ABA"/>
    <w:rsid w:val="0053682D"/>
    <w:rsid w:val="00536A26"/>
    <w:rsid w:val="00540631"/>
    <w:rsid w:val="00540AF4"/>
    <w:rsid w:val="00542D45"/>
    <w:rsid w:val="00542F60"/>
    <w:rsid w:val="00543482"/>
    <w:rsid w:val="00543E39"/>
    <w:rsid w:val="0054719D"/>
    <w:rsid w:val="00551159"/>
    <w:rsid w:val="00552862"/>
    <w:rsid w:val="00553001"/>
    <w:rsid w:val="00554B03"/>
    <w:rsid w:val="00555776"/>
    <w:rsid w:val="005631EA"/>
    <w:rsid w:val="005637E6"/>
    <w:rsid w:val="005643A5"/>
    <w:rsid w:val="0056560D"/>
    <w:rsid w:val="005675BC"/>
    <w:rsid w:val="005678AA"/>
    <w:rsid w:val="005709A0"/>
    <w:rsid w:val="00572858"/>
    <w:rsid w:val="00573EAE"/>
    <w:rsid w:val="00574E88"/>
    <w:rsid w:val="00575B39"/>
    <w:rsid w:val="005765FC"/>
    <w:rsid w:val="00581F72"/>
    <w:rsid w:val="005826F0"/>
    <w:rsid w:val="00585233"/>
    <w:rsid w:val="00585B1D"/>
    <w:rsid w:val="00586662"/>
    <w:rsid w:val="005906A7"/>
    <w:rsid w:val="005925E5"/>
    <w:rsid w:val="005935BD"/>
    <w:rsid w:val="00594622"/>
    <w:rsid w:val="00594653"/>
    <w:rsid w:val="005952D8"/>
    <w:rsid w:val="00595ADE"/>
    <w:rsid w:val="0059605C"/>
    <w:rsid w:val="005962D0"/>
    <w:rsid w:val="0059671F"/>
    <w:rsid w:val="005971DC"/>
    <w:rsid w:val="00597DE6"/>
    <w:rsid w:val="005A2ECF"/>
    <w:rsid w:val="005A6BCF"/>
    <w:rsid w:val="005A74D6"/>
    <w:rsid w:val="005B2413"/>
    <w:rsid w:val="005B29AA"/>
    <w:rsid w:val="005B6C72"/>
    <w:rsid w:val="005B71BB"/>
    <w:rsid w:val="005B7840"/>
    <w:rsid w:val="005C0C64"/>
    <w:rsid w:val="005C55A5"/>
    <w:rsid w:val="005C5DED"/>
    <w:rsid w:val="005C7622"/>
    <w:rsid w:val="005D076C"/>
    <w:rsid w:val="005D23DB"/>
    <w:rsid w:val="005D2ADE"/>
    <w:rsid w:val="005D2E77"/>
    <w:rsid w:val="005D5469"/>
    <w:rsid w:val="005E01FA"/>
    <w:rsid w:val="005E09F3"/>
    <w:rsid w:val="005E2D2F"/>
    <w:rsid w:val="005E3105"/>
    <w:rsid w:val="005E4E3D"/>
    <w:rsid w:val="005E63FD"/>
    <w:rsid w:val="005E7221"/>
    <w:rsid w:val="005F0A4E"/>
    <w:rsid w:val="005F2B24"/>
    <w:rsid w:val="005F3BD0"/>
    <w:rsid w:val="005F419D"/>
    <w:rsid w:val="005F4B4F"/>
    <w:rsid w:val="005F5B0A"/>
    <w:rsid w:val="00600ECE"/>
    <w:rsid w:val="00602A85"/>
    <w:rsid w:val="00604422"/>
    <w:rsid w:val="0060493C"/>
    <w:rsid w:val="00605E9A"/>
    <w:rsid w:val="0060639A"/>
    <w:rsid w:val="00611317"/>
    <w:rsid w:val="00613A07"/>
    <w:rsid w:val="0061669F"/>
    <w:rsid w:val="00622DF9"/>
    <w:rsid w:val="00623EB1"/>
    <w:rsid w:val="00625593"/>
    <w:rsid w:val="00627972"/>
    <w:rsid w:val="00627AC0"/>
    <w:rsid w:val="00632250"/>
    <w:rsid w:val="00632E32"/>
    <w:rsid w:val="00633B47"/>
    <w:rsid w:val="0063598A"/>
    <w:rsid w:val="00637DEA"/>
    <w:rsid w:val="00640C20"/>
    <w:rsid w:val="00640FFC"/>
    <w:rsid w:val="00641B87"/>
    <w:rsid w:val="0064260E"/>
    <w:rsid w:val="00643D0A"/>
    <w:rsid w:val="00647267"/>
    <w:rsid w:val="006506CD"/>
    <w:rsid w:val="00650ED3"/>
    <w:rsid w:val="00652A6C"/>
    <w:rsid w:val="00653496"/>
    <w:rsid w:val="00654019"/>
    <w:rsid w:val="006546DD"/>
    <w:rsid w:val="00655170"/>
    <w:rsid w:val="00655EDC"/>
    <w:rsid w:val="00656237"/>
    <w:rsid w:val="00656C39"/>
    <w:rsid w:val="006604A3"/>
    <w:rsid w:val="00660E8C"/>
    <w:rsid w:val="006634B3"/>
    <w:rsid w:val="006635BF"/>
    <w:rsid w:val="00667FA1"/>
    <w:rsid w:val="006723C8"/>
    <w:rsid w:val="0067259D"/>
    <w:rsid w:val="00672B0E"/>
    <w:rsid w:val="006751E7"/>
    <w:rsid w:val="00677C32"/>
    <w:rsid w:val="00681E89"/>
    <w:rsid w:val="00683222"/>
    <w:rsid w:val="00684F9E"/>
    <w:rsid w:val="006860B3"/>
    <w:rsid w:val="00686281"/>
    <w:rsid w:val="00687D3C"/>
    <w:rsid w:val="0069099D"/>
    <w:rsid w:val="00694EF5"/>
    <w:rsid w:val="00696DA9"/>
    <w:rsid w:val="006979B1"/>
    <w:rsid w:val="00697AFC"/>
    <w:rsid w:val="006A0BB5"/>
    <w:rsid w:val="006A16CF"/>
    <w:rsid w:val="006A1B87"/>
    <w:rsid w:val="006A3CC4"/>
    <w:rsid w:val="006A5C20"/>
    <w:rsid w:val="006B3C90"/>
    <w:rsid w:val="006B73D3"/>
    <w:rsid w:val="006C191D"/>
    <w:rsid w:val="006C2347"/>
    <w:rsid w:val="006C37FB"/>
    <w:rsid w:val="006C44D7"/>
    <w:rsid w:val="006C49BD"/>
    <w:rsid w:val="006D0A1B"/>
    <w:rsid w:val="006D0EA9"/>
    <w:rsid w:val="006D0F96"/>
    <w:rsid w:val="006D1BB1"/>
    <w:rsid w:val="006D2201"/>
    <w:rsid w:val="006D51EC"/>
    <w:rsid w:val="006D6B56"/>
    <w:rsid w:val="006E19D4"/>
    <w:rsid w:val="006E1FFC"/>
    <w:rsid w:val="006E2D64"/>
    <w:rsid w:val="006E399E"/>
    <w:rsid w:val="006E59CE"/>
    <w:rsid w:val="006E650D"/>
    <w:rsid w:val="006F152E"/>
    <w:rsid w:val="006F23F4"/>
    <w:rsid w:val="006F304D"/>
    <w:rsid w:val="006F429B"/>
    <w:rsid w:val="006F51D6"/>
    <w:rsid w:val="006F7A3D"/>
    <w:rsid w:val="0070030B"/>
    <w:rsid w:val="00700F61"/>
    <w:rsid w:val="0070219F"/>
    <w:rsid w:val="00703A69"/>
    <w:rsid w:val="00705BAA"/>
    <w:rsid w:val="00705FEA"/>
    <w:rsid w:val="00706A84"/>
    <w:rsid w:val="00714AE7"/>
    <w:rsid w:val="00714B7F"/>
    <w:rsid w:val="007159BE"/>
    <w:rsid w:val="007172C2"/>
    <w:rsid w:val="00717873"/>
    <w:rsid w:val="00717C0F"/>
    <w:rsid w:val="007205F7"/>
    <w:rsid w:val="007206D5"/>
    <w:rsid w:val="007222EB"/>
    <w:rsid w:val="00723B77"/>
    <w:rsid w:val="00723FB4"/>
    <w:rsid w:val="007303EB"/>
    <w:rsid w:val="007353BC"/>
    <w:rsid w:val="007362DC"/>
    <w:rsid w:val="0073797B"/>
    <w:rsid w:val="00737E7A"/>
    <w:rsid w:val="007432F1"/>
    <w:rsid w:val="0074429B"/>
    <w:rsid w:val="0074678B"/>
    <w:rsid w:val="007469DF"/>
    <w:rsid w:val="007477BA"/>
    <w:rsid w:val="00747899"/>
    <w:rsid w:val="00747BCE"/>
    <w:rsid w:val="007505A7"/>
    <w:rsid w:val="00751048"/>
    <w:rsid w:val="00753E3C"/>
    <w:rsid w:val="0075461F"/>
    <w:rsid w:val="00754D49"/>
    <w:rsid w:val="007560F5"/>
    <w:rsid w:val="00756B29"/>
    <w:rsid w:val="00756EAC"/>
    <w:rsid w:val="007571D3"/>
    <w:rsid w:val="007603CD"/>
    <w:rsid w:val="00760E80"/>
    <w:rsid w:val="007627E9"/>
    <w:rsid w:val="00770DA6"/>
    <w:rsid w:val="00771936"/>
    <w:rsid w:val="00772236"/>
    <w:rsid w:val="00772C85"/>
    <w:rsid w:val="007744F3"/>
    <w:rsid w:val="00775483"/>
    <w:rsid w:val="00775FD5"/>
    <w:rsid w:val="00780CB4"/>
    <w:rsid w:val="00780EA0"/>
    <w:rsid w:val="00780F45"/>
    <w:rsid w:val="00781E64"/>
    <w:rsid w:val="00785F87"/>
    <w:rsid w:val="0078680B"/>
    <w:rsid w:val="007878F4"/>
    <w:rsid w:val="00790268"/>
    <w:rsid w:val="00790B30"/>
    <w:rsid w:val="00795672"/>
    <w:rsid w:val="007958C9"/>
    <w:rsid w:val="00795C08"/>
    <w:rsid w:val="007A0B17"/>
    <w:rsid w:val="007A0D39"/>
    <w:rsid w:val="007A3D17"/>
    <w:rsid w:val="007A560C"/>
    <w:rsid w:val="007A5CF5"/>
    <w:rsid w:val="007A7AB5"/>
    <w:rsid w:val="007B2A4B"/>
    <w:rsid w:val="007B3D1C"/>
    <w:rsid w:val="007B4269"/>
    <w:rsid w:val="007B620F"/>
    <w:rsid w:val="007B6AE7"/>
    <w:rsid w:val="007B78ED"/>
    <w:rsid w:val="007C1158"/>
    <w:rsid w:val="007C1B86"/>
    <w:rsid w:val="007C41F4"/>
    <w:rsid w:val="007C6992"/>
    <w:rsid w:val="007C6F19"/>
    <w:rsid w:val="007D0218"/>
    <w:rsid w:val="007D10A2"/>
    <w:rsid w:val="007D38EE"/>
    <w:rsid w:val="007D4961"/>
    <w:rsid w:val="007E1032"/>
    <w:rsid w:val="007E232F"/>
    <w:rsid w:val="007E3372"/>
    <w:rsid w:val="007E3580"/>
    <w:rsid w:val="007E42D1"/>
    <w:rsid w:val="007E4517"/>
    <w:rsid w:val="007E46C4"/>
    <w:rsid w:val="007E4ADC"/>
    <w:rsid w:val="007E6AB2"/>
    <w:rsid w:val="007F13C8"/>
    <w:rsid w:val="007F36B8"/>
    <w:rsid w:val="007F6A38"/>
    <w:rsid w:val="007F6E4A"/>
    <w:rsid w:val="0080042F"/>
    <w:rsid w:val="0080167E"/>
    <w:rsid w:val="008026CE"/>
    <w:rsid w:val="00802F7E"/>
    <w:rsid w:val="0080368C"/>
    <w:rsid w:val="008036F2"/>
    <w:rsid w:val="00804C50"/>
    <w:rsid w:val="00806424"/>
    <w:rsid w:val="008076C4"/>
    <w:rsid w:val="008112FC"/>
    <w:rsid w:val="00812DA2"/>
    <w:rsid w:val="00820196"/>
    <w:rsid w:val="00821F80"/>
    <w:rsid w:val="00823F07"/>
    <w:rsid w:val="0082613F"/>
    <w:rsid w:val="008311DC"/>
    <w:rsid w:val="00831338"/>
    <w:rsid w:val="0083307E"/>
    <w:rsid w:val="008349A5"/>
    <w:rsid w:val="00835FBA"/>
    <w:rsid w:val="00836C56"/>
    <w:rsid w:val="00837A34"/>
    <w:rsid w:val="00837D31"/>
    <w:rsid w:val="00845AC2"/>
    <w:rsid w:val="0085084A"/>
    <w:rsid w:val="0085088A"/>
    <w:rsid w:val="0085214D"/>
    <w:rsid w:val="00856141"/>
    <w:rsid w:val="008579B1"/>
    <w:rsid w:val="00857DD5"/>
    <w:rsid w:val="00863360"/>
    <w:rsid w:val="0086550F"/>
    <w:rsid w:val="008659AF"/>
    <w:rsid w:val="00867CA3"/>
    <w:rsid w:val="008709EC"/>
    <w:rsid w:val="008726F1"/>
    <w:rsid w:val="00876BC1"/>
    <w:rsid w:val="00882F74"/>
    <w:rsid w:val="00883D4A"/>
    <w:rsid w:val="008867A9"/>
    <w:rsid w:val="00886906"/>
    <w:rsid w:val="00886BFC"/>
    <w:rsid w:val="00887484"/>
    <w:rsid w:val="008917D0"/>
    <w:rsid w:val="008947F5"/>
    <w:rsid w:val="008A1371"/>
    <w:rsid w:val="008A3728"/>
    <w:rsid w:val="008A40C7"/>
    <w:rsid w:val="008A4212"/>
    <w:rsid w:val="008A6F56"/>
    <w:rsid w:val="008A7213"/>
    <w:rsid w:val="008A7AE1"/>
    <w:rsid w:val="008B1A32"/>
    <w:rsid w:val="008B404D"/>
    <w:rsid w:val="008B7DFA"/>
    <w:rsid w:val="008C0487"/>
    <w:rsid w:val="008C245E"/>
    <w:rsid w:val="008C288A"/>
    <w:rsid w:val="008C4595"/>
    <w:rsid w:val="008C60F1"/>
    <w:rsid w:val="008C6ECF"/>
    <w:rsid w:val="008C71ED"/>
    <w:rsid w:val="008C7570"/>
    <w:rsid w:val="008C785C"/>
    <w:rsid w:val="008D03F8"/>
    <w:rsid w:val="008D096D"/>
    <w:rsid w:val="008D11F2"/>
    <w:rsid w:val="008D1D73"/>
    <w:rsid w:val="008D2FE3"/>
    <w:rsid w:val="008D3C56"/>
    <w:rsid w:val="008D4C4C"/>
    <w:rsid w:val="008D5A18"/>
    <w:rsid w:val="008D60E5"/>
    <w:rsid w:val="008D7360"/>
    <w:rsid w:val="008E1152"/>
    <w:rsid w:val="008E1949"/>
    <w:rsid w:val="008E2178"/>
    <w:rsid w:val="008E2E06"/>
    <w:rsid w:val="008E4702"/>
    <w:rsid w:val="008E73CE"/>
    <w:rsid w:val="008E7B6D"/>
    <w:rsid w:val="008F040C"/>
    <w:rsid w:val="008F0B34"/>
    <w:rsid w:val="008F2AA5"/>
    <w:rsid w:val="008F2C29"/>
    <w:rsid w:val="008F5632"/>
    <w:rsid w:val="008F5DD3"/>
    <w:rsid w:val="008F67B5"/>
    <w:rsid w:val="008F6F73"/>
    <w:rsid w:val="00902256"/>
    <w:rsid w:val="009022A2"/>
    <w:rsid w:val="0090514F"/>
    <w:rsid w:val="009058FC"/>
    <w:rsid w:val="0090629B"/>
    <w:rsid w:val="0091152C"/>
    <w:rsid w:val="00912658"/>
    <w:rsid w:val="00912E72"/>
    <w:rsid w:val="00914DCC"/>
    <w:rsid w:val="009152E7"/>
    <w:rsid w:val="0091663F"/>
    <w:rsid w:val="00921E57"/>
    <w:rsid w:val="0092233C"/>
    <w:rsid w:val="009256E0"/>
    <w:rsid w:val="00925D3C"/>
    <w:rsid w:val="0092706C"/>
    <w:rsid w:val="00927889"/>
    <w:rsid w:val="00936280"/>
    <w:rsid w:val="00940397"/>
    <w:rsid w:val="0094115B"/>
    <w:rsid w:val="009420F3"/>
    <w:rsid w:val="009464E4"/>
    <w:rsid w:val="00946D70"/>
    <w:rsid w:val="00947D89"/>
    <w:rsid w:val="00950B7B"/>
    <w:rsid w:val="00951316"/>
    <w:rsid w:val="009540C3"/>
    <w:rsid w:val="00956028"/>
    <w:rsid w:val="009605A9"/>
    <w:rsid w:val="00963492"/>
    <w:rsid w:val="00963C29"/>
    <w:rsid w:val="009641D0"/>
    <w:rsid w:val="00964A54"/>
    <w:rsid w:val="0096551E"/>
    <w:rsid w:val="00966382"/>
    <w:rsid w:val="009669B3"/>
    <w:rsid w:val="00971A59"/>
    <w:rsid w:val="00972E3D"/>
    <w:rsid w:val="00974614"/>
    <w:rsid w:val="009748C5"/>
    <w:rsid w:val="00975AEB"/>
    <w:rsid w:val="00976787"/>
    <w:rsid w:val="00977D17"/>
    <w:rsid w:val="00983560"/>
    <w:rsid w:val="0098578C"/>
    <w:rsid w:val="0099318B"/>
    <w:rsid w:val="00994360"/>
    <w:rsid w:val="00995B3D"/>
    <w:rsid w:val="009967FB"/>
    <w:rsid w:val="009970C0"/>
    <w:rsid w:val="009A553C"/>
    <w:rsid w:val="009A5DB8"/>
    <w:rsid w:val="009A5E23"/>
    <w:rsid w:val="009B0BE3"/>
    <w:rsid w:val="009B0FA9"/>
    <w:rsid w:val="009B17D0"/>
    <w:rsid w:val="009B1FB8"/>
    <w:rsid w:val="009B2546"/>
    <w:rsid w:val="009B261F"/>
    <w:rsid w:val="009B287F"/>
    <w:rsid w:val="009B3762"/>
    <w:rsid w:val="009B3DE0"/>
    <w:rsid w:val="009B43FF"/>
    <w:rsid w:val="009B73B0"/>
    <w:rsid w:val="009B7568"/>
    <w:rsid w:val="009B7C0F"/>
    <w:rsid w:val="009B7C63"/>
    <w:rsid w:val="009C27C1"/>
    <w:rsid w:val="009C3939"/>
    <w:rsid w:val="009C4BFA"/>
    <w:rsid w:val="009C765E"/>
    <w:rsid w:val="009D3513"/>
    <w:rsid w:val="009D3A16"/>
    <w:rsid w:val="009D6CDB"/>
    <w:rsid w:val="009D6EA8"/>
    <w:rsid w:val="009D70DC"/>
    <w:rsid w:val="009D7190"/>
    <w:rsid w:val="009D71C5"/>
    <w:rsid w:val="009E1AA5"/>
    <w:rsid w:val="009E4BBB"/>
    <w:rsid w:val="009E5598"/>
    <w:rsid w:val="009E6229"/>
    <w:rsid w:val="009E6C1F"/>
    <w:rsid w:val="009F0D49"/>
    <w:rsid w:val="009F280F"/>
    <w:rsid w:val="009F2C43"/>
    <w:rsid w:val="009F4B4E"/>
    <w:rsid w:val="009F5BAE"/>
    <w:rsid w:val="009F66AA"/>
    <w:rsid w:val="00A00484"/>
    <w:rsid w:val="00A03430"/>
    <w:rsid w:val="00A05015"/>
    <w:rsid w:val="00A059AE"/>
    <w:rsid w:val="00A13682"/>
    <w:rsid w:val="00A15B7A"/>
    <w:rsid w:val="00A16EDA"/>
    <w:rsid w:val="00A1795C"/>
    <w:rsid w:val="00A21FFF"/>
    <w:rsid w:val="00A24A09"/>
    <w:rsid w:val="00A260DD"/>
    <w:rsid w:val="00A26A5A"/>
    <w:rsid w:val="00A27FC2"/>
    <w:rsid w:val="00A31E02"/>
    <w:rsid w:val="00A32156"/>
    <w:rsid w:val="00A32964"/>
    <w:rsid w:val="00A3334F"/>
    <w:rsid w:val="00A33D3E"/>
    <w:rsid w:val="00A36A5C"/>
    <w:rsid w:val="00A420FD"/>
    <w:rsid w:val="00A43B19"/>
    <w:rsid w:val="00A4655B"/>
    <w:rsid w:val="00A470DC"/>
    <w:rsid w:val="00A5273B"/>
    <w:rsid w:val="00A53CA5"/>
    <w:rsid w:val="00A54A63"/>
    <w:rsid w:val="00A61174"/>
    <w:rsid w:val="00A664C0"/>
    <w:rsid w:val="00A67018"/>
    <w:rsid w:val="00A7006F"/>
    <w:rsid w:val="00A71182"/>
    <w:rsid w:val="00A7355C"/>
    <w:rsid w:val="00A75E41"/>
    <w:rsid w:val="00A76F5C"/>
    <w:rsid w:val="00A804B9"/>
    <w:rsid w:val="00A83F13"/>
    <w:rsid w:val="00A840B8"/>
    <w:rsid w:val="00A85A6F"/>
    <w:rsid w:val="00A901EB"/>
    <w:rsid w:val="00A9201F"/>
    <w:rsid w:val="00A927B4"/>
    <w:rsid w:val="00A9533D"/>
    <w:rsid w:val="00A95DCC"/>
    <w:rsid w:val="00AA0BAF"/>
    <w:rsid w:val="00AA1273"/>
    <w:rsid w:val="00AA1AA3"/>
    <w:rsid w:val="00AA1C6F"/>
    <w:rsid w:val="00AA20C7"/>
    <w:rsid w:val="00AA50D7"/>
    <w:rsid w:val="00AA6BB9"/>
    <w:rsid w:val="00AB04CE"/>
    <w:rsid w:val="00AB08BC"/>
    <w:rsid w:val="00AB09E0"/>
    <w:rsid w:val="00AB0C8D"/>
    <w:rsid w:val="00AB0E40"/>
    <w:rsid w:val="00AB20DE"/>
    <w:rsid w:val="00AB25E8"/>
    <w:rsid w:val="00AB2971"/>
    <w:rsid w:val="00AB3274"/>
    <w:rsid w:val="00AB3A81"/>
    <w:rsid w:val="00AB3E73"/>
    <w:rsid w:val="00AB5534"/>
    <w:rsid w:val="00AB79F7"/>
    <w:rsid w:val="00AC1560"/>
    <w:rsid w:val="00AC2915"/>
    <w:rsid w:val="00AC496B"/>
    <w:rsid w:val="00AC572A"/>
    <w:rsid w:val="00AC6372"/>
    <w:rsid w:val="00AC7063"/>
    <w:rsid w:val="00AC7377"/>
    <w:rsid w:val="00AC76FD"/>
    <w:rsid w:val="00AD1495"/>
    <w:rsid w:val="00AD261B"/>
    <w:rsid w:val="00AD3F79"/>
    <w:rsid w:val="00AD5CB1"/>
    <w:rsid w:val="00AE0E5F"/>
    <w:rsid w:val="00AE139F"/>
    <w:rsid w:val="00AE1AB0"/>
    <w:rsid w:val="00AE2CA0"/>
    <w:rsid w:val="00AE35BC"/>
    <w:rsid w:val="00AE36C2"/>
    <w:rsid w:val="00AE4E74"/>
    <w:rsid w:val="00AF06E7"/>
    <w:rsid w:val="00AF1C07"/>
    <w:rsid w:val="00AF1CD0"/>
    <w:rsid w:val="00AF39AB"/>
    <w:rsid w:val="00AF469E"/>
    <w:rsid w:val="00AF70B4"/>
    <w:rsid w:val="00AF742A"/>
    <w:rsid w:val="00B01348"/>
    <w:rsid w:val="00B01B17"/>
    <w:rsid w:val="00B01D2E"/>
    <w:rsid w:val="00B02815"/>
    <w:rsid w:val="00B02B8D"/>
    <w:rsid w:val="00B07636"/>
    <w:rsid w:val="00B07E3E"/>
    <w:rsid w:val="00B11E79"/>
    <w:rsid w:val="00B13479"/>
    <w:rsid w:val="00B14144"/>
    <w:rsid w:val="00B14253"/>
    <w:rsid w:val="00B148CB"/>
    <w:rsid w:val="00B152FA"/>
    <w:rsid w:val="00B1599B"/>
    <w:rsid w:val="00B205D1"/>
    <w:rsid w:val="00B2389F"/>
    <w:rsid w:val="00B23998"/>
    <w:rsid w:val="00B300AF"/>
    <w:rsid w:val="00B3027B"/>
    <w:rsid w:val="00B3133F"/>
    <w:rsid w:val="00B32167"/>
    <w:rsid w:val="00B3248E"/>
    <w:rsid w:val="00B35CC6"/>
    <w:rsid w:val="00B4064D"/>
    <w:rsid w:val="00B41812"/>
    <w:rsid w:val="00B42190"/>
    <w:rsid w:val="00B430F3"/>
    <w:rsid w:val="00B47117"/>
    <w:rsid w:val="00B51A4F"/>
    <w:rsid w:val="00B54243"/>
    <w:rsid w:val="00B57283"/>
    <w:rsid w:val="00B5758A"/>
    <w:rsid w:val="00B6035E"/>
    <w:rsid w:val="00B61C8F"/>
    <w:rsid w:val="00B62442"/>
    <w:rsid w:val="00B6400C"/>
    <w:rsid w:val="00B66669"/>
    <w:rsid w:val="00B67321"/>
    <w:rsid w:val="00B7028E"/>
    <w:rsid w:val="00B707FA"/>
    <w:rsid w:val="00B71250"/>
    <w:rsid w:val="00B73550"/>
    <w:rsid w:val="00B739E5"/>
    <w:rsid w:val="00B76021"/>
    <w:rsid w:val="00B772A1"/>
    <w:rsid w:val="00B77588"/>
    <w:rsid w:val="00B84061"/>
    <w:rsid w:val="00B85BEC"/>
    <w:rsid w:val="00B86BFF"/>
    <w:rsid w:val="00B90581"/>
    <w:rsid w:val="00B91642"/>
    <w:rsid w:val="00B92B12"/>
    <w:rsid w:val="00B95CF5"/>
    <w:rsid w:val="00BA0A0A"/>
    <w:rsid w:val="00BA19B6"/>
    <w:rsid w:val="00BA34EA"/>
    <w:rsid w:val="00BA361E"/>
    <w:rsid w:val="00BA37BC"/>
    <w:rsid w:val="00BA3DA9"/>
    <w:rsid w:val="00BA45B9"/>
    <w:rsid w:val="00BA6356"/>
    <w:rsid w:val="00BA676D"/>
    <w:rsid w:val="00BA6DD2"/>
    <w:rsid w:val="00BA6DFF"/>
    <w:rsid w:val="00BB2CEF"/>
    <w:rsid w:val="00BB3010"/>
    <w:rsid w:val="00BB5A50"/>
    <w:rsid w:val="00BB6EF4"/>
    <w:rsid w:val="00BC2F5B"/>
    <w:rsid w:val="00BC688E"/>
    <w:rsid w:val="00BC6A2D"/>
    <w:rsid w:val="00BC7EAC"/>
    <w:rsid w:val="00BD1825"/>
    <w:rsid w:val="00BD3404"/>
    <w:rsid w:val="00BD4D79"/>
    <w:rsid w:val="00BD63B0"/>
    <w:rsid w:val="00BD75BE"/>
    <w:rsid w:val="00BE0587"/>
    <w:rsid w:val="00BE12B0"/>
    <w:rsid w:val="00BE2153"/>
    <w:rsid w:val="00BE7814"/>
    <w:rsid w:val="00BF1D63"/>
    <w:rsid w:val="00BF26F6"/>
    <w:rsid w:val="00BF3749"/>
    <w:rsid w:val="00BF49FA"/>
    <w:rsid w:val="00BF5DF6"/>
    <w:rsid w:val="00BF6F2A"/>
    <w:rsid w:val="00C0253B"/>
    <w:rsid w:val="00C05002"/>
    <w:rsid w:val="00C10D99"/>
    <w:rsid w:val="00C11F7C"/>
    <w:rsid w:val="00C1262E"/>
    <w:rsid w:val="00C1400F"/>
    <w:rsid w:val="00C14262"/>
    <w:rsid w:val="00C22456"/>
    <w:rsid w:val="00C27398"/>
    <w:rsid w:val="00C2762D"/>
    <w:rsid w:val="00C300AC"/>
    <w:rsid w:val="00C32773"/>
    <w:rsid w:val="00C35D8E"/>
    <w:rsid w:val="00C3680A"/>
    <w:rsid w:val="00C401CC"/>
    <w:rsid w:val="00C4077D"/>
    <w:rsid w:val="00C40C44"/>
    <w:rsid w:val="00C4205F"/>
    <w:rsid w:val="00C455EA"/>
    <w:rsid w:val="00C4589C"/>
    <w:rsid w:val="00C46C8A"/>
    <w:rsid w:val="00C524EE"/>
    <w:rsid w:val="00C532B1"/>
    <w:rsid w:val="00C57828"/>
    <w:rsid w:val="00C6050B"/>
    <w:rsid w:val="00C6118D"/>
    <w:rsid w:val="00C62404"/>
    <w:rsid w:val="00C62D50"/>
    <w:rsid w:val="00C63BAF"/>
    <w:rsid w:val="00C63C8E"/>
    <w:rsid w:val="00C64ED9"/>
    <w:rsid w:val="00C64F11"/>
    <w:rsid w:val="00C66BA0"/>
    <w:rsid w:val="00C6732F"/>
    <w:rsid w:val="00C67403"/>
    <w:rsid w:val="00C7022F"/>
    <w:rsid w:val="00C72065"/>
    <w:rsid w:val="00C7295A"/>
    <w:rsid w:val="00C738F2"/>
    <w:rsid w:val="00C73B0D"/>
    <w:rsid w:val="00C74207"/>
    <w:rsid w:val="00C75AF1"/>
    <w:rsid w:val="00C76702"/>
    <w:rsid w:val="00C801DD"/>
    <w:rsid w:val="00C803F3"/>
    <w:rsid w:val="00C8107D"/>
    <w:rsid w:val="00C81C52"/>
    <w:rsid w:val="00C81D7F"/>
    <w:rsid w:val="00C83102"/>
    <w:rsid w:val="00C83874"/>
    <w:rsid w:val="00C91278"/>
    <w:rsid w:val="00C91828"/>
    <w:rsid w:val="00C92A1F"/>
    <w:rsid w:val="00C937A2"/>
    <w:rsid w:val="00C950D3"/>
    <w:rsid w:val="00C95605"/>
    <w:rsid w:val="00C960C3"/>
    <w:rsid w:val="00CA1E6C"/>
    <w:rsid w:val="00CA35D6"/>
    <w:rsid w:val="00CA3E97"/>
    <w:rsid w:val="00CA470F"/>
    <w:rsid w:val="00CA7761"/>
    <w:rsid w:val="00CB1376"/>
    <w:rsid w:val="00CB1828"/>
    <w:rsid w:val="00CB3BCF"/>
    <w:rsid w:val="00CB58B2"/>
    <w:rsid w:val="00CC3460"/>
    <w:rsid w:val="00CC479D"/>
    <w:rsid w:val="00CC4867"/>
    <w:rsid w:val="00CC4870"/>
    <w:rsid w:val="00CC7E96"/>
    <w:rsid w:val="00CD413A"/>
    <w:rsid w:val="00CD59D4"/>
    <w:rsid w:val="00CD5CC7"/>
    <w:rsid w:val="00CD6A43"/>
    <w:rsid w:val="00CD7F7B"/>
    <w:rsid w:val="00CE1317"/>
    <w:rsid w:val="00CE32CF"/>
    <w:rsid w:val="00CE4CAA"/>
    <w:rsid w:val="00CF0048"/>
    <w:rsid w:val="00CF2FFE"/>
    <w:rsid w:val="00CF6B4B"/>
    <w:rsid w:val="00CF7457"/>
    <w:rsid w:val="00CF7A25"/>
    <w:rsid w:val="00CF7F5A"/>
    <w:rsid w:val="00D00FDB"/>
    <w:rsid w:val="00D01471"/>
    <w:rsid w:val="00D0305A"/>
    <w:rsid w:val="00D0340F"/>
    <w:rsid w:val="00D03447"/>
    <w:rsid w:val="00D03EEA"/>
    <w:rsid w:val="00D04497"/>
    <w:rsid w:val="00D04737"/>
    <w:rsid w:val="00D05934"/>
    <w:rsid w:val="00D07519"/>
    <w:rsid w:val="00D11BD7"/>
    <w:rsid w:val="00D11F8D"/>
    <w:rsid w:val="00D14D25"/>
    <w:rsid w:val="00D14EFD"/>
    <w:rsid w:val="00D14F36"/>
    <w:rsid w:val="00D21281"/>
    <w:rsid w:val="00D22060"/>
    <w:rsid w:val="00D255E8"/>
    <w:rsid w:val="00D25888"/>
    <w:rsid w:val="00D263F5"/>
    <w:rsid w:val="00D265A2"/>
    <w:rsid w:val="00D26B20"/>
    <w:rsid w:val="00D26F7B"/>
    <w:rsid w:val="00D27D7A"/>
    <w:rsid w:val="00D325B4"/>
    <w:rsid w:val="00D32D87"/>
    <w:rsid w:val="00D3586B"/>
    <w:rsid w:val="00D422E6"/>
    <w:rsid w:val="00D44D26"/>
    <w:rsid w:val="00D4602F"/>
    <w:rsid w:val="00D46E3C"/>
    <w:rsid w:val="00D54256"/>
    <w:rsid w:val="00D54788"/>
    <w:rsid w:val="00D5495C"/>
    <w:rsid w:val="00D55808"/>
    <w:rsid w:val="00D60BD9"/>
    <w:rsid w:val="00D61D04"/>
    <w:rsid w:val="00D63155"/>
    <w:rsid w:val="00D64485"/>
    <w:rsid w:val="00D717F2"/>
    <w:rsid w:val="00D71EF8"/>
    <w:rsid w:val="00D7254E"/>
    <w:rsid w:val="00D7321E"/>
    <w:rsid w:val="00D74067"/>
    <w:rsid w:val="00D74C7C"/>
    <w:rsid w:val="00D764E0"/>
    <w:rsid w:val="00D769F4"/>
    <w:rsid w:val="00D77C40"/>
    <w:rsid w:val="00D80A03"/>
    <w:rsid w:val="00D81A59"/>
    <w:rsid w:val="00D86A4B"/>
    <w:rsid w:val="00D87B7B"/>
    <w:rsid w:val="00D87B9B"/>
    <w:rsid w:val="00D906F2"/>
    <w:rsid w:val="00D91D30"/>
    <w:rsid w:val="00D92C00"/>
    <w:rsid w:val="00D935AB"/>
    <w:rsid w:val="00D9421B"/>
    <w:rsid w:val="00D943C3"/>
    <w:rsid w:val="00D95B95"/>
    <w:rsid w:val="00DA03C0"/>
    <w:rsid w:val="00DA0651"/>
    <w:rsid w:val="00DA17C9"/>
    <w:rsid w:val="00DA1DC6"/>
    <w:rsid w:val="00DA2711"/>
    <w:rsid w:val="00DA303A"/>
    <w:rsid w:val="00DA6135"/>
    <w:rsid w:val="00DA799C"/>
    <w:rsid w:val="00DA7CF6"/>
    <w:rsid w:val="00DB0554"/>
    <w:rsid w:val="00DB1C90"/>
    <w:rsid w:val="00DB39BB"/>
    <w:rsid w:val="00DB48AB"/>
    <w:rsid w:val="00DB7BA3"/>
    <w:rsid w:val="00DC0111"/>
    <w:rsid w:val="00DC3301"/>
    <w:rsid w:val="00DC33AB"/>
    <w:rsid w:val="00DC3C42"/>
    <w:rsid w:val="00DC4CD2"/>
    <w:rsid w:val="00DC5C85"/>
    <w:rsid w:val="00DC748F"/>
    <w:rsid w:val="00DC7BF4"/>
    <w:rsid w:val="00DD0BC2"/>
    <w:rsid w:val="00DD0BF8"/>
    <w:rsid w:val="00DD0CC7"/>
    <w:rsid w:val="00DD1130"/>
    <w:rsid w:val="00DD371F"/>
    <w:rsid w:val="00DD4042"/>
    <w:rsid w:val="00DD5971"/>
    <w:rsid w:val="00DE2126"/>
    <w:rsid w:val="00DE5F11"/>
    <w:rsid w:val="00DE7041"/>
    <w:rsid w:val="00DE7AB4"/>
    <w:rsid w:val="00DF020C"/>
    <w:rsid w:val="00DF1E94"/>
    <w:rsid w:val="00DF30C9"/>
    <w:rsid w:val="00DF370F"/>
    <w:rsid w:val="00DF7D7A"/>
    <w:rsid w:val="00E02F5F"/>
    <w:rsid w:val="00E03F28"/>
    <w:rsid w:val="00E102E7"/>
    <w:rsid w:val="00E1191F"/>
    <w:rsid w:val="00E119BE"/>
    <w:rsid w:val="00E14E40"/>
    <w:rsid w:val="00E17166"/>
    <w:rsid w:val="00E205F7"/>
    <w:rsid w:val="00E269E0"/>
    <w:rsid w:val="00E26F4C"/>
    <w:rsid w:val="00E26FAD"/>
    <w:rsid w:val="00E31291"/>
    <w:rsid w:val="00E32367"/>
    <w:rsid w:val="00E32E1D"/>
    <w:rsid w:val="00E33363"/>
    <w:rsid w:val="00E346E7"/>
    <w:rsid w:val="00E40997"/>
    <w:rsid w:val="00E4152A"/>
    <w:rsid w:val="00E431FA"/>
    <w:rsid w:val="00E45297"/>
    <w:rsid w:val="00E4772D"/>
    <w:rsid w:val="00E50A7E"/>
    <w:rsid w:val="00E5290E"/>
    <w:rsid w:val="00E52E6B"/>
    <w:rsid w:val="00E53E40"/>
    <w:rsid w:val="00E545FF"/>
    <w:rsid w:val="00E56AE1"/>
    <w:rsid w:val="00E61FEF"/>
    <w:rsid w:val="00E632AD"/>
    <w:rsid w:val="00E63643"/>
    <w:rsid w:val="00E649BE"/>
    <w:rsid w:val="00E65163"/>
    <w:rsid w:val="00E75F31"/>
    <w:rsid w:val="00E76675"/>
    <w:rsid w:val="00E769A4"/>
    <w:rsid w:val="00E76FF6"/>
    <w:rsid w:val="00E8043F"/>
    <w:rsid w:val="00E84073"/>
    <w:rsid w:val="00E849EC"/>
    <w:rsid w:val="00E86E8D"/>
    <w:rsid w:val="00E8726A"/>
    <w:rsid w:val="00E87588"/>
    <w:rsid w:val="00E877DB"/>
    <w:rsid w:val="00E91491"/>
    <w:rsid w:val="00E91F7E"/>
    <w:rsid w:val="00E93BE0"/>
    <w:rsid w:val="00E956DF"/>
    <w:rsid w:val="00E96FB0"/>
    <w:rsid w:val="00EA39E6"/>
    <w:rsid w:val="00EA3A71"/>
    <w:rsid w:val="00EA45D1"/>
    <w:rsid w:val="00EA621A"/>
    <w:rsid w:val="00EB0177"/>
    <w:rsid w:val="00EB0D95"/>
    <w:rsid w:val="00EB7460"/>
    <w:rsid w:val="00EC0CF6"/>
    <w:rsid w:val="00EC14B3"/>
    <w:rsid w:val="00EC1834"/>
    <w:rsid w:val="00EC1DC9"/>
    <w:rsid w:val="00EC469C"/>
    <w:rsid w:val="00EC5891"/>
    <w:rsid w:val="00ED01DC"/>
    <w:rsid w:val="00ED0C53"/>
    <w:rsid w:val="00ED209D"/>
    <w:rsid w:val="00ED2894"/>
    <w:rsid w:val="00ED33E9"/>
    <w:rsid w:val="00ED44F2"/>
    <w:rsid w:val="00ED510B"/>
    <w:rsid w:val="00ED59CC"/>
    <w:rsid w:val="00ED5CF8"/>
    <w:rsid w:val="00ED6EFC"/>
    <w:rsid w:val="00EE0450"/>
    <w:rsid w:val="00EE1552"/>
    <w:rsid w:val="00EE3EB4"/>
    <w:rsid w:val="00EE4A08"/>
    <w:rsid w:val="00EE4A80"/>
    <w:rsid w:val="00EE5A13"/>
    <w:rsid w:val="00EE6879"/>
    <w:rsid w:val="00EF1960"/>
    <w:rsid w:val="00EF2B21"/>
    <w:rsid w:val="00EF3164"/>
    <w:rsid w:val="00EF36F8"/>
    <w:rsid w:val="00EF532D"/>
    <w:rsid w:val="00EF6DA6"/>
    <w:rsid w:val="00F04406"/>
    <w:rsid w:val="00F055FB"/>
    <w:rsid w:val="00F06EFA"/>
    <w:rsid w:val="00F07364"/>
    <w:rsid w:val="00F0761F"/>
    <w:rsid w:val="00F0799D"/>
    <w:rsid w:val="00F10784"/>
    <w:rsid w:val="00F112D1"/>
    <w:rsid w:val="00F12010"/>
    <w:rsid w:val="00F13105"/>
    <w:rsid w:val="00F13B08"/>
    <w:rsid w:val="00F13D5E"/>
    <w:rsid w:val="00F206C6"/>
    <w:rsid w:val="00F23CE7"/>
    <w:rsid w:val="00F25899"/>
    <w:rsid w:val="00F27659"/>
    <w:rsid w:val="00F33EAC"/>
    <w:rsid w:val="00F3503F"/>
    <w:rsid w:val="00F3593A"/>
    <w:rsid w:val="00F36A40"/>
    <w:rsid w:val="00F36A7A"/>
    <w:rsid w:val="00F40E00"/>
    <w:rsid w:val="00F40FB8"/>
    <w:rsid w:val="00F4199A"/>
    <w:rsid w:val="00F422E0"/>
    <w:rsid w:val="00F42B27"/>
    <w:rsid w:val="00F42E4D"/>
    <w:rsid w:val="00F43D75"/>
    <w:rsid w:val="00F43E32"/>
    <w:rsid w:val="00F4421F"/>
    <w:rsid w:val="00F47BCF"/>
    <w:rsid w:val="00F47F1D"/>
    <w:rsid w:val="00F500BC"/>
    <w:rsid w:val="00F50852"/>
    <w:rsid w:val="00F50B72"/>
    <w:rsid w:val="00F50D09"/>
    <w:rsid w:val="00F513E5"/>
    <w:rsid w:val="00F51E15"/>
    <w:rsid w:val="00F53AC6"/>
    <w:rsid w:val="00F56107"/>
    <w:rsid w:val="00F5680F"/>
    <w:rsid w:val="00F57585"/>
    <w:rsid w:val="00F60B89"/>
    <w:rsid w:val="00F63ED8"/>
    <w:rsid w:val="00F6456B"/>
    <w:rsid w:val="00F66A79"/>
    <w:rsid w:val="00F67742"/>
    <w:rsid w:val="00F711A2"/>
    <w:rsid w:val="00F716F0"/>
    <w:rsid w:val="00F726D9"/>
    <w:rsid w:val="00F743C5"/>
    <w:rsid w:val="00F748C2"/>
    <w:rsid w:val="00F7527A"/>
    <w:rsid w:val="00F76181"/>
    <w:rsid w:val="00F76773"/>
    <w:rsid w:val="00F829A8"/>
    <w:rsid w:val="00F86BBE"/>
    <w:rsid w:val="00F87028"/>
    <w:rsid w:val="00F87351"/>
    <w:rsid w:val="00F91691"/>
    <w:rsid w:val="00F923C0"/>
    <w:rsid w:val="00F92C84"/>
    <w:rsid w:val="00F92FAD"/>
    <w:rsid w:val="00F93827"/>
    <w:rsid w:val="00F95414"/>
    <w:rsid w:val="00F96800"/>
    <w:rsid w:val="00FA3B3E"/>
    <w:rsid w:val="00FA4ABE"/>
    <w:rsid w:val="00FA5FBE"/>
    <w:rsid w:val="00FA7C68"/>
    <w:rsid w:val="00FB0890"/>
    <w:rsid w:val="00FB2189"/>
    <w:rsid w:val="00FB34A2"/>
    <w:rsid w:val="00FB44A5"/>
    <w:rsid w:val="00FB45E2"/>
    <w:rsid w:val="00FB7AD0"/>
    <w:rsid w:val="00FC1E4D"/>
    <w:rsid w:val="00FC4CBD"/>
    <w:rsid w:val="00FC5114"/>
    <w:rsid w:val="00FC5CCB"/>
    <w:rsid w:val="00FC7C13"/>
    <w:rsid w:val="00FC7FF8"/>
    <w:rsid w:val="00FD0184"/>
    <w:rsid w:val="00FD1728"/>
    <w:rsid w:val="00FD2E05"/>
    <w:rsid w:val="00FD5797"/>
    <w:rsid w:val="00FE21F7"/>
    <w:rsid w:val="00FE4552"/>
    <w:rsid w:val="00FE6141"/>
    <w:rsid w:val="00FE7252"/>
    <w:rsid w:val="00FF1B40"/>
    <w:rsid w:val="00FF3A53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2E452F"/>
  <w15:docId w15:val="{089F50A3-F842-46A9-B27D-2E4E29EA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55EDC"/>
    <w:rPr>
      <w:rFonts w:ascii="Arial" w:hAnsi="Arial"/>
      <w:sz w:val="24"/>
      <w:szCs w:val="24"/>
    </w:rPr>
  </w:style>
  <w:style w:type="paragraph" w:styleId="1">
    <w:name w:val="heading 1"/>
    <w:basedOn w:val="a1"/>
    <w:next w:val="2"/>
    <w:link w:val="10"/>
    <w:qFormat/>
    <w:rsid w:val="00655EDC"/>
    <w:pPr>
      <w:keepNext/>
      <w:numPr>
        <w:numId w:val="16"/>
      </w:numPr>
      <w:tabs>
        <w:tab w:val="clear" w:pos="567"/>
        <w:tab w:val="num" w:pos="360"/>
      </w:tabs>
      <w:spacing w:before="360" w:after="240"/>
      <w:ind w:left="360" w:hanging="360"/>
      <w:outlineLvl w:val="0"/>
    </w:pPr>
    <w:rPr>
      <w:b/>
      <w:bCs/>
      <w:caps/>
      <w:kern w:val="32"/>
      <w:sz w:val="28"/>
      <w:szCs w:val="28"/>
    </w:rPr>
  </w:style>
  <w:style w:type="paragraph" w:styleId="2">
    <w:name w:val="heading 2"/>
    <w:basedOn w:val="a1"/>
    <w:next w:val="3"/>
    <w:qFormat/>
    <w:rsid w:val="00655EDC"/>
    <w:pPr>
      <w:keepNext/>
      <w:keepLines/>
      <w:numPr>
        <w:ilvl w:val="1"/>
        <w:numId w:val="16"/>
      </w:numPr>
      <w:tabs>
        <w:tab w:val="clear" w:pos="567"/>
        <w:tab w:val="num" w:pos="360"/>
      </w:tabs>
      <w:spacing w:before="120" w:after="120"/>
      <w:ind w:left="360" w:hanging="360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1"/>
    <w:next w:val="a2"/>
    <w:qFormat/>
    <w:rsid w:val="00655EDC"/>
    <w:pPr>
      <w:keepNext/>
      <w:numPr>
        <w:ilvl w:val="2"/>
        <w:numId w:val="16"/>
      </w:numPr>
      <w:tabs>
        <w:tab w:val="clear" w:pos="851"/>
        <w:tab w:val="num" w:pos="360"/>
      </w:tabs>
      <w:ind w:left="360" w:hanging="360"/>
      <w:outlineLvl w:val="2"/>
    </w:pPr>
    <w:rPr>
      <w:rFonts w:cs="Arial"/>
      <w:b/>
      <w:bCs/>
      <w:i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rsid w:val="00AA0BAF"/>
    <w:pPr>
      <w:spacing w:before="60" w:after="60"/>
      <w:ind w:firstLine="567"/>
      <w:jc w:val="both"/>
    </w:pPr>
  </w:style>
  <w:style w:type="paragraph" w:styleId="a6">
    <w:name w:val="footer"/>
    <w:basedOn w:val="a1"/>
    <w:link w:val="a7"/>
    <w:uiPriority w:val="99"/>
    <w:rsid w:val="00655EDC"/>
    <w:pPr>
      <w:tabs>
        <w:tab w:val="center" w:pos="4677"/>
        <w:tab w:val="right" w:pos="9355"/>
      </w:tabs>
      <w:spacing w:before="60"/>
    </w:pPr>
    <w:rPr>
      <w:sz w:val="16"/>
    </w:rPr>
  </w:style>
  <w:style w:type="paragraph" w:styleId="a8">
    <w:name w:val="header"/>
    <w:basedOn w:val="a1"/>
    <w:link w:val="a9"/>
    <w:rsid w:val="00655EDC"/>
    <w:pPr>
      <w:tabs>
        <w:tab w:val="center" w:pos="4677"/>
        <w:tab w:val="right" w:pos="9355"/>
      </w:tabs>
    </w:pPr>
  </w:style>
  <w:style w:type="paragraph" w:customStyle="1" w:styleId="aa">
    <w:name w:val="Текст таблицы"/>
    <w:basedOn w:val="a1"/>
    <w:rsid w:val="00655EDC"/>
    <w:pPr>
      <w:keepLines/>
    </w:pPr>
    <w:rPr>
      <w:iCs/>
      <w:sz w:val="20"/>
      <w:lang w:val="en-US"/>
    </w:rPr>
  </w:style>
  <w:style w:type="paragraph" w:styleId="a">
    <w:name w:val="List Number"/>
    <w:basedOn w:val="a1"/>
    <w:rsid w:val="00AA0BAF"/>
    <w:pPr>
      <w:numPr>
        <w:numId w:val="20"/>
      </w:numPr>
      <w:spacing w:beforeLines="60" w:afterLines="60"/>
    </w:pPr>
  </w:style>
  <w:style w:type="paragraph" w:styleId="ab">
    <w:name w:val="caption"/>
    <w:basedOn w:val="a1"/>
    <w:qFormat/>
    <w:rsid w:val="00655EDC"/>
    <w:pPr>
      <w:jc w:val="center"/>
    </w:pPr>
    <w:rPr>
      <w:sz w:val="20"/>
    </w:rPr>
  </w:style>
  <w:style w:type="paragraph" w:customStyle="1" w:styleId="ac">
    <w:name w:val="Рисунок"/>
    <w:basedOn w:val="a1"/>
    <w:rsid w:val="00655EDC"/>
    <w:pPr>
      <w:jc w:val="center"/>
    </w:pPr>
  </w:style>
  <w:style w:type="paragraph" w:customStyle="1" w:styleId="ad">
    <w:name w:val="Основной текст без отступа"/>
    <w:basedOn w:val="a2"/>
    <w:rsid w:val="00AB25E8"/>
    <w:pPr>
      <w:ind w:firstLine="0"/>
    </w:pPr>
  </w:style>
  <w:style w:type="paragraph" w:styleId="ae">
    <w:name w:val="Title"/>
    <w:basedOn w:val="a1"/>
    <w:qFormat/>
    <w:rsid w:val="00CB1376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0606">
    <w:name w:val="Стиль Нумерованный список + Перед:  0.6 ст. После:  0.6 ст."/>
    <w:basedOn w:val="a"/>
    <w:rsid w:val="00AA0BAF"/>
    <w:pPr>
      <w:numPr>
        <w:numId w:val="0"/>
      </w:numPr>
      <w:spacing w:before="144" w:after="144"/>
      <w:jc w:val="both"/>
    </w:pPr>
    <w:rPr>
      <w:szCs w:val="20"/>
    </w:rPr>
  </w:style>
  <w:style w:type="table" w:styleId="af">
    <w:name w:val="Table Grid"/>
    <w:basedOn w:val="a4"/>
    <w:rsid w:val="00921E57"/>
    <w:pPr>
      <w:keepLine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Нумерованный список таблицы"/>
    <w:basedOn w:val="a"/>
    <w:rsid w:val="00655EDC"/>
    <w:pPr>
      <w:numPr>
        <w:numId w:val="18"/>
      </w:numPr>
      <w:spacing w:beforeLines="0" w:afterLines="0"/>
      <w:ind w:left="454" w:hanging="454"/>
      <w:jc w:val="center"/>
    </w:pPr>
    <w:rPr>
      <w:sz w:val="20"/>
      <w:szCs w:val="20"/>
    </w:rPr>
  </w:style>
  <w:style w:type="paragraph" w:customStyle="1" w:styleId="11">
    <w:name w:val="Заголовок1"/>
    <w:basedOn w:val="1"/>
    <w:next w:val="a2"/>
    <w:rsid w:val="00AA0BAF"/>
    <w:pPr>
      <w:numPr>
        <w:numId w:val="0"/>
      </w:numPr>
      <w:jc w:val="center"/>
    </w:pPr>
  </w:style>
  <w:style w:type="paragraph" w:customStyle="1" w:styleId="af0">
    <w:name w:val="Название таблицы"/>
    <w:basedOn w:val="ab"/>
    <w:next w:val="aa"/>
    <w:rsid w:val="00655EDC"/>
    <w:pPr>
      <w:keepNext/>
      <w:keepLines/>
      <w:ind w:right="851"/>
      <w:jc w:val="right"/>
    </w:pPr>
    <w:rPr>
      <w:sz w:val="24"/>
    </w:rPr>
  </w:style>
  <w:style w:type="character" w:styleId="af1">
    <w:name w:val="page number"/>
    <w:basedOn w:val="a3"/>
    <w:rsid w:val="00655EDC"/>
  </w:style>
  <w:style w:type="paragraph" w:styleId="12">
    <w:name w:val="toc 1"/>
    <w:basedOn w:val="a1"/>
    <w:next w:val="a1"/>
    <w:autoRedefine/>
    <w:semiHidden/>
    <w:rsid w:val="00655EDC"/>
    <w:pPr>
      <w:tabs>
        <w:tab w:val="right" w:leader="dot" w:pos="10195"/>
      </w:tabs>
      <w:ind w:left="851" w:hanging="567"/>
    </w:pPr>
    <w:rPr>
      <w:bCs/>
      <w:caps/>
    </w:rPr>
  </w:style>
  <w:style w:type="paragraph" w:styleId="20">
    <w:name w:val="toc 2"/>
    <w:basedOn w:val="a1"/>
    <w:next w:val="a1"/>
    <w:autoRedefine/>
    <w:semiHidden/>
    <w:rsid w:val="00655EDC"/>
    <w:pPr>
      <w:ind w:left="567"/>
    </w:pPr>
  </w:style>
  <w:style w:type="paragraph" w:styleId="30">
    <w:name w:val="toc 3"/>
    <w:basedOn w:val="a1"/>
    <w:next w:val="a1"/>
    <w:autoRedefine/>
    <w:semiHidden/>
    <w:rsid w:val="00655EDC"/>
    <w:pPr>
      <w:ind w:left="1418"/>
    </w:pPr>
  </w:style>
  <w:style w:type="paragraph" w:styleId="4">
    <w:name w:val="toc 4"/>
    <w:basedOn w:val="a1"/>
    <w:next w:val="a1"/>
    <w:autoRedefine/>
    <w:semiHidden/>
    <w:rsid w:val="00655EDC"/>
    <w:pPr>
      <w:ind w:left="720"/>
    </w:pPr>
  </w:style>
  <w:style w:type="paragraph" w:styleId="5">
    <w:name w:val="toc 5"/>
    <w:basedOn w:val="a1"/>
    <w:next w:val="a1"/>
    <w:autoRedefine/>
    <w:semiHidden/>
    <w:rsid w:val="00655EDC"/>
    <w:pPr>
      <w:ind w:left="960"/>
    </w:pPr>
  </w:style>
  <w:style w:type="paragraph" w:styleId="6">
    <w:name w:val="toc 6"/>
    <w:basedOn w:val="a1"/>
    <w:next w:val="a1"/>
    <w:autoRedefine/>
    <w:semiHidden/>
    <w:rsid w:val="00655EDC"/>
    <w:pPr>
      <w:ind w:left="1200"/>
    </w:pPr>
  </w:style>
  <w:style w:type="paragraph" w:styleId="7">
    <w:name w:val="toc 7"/>
    <w:basedOn w:val="a1"/>
    <w:next w:val="a1"/>
    <w:autoRedefine/>
    <w:semiHidden/>
    <w:rsid w:val="00655EDC"/>
    <w:pPr>
      <w:ind w:left="1440"/>
    </w:pPr>
  </w:style>
  <w:style w:type="paragraph" w:styleId="8">
    <w:name w:val="toc 8"/>
    <w:basedOn w:val="a1"/>
    <w:next w:val="a1"/>
    <w:autoRedefine/>
    <w:semiHidden/>
    <w:rsid w:val="00655EDC"/>
    <w:pPr>
      <w:ind w:left="1680"/>
    </w:pPr>
  </w:style>
  <w:style w:type="paragraph" w:styleId="9">
    <w:name w:val="toc 9"/>
    <w:basedOn w:val="a1"/>
    <w:next w:val="a1"/>
    <w:autoRedefine/>
    <w:semiHidden/>
    <w:rsid w:val="00655EDC"/>
    <w:pPr>
      <w:ind w:left="1920"/>
    </w:pPr>
  </w:style>
  <w:style w:type="paragraph" w:styleId="21">
    <w:name w:val="Body Text 2"/>
    <w:basedOn w:val="a1"/>
    <w:rsid w:val="00655EDC"/>
    <w:pPr>
      <w:jc w:val="center"/>
    </w:pPr>
    <w:rPr>
      <w:rFonts w:cs="Arial"/>
      <w:sz w:val="16"/>
      <w:lang w:val="en-US"/>
    </w:rPr>
  </w:style>
  <w:style w:type="paragraph" w:customStyle="1" w:styleId="af2">
    <w:name w:val="Шапка таблицы"/>
    <w:basedOn w:val="aa"/>
    <w:rsid w:val="00655EDC"/>
    <w:pPr>
      <w:keepNext/>
      <w:jc w:val="center"/>
    </w:pPr>
    <w:rPr>
      <w:b/>
      <w:lang w:val="ru-RU"/>
    </w:rPr>
  </w:style>
  <w:style w:type="character" w:styleId="af3">
    <w:name w:val="Hyperlink"/>
    <w:uiPriority w:val="99"/>
    <w:rsid w:val="00B300AF"/>
    <w:rPr>
      <w:color w:val="0000FF"/>
      <w:u w:val="single"/>
    </w:rPr>
  </w:style>
  <w:style w:type="paragraph" w:styleId="af4">
    <w:name w:val="Balloon Text"/>
    <w:basedOn w:val="a1"/>
    <w:semiHidden/>
    <w:rsid w:val="00F23CE7"/>
    <w:rPr>
      <w:rFonts w:ascii="Tahoma" w:hAnsi="Tahoma" w:cs="Tahoma"/>
      <w:sz w:val="16"/>
      <w:szCs w:val="16"/>
    </w:rPr>
  </w:style>
  <w:style w:type="character" w:styleId="af5">
    <w:name w:val="annotation reference"/>
    <w:semiHidden/>
    <w:rsid w:val="004031F3"/>
    <w:rPr>
      <w:sz w:val="16"/>
      <w:szCs w:val="16"/>
    </w:rPr>
  </w:style>
  <w:style w:type="paragraph" w:styleId="af6">
    <w:name w:val="annotation text"/>
    <w:basedOn w:val="a1"/>
    <w:semiHidden/>
    <w:rsid w:val="004031F3"/>
    <w:rPr>
      <w:sz w:val="20"/>
      <w:szCs w:val="20"/>
    </w:rPr>
  </w:style>
  <w:style w:type="paragraph" w:styleId="af7">
    <w:name w:val="annotation subject"/>
    <w:basedOn w:val="af6"/>
    <w:next w:val="af6"/>
    <w:semiHidden/>
    <w:rsid w:val="004031F3"/>
    <w:rPr>
      <w:b/>
      <w:bCs/>
    </w:rPr>
  </w:style>
  <w:style w:type="paragraph" w:customStyle="1" w:styleId="22">
    <w:name w:val="Верхний колонтитул2"/>
    <w:basedOn w:val="a1"/>
    <w:rsid w:val="0060493C"/>
    <w:pPr>
      <w:widowControl w:val="0"/>
      <w:tabs>
        <w:tab w:val="center" w:pos="4153"/>
        <w:tab w:val="right" w:pos="8306"/>
      </w:tabs>
    </w:pPr>
    <w:rPr>
      <w:rFonts w:ascii="Times New Roman" w:hAnsi="Times New Roman"/>
      <w:sz w:val="20"/>
      <w:szCs w:val="20"/>
    </w:rPr>
  </w:style>
  <w:style w:type="character" w:customStyle="1" w:styleId="a9">
    <w:name w:val="Верхний колонтитул Знак"/>
    <w:link w:val="a8"/>
    <w:rsid w:val="002740D5"/>
    <w:rPr>
      <w:rFonts w:ascii="Arial" w:hAnsi="Arial"/>
      <w:sz w:val="24"/>
      <w:szCs w:val="24"/>
      <w:lang w:val="ru-RU" w:eastAsia="ru-RU" w:bidi="ar-SA"/>
    </w:rPr>
  </w:style>
  <w:style w:type="paragraph" w:customStyle="1" w:styleId="13">
    <w:name w:val="Нижний колонтитул1"/>
    <w:basedOn w:val="a1"/>
    <w:rsid w:val="00A3334F"/>
    <w:pPr>
      <w:widowControl w:val="0"/>
      <w:tabs>
        <w:tab w:val="center" w:pos="4153"/>
        <w:tab w:val="right" w:pos="8306"/>
      </w:tabs>
    </w:pPr>
    <w:rPr>
      <w:rFonts w:ascii="Times New Roman" w:hAnsi="Times New Roman"/>
      <w:sz w:val="20"/>
      <w:szCs w:val="20"/>
    </w:rPr>
  </w:style>
  <w:style w:type="character" w:customStyle="1" w:styleId="a7">
    <w:name w:val="Нижний колонтитул Знак"/>
    <w:basedOn w:val="a3"/>
    <w:link w:val="a6"/>
    <w:uiPriority w:val="99"/>
    <w:rsid w:val="00C738F2"/>
    <w:rPr>
      <w:rFonts w:ascii="Arial" w:hAnsi="Arial"/>
      <w:sz w:val="16"/>
      <w:szCs w:val="24"/>
    </w:rPr>
  </w:style>
  <w:style w:type="character" w:customStyle="1" w:styleId="10">
    <w:name w:val="Заголовок 1 Знак"/>
    <w:basedOn w:val="a3"/>
    <w:link w:val="1"/>
    <w:rsid w:val="00CC479D"/>
    <w:rPr>
      <w:rFonts w:ascii="Arial" w:hAnsi="Arial"/>
      <w:b/>
      <w:bCs/>
      <w:caps/>
      <w:kern w:val="32"/>
      <w:sz w:val="28"/>
      <w:szCs w:val="28"/>
    </w:rPr>
  </w:style>
  <w:style w:type="paragraph" w:customStyle="1" w:styleId="14">
    <w:name w:val="заголовок 1"/>
    <w:basedOn w:val="a1"/>
    <w:next w:val="a1"/>
    <w:rsid w:val="00CC479D"/>
    <w:pPr>
      <w:keepNext/>
      <w:jc w:val="center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_Soft\nanoCAD\nanoCAD%20&#1069;&#1083;&#1077;&#1082;&#1090;&#1088;&#1086;%203.1\Report\Equip\&#1057;&#1087;&#1077;&#1094;&#1080;&#1092;&#1080;&#1082;&#1072;&#1094;&#1080;&#1103;%20&#1086;&#1073;&#1086;&#1088;&#1091;&#1076;&#1086;&#1074;&#1072;&#1085;&#1080;&#1103;%20&#1073;&#1077;&#1079;%20&#1090;&#1080;&#1090;&#1091;&#1083;&#1100;&#1085;&#1086;&#1075;&#1086;%20&#1083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27A632-33B2-40F7-B7BD-0910559C4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Спецификация оборудования без титульного листа</Template>
  <TotalTime>20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Спецификация оборудования, изделий и материалов</vt:lpstr>
    </vt:vector>
  </TitlesOfParts>
  <Company>SPecialiST RePack</Company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оборудования, изделий и материалов</dc:title>
  <dc:creator>User</dc:creator>
  <cp:lastModifiedBy>Nikolai</cp:lastModifiedBy>
  <cp:revision>8</cp:revision>
  <cp:lastPrinted>2023-04-23T19:00:00Z</cp:lastPrinted>
  <dcterms:created xsi:type="dcterms:W3CDTF">2024-07-16T11:10:00Z</dcterms:created>
  <dcterms:modified xsi:type="dcterms:W3CDTF">2024-08-15T12:57:00Z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ECUTOR_NAME">
    <vt:lpwstr>EXECUTOR_NAME</vt:lpwstr>
  </property>
  <property fmtid="{D5CDD505-2E9C-101B-9397-08002B2CF9AE}" pid="3" name="CUSTOMER_NAME">
    <vt:lpwstr>CUSTOMER_NAME</vt:lpwstr>
  </property>
  <property fmtid="{D5CDD505-2E9C-101B-9397-08002B2CF9AE}" pid="4" name="PROJECT_NAME">
    <vt:lpwstr>PROJECT_NAME</vt:lpwstr>
  </property>
  <property fmtid="{D5CDD505-2E9C-101B-9397-08002B2CF9AE}" pid="5" name="PS">
    <vt:lpwstr>PS</vt:lpwstr>
  </property>
  <property fmtid="{D5CDD505-2E9C-101B-9397-08002B2CF9AE}" pid="6" name="DOCUMENT_NUMBER">
    <vt:lpwstr>DOCUMENT_NUMBER</vt:lpwstr>
  </property>
  <property fmtid="{D5CDD505-2E9C-101B-9397-08002B2CF9AE}" pid="7" name="DOCUMENT_TITLE">
    <vt:lpwstr>DOCUMENT_TITLE</vt:lpwstr>
  </property>
  <property fmtid="{D5CDD505-2E9C-101B-9397-08002B2CF9AE}" pid="8" name="DOCUMENT_PAGE">
    <vt:lpwstr>DOCUMENT_PAGE</vt:lpwstr>
  </property>
  <property fmtid="{D5CDD505-2E9C-101B-9397-08002B2CF9AE}" pid="9" name="DEVELOPER">
    <vt:lpwstr>DEVELOPER</vt:lpwstr>
  </property>
  <property fmtid="{D5CDD505-2E9C-101B-9397-08002B2CF9AE}" pid="10" name="CHECK">
    <vt:lpwstr>CHECK</vt:lpwstr>
  </property>
  <property fmtid="{D5CDD505-2E9C-101B-9397-08002B2CF9AE}" pid="11" name="GROUP_MNG">
    <vt:lpwstr>GROUP_MNG</vt:lpwstr>
  </property>
  <property fmtid="{D5CDD505-2E9C-101B-9397-08002B2CF9AE}" pid="12" name="DEP_MNG">
    <vt:lpwstr>DEP_MNG</vt:lpwstr>
  </property>
  <property fmtid="{D5CDD505-2E9C-101B-9397-08002B2CF9AE}" pid="13" name="NCONTROL">
    <vt:lpwstr>NCONTROL</vt:lpwstr>
  </property>
  <property fmtid="{D5CDD505-2E9C-101B-9397-08002B2CF9AE}" pid="14" name="CONFIRM">
    <vt:lpwstr>CONFIRM</vt:lpwstr>
  </property>
</Properties>
</file>